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2093" w:rsidRPr="00C17DEF" w:rsidRDefault="001D2093" w:rsidP="003F50D3">
      <w:pPr>
        <w:pStyle w:val="Main"/>
        <w:ind w:firstLine="567"/>
        <w:rPr>
          <w:lang w:val="ru-RU"/>
        </w:rPr>
      </w:pPr>
    </w:p>
    <w:p w:rsidR="00D76DC2" w:rsidRDefault="00732FA7">
      <w:pPr>
        <w:pStyle w:val="1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r w:rsidRPr="00732FA7">
        <w:fldChar w:fldCharType="begin"/>
      </w:r>
      <w:r w:rsidR="0052741A" w:rsidRPr="00C17DEF">
        <w:instrText xml:space="preserve"> TOC \o "1-5" \n \p " " \h \z \u </w:instrText>
      </w:r>
      <w:r w:rsidRPr="00732FA7">
        <w:fldChar w:fldCharType="separate"/>
      </w:r>
      <w:hyperlink w:anchor="_Toc515770989" w:history="1">
        <w:r w:rsidR="00D76DC2" w:rsidRPr="00F30198">
          <w:rPr>
            <w:rStyle w:val="a8"/>
            <w:noProof/>
          </w:rPr>
          <w:t>1. Динамические структуры данных C++. Однонаправленный список, очередь, стек, дек, двунаправленный список, двунаправленный кольцевой список, дек на двунаправленном списке,</w:t>
        </w:r>
      </w:hyperlink>
    </w:p>
    <w:p w:rsidR="00D76DC2" w:rsidRDefault="00732FA7">
      <w:pPr>
        <w:pStyle w:val="2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0990" w:history="1">
        <w:r w:rsidR="00D76DC2" w:rsidRPr="00F30198">
          <w:rPr>
            <w:rStyle w:val="a8"/>
            <w:noProof/>
          </w:rPr>
          <w:t>1.1. Линейные однонаправленные списки</w:t>
        </w:r>
      </w:hyperlink>
    </w:p>
    <w:p w:rsidR="00D76DC2" w:rsidRDefault="00732FA7">
      <w:pPr>
        <w:pStyle w:val="3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0991" w:history="1">
        <w:r w:rsidR="00D76DC2" w:rsidRPr="00F30198">
          <w:rPr>
            <w:rStyle w:val="a8"/>
            <w:noProof/>
          </w:rPr>
          <w:t>1.1.1. Общие сведения</w:t>
        </w:r>
      </w:hyperlink>
    </w:p>
    <w:p w:rsidR="00D76DC2" w:rsidRDefault="00732FA7">
      <w:pPr>
        <w:pStyle w:val="3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0992" w:history="1">
        <w:r w:rsidR="00D76DC2" w:rsidRPr="00F30198">
          <w:rPr>
            <w:rStyle w:val="a8"/>
            <w:noProof/>
          </w:rPr>
          <w:t>1.1.2. Однонаправленные списки без заглавного звена</w:t>
        </w:r>
      </w:hyperlink>
    </w:p>
    <w:p w:rsidR="00D76DC2" w:rsidRDefault="00732FA7">
      <w:pPr>
        <w:pStyle w:val="3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0993" w:history="1">
        <w:r w:rsidR="00D76DC2" w:rsidRPr="00F30198">
          <w:rPr>
            <w:rStyle w:val="a8"/>
            <w:noProof/>
          </w:rPr>
          <w:t>1.1.3. Построение списка с заглавным звеном</w:t>
        </w:r>
      </w:hyperlink>
    </w:p>
    <w:p w:rsidR="00D76DC2" w:rsidRDefault="00732FA7">
      <w:pPr>
        <w:pStyle w:val="3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0994" w:history="1">
        <w:r w:rsidR="00D76DC2" w:rsidRPr="00F30198">
          <w:rPr>
            <w:rStyle w:val="a8"/>
            <w:noProof/>
          </w:rPr>
          <w:t>1.1.4. Удаление списка из памяти</w:t>
        </w:r>
      </w:hyperlink>
    </w:p>
    <w:p w:rsidR="00D76DC2" w:rsidRDefault="00732FA7">
      <w:pPr>
        <w:pStyle w:val="2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0995" w:history="1">
        <w:r w:rsidR="00D76DC2" w:rsidRPr="00F30198">
          <w:rPr>
            <w:rStyle w:val="a8"/>
            <w:noProof/>
          </w:rPr>
          <w:t>1.2. Операции над списками с заглавным звеном.</w:t>
        </w:r>
      </w:hyperlink>
    </w:p>
    <w:p w:rsidR="00D76DC2" w:rsidRDefault="00732FA7">
      <w:pPr>
        <w:pStyle w:val="3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0996" w:history="1">
        <w:r w:rsidR="00D76DC2" w:rsidRPr="00F30198">
          <w:rPr>
            <w:rStyle w:val="a8"/>
            <w:noProof/>
          </w:rPr>
          <w:t>1.2.1. Поиск звена</w:t>
        </w:r>
      </w:hyperlink>
    </w:p>
    <w:p w:rsidR="00D76DC2" w:rsidRDefault="00732FA7">
      <w:pPr>
        <w:pStyle w:val="3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0997" w:history="1">
        <w:r w:rsidR="00D76DC2" w:rsidRPr="00F30198">
          <w:rPr>
            <w:rStyle w:val="a8"/>
            <w:noProof/>
          </w:rPr>
          <w:t>1.2.2. Включение звена после звена (1-й случай)</w:t>
        </w:r>
      </w:hyperlink>
    </w:p>
    <w:p w:rsidR="00D76DC2" w:rsidRDefault="00732FA7">
      <w:pPr>
        <w:pStyle w:val="3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0998" w:history="1">
        <w:r w:rsidR="00D76DC2" w:rsidRPr="00F30198">
          <w:rPr>
            <w:rStyle w:val="a8"/>
            <w:noProof/>
          </w:rPr>
          <w:t>1.2.3. Включение звена с заданным информационным полем перед звеном (2-й случай)</w:t>
        </w:r>
      </w:hyperlink>
    </w:p>
    <w:p w:rsidR="00D76DC2" w:rsidRDefault="00732FA7">
      <w:pPr>
        <w:pStyle w:val="3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0999" w:history="1">
        <w:r w:rsidR="00D76DC2" w:rsidRPr="00F30198">
          <w:rPr>
            <w:rStyle w:val="a8"/>
            <w:noProof/>
          </w:rPr>
          <w:t>1.2.4. Удаление звена после звена (1-й случай)</w:t>
        </w:r>
      </w:hyperlink>
    </w:p>
    <w:p w:rsidR="00D76DC2" w:rsidRDefault="00732FA7">
      <w:pPr>
        <w:pStyle w:val="3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1000" w:history="1">
        <w:r w:rsidR="00D76DC2" w:rsidRPr="00F30198">
          <w:rPr>
            <w:rStyle w:val="a8"/>
            <w:noProof/>
          </w:rPr>
          <w:t>1.2.5. Удаление звена на которое указывает ссылка (2-й случай)</w:t>
        </w:r>
      </w:hyperlink>
    </w:p>
    <w:p w:rsidR="00D76DC2" w:rsidRDefault="00732FA7">
      <w:pPr>
        <w:pStyle w:val="2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1001" w:history="1">
        <w:r w:rsidR="00D76DC2" w:rsidRPr="00F30198">
          <w:rPr>
            <w:rStyle w:val="a8"/>
            <w:noProof/>
          </w:rPr>
          <w:t>1.3. Ортогональные списки</w:t>
        </w:r>
      </w:hyperlink>
    </w:p>
    <w:p w:rsidR="00D76DC2" w:rsidRDefault="00732FA7">
      <w:pPr>
        <w:pStyle w:val="3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1002" w:history="1">
        <w:r w:rsidR="00D76DC2" w:rsidRPr="00F30198">
          <w:rPr>
            <w:rStyle w:val="a8"/>
            <w:noProof/>
          </w:rPr>
          <w:t>1.3.1. Реализация операций над ортогональными списками</w:t>
        </w:r>
      </w:hyperlink>
    </w:p>
    <w:p w:rsidR="00D76DC2" w:rsidRDefault="00732FA7">
      <w:pPr>
        <w:pStyle w:val="2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1003" w:history="1">
        <w:r w:rsidR="00D76DC2" w:rsidRPr="00F30198">
          <w:rPr>
            <w:rStyle w:val="a8"/>
            <w:noProof/>
          </w:rPr>
          <w:t>1.4. Кольцевые списки</w:t>
        </w:r>
      </w:hyperlink>
    </w:p>
    <w:p w:rsidR="00D76DC2" w:rsidRDefault="00732FA7">
      <w:pPr>
        <w:pStyle w:val="3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1004" w:history="1">
        <w:r w:rsidR="00D76DC2" w:rsidRPr="00F30198">
          <w:rPr>
            <w:rStyle w:val="a8"/>
            <w:noProof/>
          </w:rPr>
          <w:t>1.4.1. Построение и вывод кольца</w:t>
        </w:r>
      </w:hyperlink>
    </w:p>
    <w:p w:rsidR="00D76DC2" w:rsidRDefault="00732FA7">
      <w:pPr>
        <w:pStyle w:val="3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1005" w:history="1">
        <w:r w:rsidR="00D76DC2" w:rsidRPr="00F30198">
          <w:rPr>
            <w:rStyle w:val="a8"/>
            <w:noProof/>
          </w:rPr>
          <w:t>1.4.2. Основные операции</w:t>
        </w:r>
      </w:hyperlink>
    </w:p>
    <w:p w:rsidR="00D76DC2" w:rsidRDefault="00732FA7">
      <w:pPr>
        <w:pStyle w:val="2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1006" w:history="1">
        <w:r w:rsidR="00D76DC2" w:rsidRPr="00F30198">
          <w:rPr>
            <w:rStyle w:val="a8"/>
            <w:noProof/>
          </w:rPr>
          <w:t>1.5. Списки магазинного типа</w:t>
        </w:r>
      </w:hyperlink>
    </w:p>
    <w:p w:rsidR="00D76DC2" w:rsidRDefault="00732FA7">
      <w:pPr>
        <w:pStyle w:val="2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1007" w:history="1">
        <w:r w:rsidR="00D76DC2" w:rsidRPr="00F30198">
          <w:rPr>
            <w:rStyle w:val="a8"/>
            <w:noProof/>
          </w:rPr>
          <w:t>1.6. Списки магазинного типа. Очереди</w:t>
        </w:r>
      </w:hyperlink>
    </w:p>
    <w:p w:rsidR="00D76DC2" w:rsidRDefault="00732FA7">
      <w:pPr>
        <w:pStyle w:val="3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1008" w:history="1">
        <w:r w:rsidR="00D76DC2" w:rsidRPr="00F30198">
          <w:rPr>
            <w:rStyle w:val="a8"/>
            <w:noProof/>
          </w:rPr>
          <w:t>1.6.1. Формирование очереди</w:t>
        </w:r>
      </w:hyperlink>
    </w:p>
    <w:p w:rsidR="00D76DC2" w:rsidRDefault="00732FA7">
      <w:pPr>
        <w:pStyle w:val="3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1009" w:history="1">
        <w:r w:rsidR="00D76DC2" w:rsidRPr="00F30198">
          <w:rPr>
            <w:rStyle w:val="a8"/>
            <w:noProof/>
          </w:rPr>
          <w:t>1.6.2. Добавление звена к очереди</w:t>
        </w:r>
      </w:hyperlink>
    </w:p>
    <w:p w:rsidR="00D76DC2" w:rsidRDefault="00732FA7">
      <w:pPr>
        <w:pStyle w:val="3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1010" w:history="1">
        <w:r w:rsidR="00D76DC2" w:rsidRPr="00F30198">
          <w:rPr>
            <w:rStyle w:val="a8"/>
            <w:noProof/>
          </w:rPr>
          <w:t>1.6.3. Удаление звена из очереди</w:t>
        </w:r>
      </w:hyperlink>
    </w:p>
    <w:p w:rsidR="00D76DC2" w:rsidRDefault="00732FA7">
      <w:pPr>
        <w:pStyle w:val="2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1011" w:history="1">
        <w:r w:rsidR="00D76DC2" w:rsidRPr="00F30198">
          <w:rPr>
            <w:rStyle w:val="a8"/>
            <w:noProof/>
          </w:rPr>
          <w:t>1.7.</w:t>
        </w:r>
        <w:r w:rsidR="00D76DC2" w:rsidRPr="00F30198">
          <w:rPr>
            <w:rStyle w:val="a8"/>
            <w:noProof/>
            <w:lang w:val="en-US"/>
          </w:rPr>
          <w:t xml:space="preserve"> С</w:t>
        </w:r>
        <w:r w:rsidR="00D76DC2" w:rsidRPr="00F30198">
          <w:rPr>
            <w:rStyle w:val="a8"/>
            <w:noProof/>
          </w:rPr>
          <w:t>тек</w:t>
        </w:r>
      </w:hyperlink>
    </w:p>
    <w:p w:rsidR="00D76DC2" w:rsidRDefault="00732FA7">
      <w:pPr>
        <w:pStyle w:val="3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1012" w:history="1">
        <w:r w:rsidR="00D76DC2" w:rsidRPr="00F30198">
          <w:rPr>
            <w:rStyle w:val="a8"/>
            <w:noProof/>
          </w:rPr>
          <w:t>1.7.1. Формирование стека</w:t>
        </w:r>
      </w:hyperlink>
    </w:p>
    <w:p w:rsidR="00D76DC2" w:rsidRDefault="00732FA7">
      <w:pPr>
        <w:pStyle w:val="3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1013" w:history="1">
        <w:r w:rsidR="00D76DC2" w:rsidRPr="00F30198">
          <w:rPr>
            <w:rStyle w:val="a8"/>
            <w:noProof/>
          </w:rPr>
          <w:t>1.7.2. Включение звена в стек</w:t>
        </w:r>
      </w:hyperlink>
    </w:p>
    <w:p w:rsidR="00D76DC2" w:rsidRDefault="00732FA7">
      <w:pPr>
        <w:pStyle w:val="3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1014" w:history="1">
        <w:r w:rsidR="00D76DC2" w:rsidRPr="00F30198">
          <w:rPr>
            <w:rStyle w:val="a8"/>
            <w:noProof/>
          </w:rPr>
          <w:t>1.7.3. Удаление звена из стека</w:t>
        </w:r>
      </w:hyperlink>
    </w:p>
    <w:p w:rsidR="00D76DC2" w:rsidRDefault="00732FA7">
      <w:pPr>
        <w:pStyle w:val="2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1015" w:history="1">
        <w:r w:rsidR="00D76DC2" w:rsidRPr="00F30198">
          <w:rPr>
            <w:rStyle w:val="a8"/>
            <w:noProof/>
          </w:rPr>
          <w:t>1.8. Дек</w:t>
        </w:r>
      </w:hyperlink>
    </w:p>
    <w:p w:rsidR="00D76DC2" w:rsidRDefault="00732FA7">
      <w:pPr>
        <w:pStyle w:val="2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1016" w:history="1">
        <w:r w:rsidR="00D76DC2" w:rsidRPr="00F30198">
          <w:rPr>
            <w:rStyle w:val="a8"/>
            <w:noProof/>
          </w:rPr>
          <w:t>1.9. Линейные двунаправленные списки</w:t>
        </w:r>
      </w:hyperlink>
    </w:p>
    <w:p w:rsidR="00D76DC2" w:rsidRDefault="00732FA7">
      <w:pPr>
        <w:pStyle w:val="3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1017" w:history="1">
        <w:r w:rsidR="00D76DC2" w:rsidRPr="00F30198">
          <w:rPr>
            <w:rStyle w:val="a8"/>
            <w:noProof/>
          </w:rPr>
          <w:t>1.9.1. Формирование линейного двунаправленного списка</w:t>
        </w:r>
      </w:hyperlink>
    </w:p>
    <w:p w:rsidR="00D76DC2" w:rsidRDefault="00732FA7">
      <w:pPr>
        <w:pStyle w:val="3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1018" w:history="1">
        <w:r w:rsidR="00D76DC2" w:rsidRPr="00F30198">
          <w:rPr>
            <w:rStyle w:val="a8"/>
            <w:noProof/>
          </w:rPr>
          <w:t>1.9.2. Проход по линейному двунаправленному списку, начиная с его начала</w:t>
        </w:r>
      </w:hyperlink>
    </w:p>
    <w:p w:rsidR="00D76DC2" w:rsidRDefault="00732FA7">
      <w:pPr>
        <w:pStyle w:val="3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1019" w:history="1">
        <w:r w:rsidR="00D76DC2" w:rsidRPr="00F30198">
          <w:rPr>
            <w:rStyle w:val="a8"/>
            <w:noProof/>
          </w:rPr>
          <w:t>1.9.3. Проход по линейному двунаправленному списку, начиная с его конца</w:t>
        </w:r>
      </w:hyperlink>
    </w:p>
    <w:p w:rsidR="00D76DC2" w:rsidRDefault="00732FA7">
      <w:pPr>
        <w:pStyle w:val="3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1020" w:history="1">
        <w:r w:rsidR="00D76DC2" w:rsidRPr="00F30198">
          <w:rPr>
            <w:rStyle w:val="a8"/>
            <w:noProof/>
          </w:rPr>
          <w:t>1.9.4. Поиск звена в двунаправленном списке, начиная с начала списка</w:t>
        </w:r>
      </w:hyperlink>
    </w:p>
    <w:p w:rsidR="00D76DC2" w:rsidRDefault="00732FA7">
      <w:pPr>
        <w:pStyle w:val="3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1021" w:history="1">
        <w:r w:rsidR="00D76DC2" w:rsidRPr="00F30198">
          <w:rPr>
            <w:rStyle w:val="a8"/>
            <w:noProof/>
          </w:rPr>
          <w:t>1.9.5. Поиск звена в двунаправленном списке, начиная с конца списка</w:t>
        </w:r>
      </w:hyperlink>
    </w:p>
    <w:p w:rsidR="00D76DC2" w:rsidRDefault="00732FA7">
      <w:pPr>
        <w:pStyle w:val="3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1022" w:history="1">
        <w:r w:rsidR="00D76DC2" w:rsidRPr="00F30198">
          <w:rPr>
            <w:rStyle w:val="a8"/>
            <w:noProof/>
          </w:rPr>
          <w:t>1.9.6. Вставка звена в двунаправленный список (1-й случай)</w:t>
        </w:r>
      </w:hyperlink>
    </w:p>
    <w:p w:rsidR="00D76DC2" w:rsidRDefault="00732FA7">
      <w:pPr>
        <w:pStyle w:val="3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1023" w:history="1">
        <w:r w:rsidR="00D76DC2" w:rsidRPr="00F30198">
          <w:rPr>
            <w:rStyle w:val="a8"/>
            <w:noProof/>
          </w:rPr>
          <w:t>1.9.7. Вставка звена в двунаправленный список (2-й случай)</w:t>
        </w:r>
      </w:hyperlink>
    </w:p>
    <w:p w:rsidR="00D76DC2" w:rsidRDefault="00732FA7">
      <w:pPr>
        <w:pStyle w:val="3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1024" w:history="1">
        <w:r w:rsidR="00D76DC2" w:rsidRPr="00F30198">
          <w:rPr>
            <w:rStyle w:val="a8"/>
            <w:noProof/>
          </w:rPr>
          <w:t>1.9.8. Удаление звена из двунаправленного списка. Указатель на удаляемое звено (1-й случай)</w:t>
        </w:r>
      </w:hyperlink>
    </w:p>
    <w:p w:rsidR="00D76DC2" w:rsidRDefault="00732FA7">
      <w:pPr>
        <w:pStyle w:val="3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1025" w:history="1">
        <w:r w:rsidR="00D76DC2" w:rsidRPr="00F30198">
          <w:rPr>
            <w:rStyle w:val="a8"/>
            <w:noProof/>
          </w:rPr>
          <w:t>1.9.9. Удаление звена из двунаправленного списка. После звена (2-й случай)</w:t>
        </w:r>
      </w:hyperlink>
    </w:p>
    <w:p w:rsidR="00D76DC2" w:rsidRDefault="00732FA7">
      <w:pPr>
        <w:pStyle w:val="2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1026" w:history="1">
        <w:r w:rsidR="00D76DC2" w:rsidRPr="00F30198">
          <w:rPr>
            <w:rStyle w:val="a8"/>
            <w:noProof/>
          </w:rPr>
          <w:t>1.10. Двунаправленные кольцевые списки</w:t>
        </w:r>
      </w:hyperlink>
    </w:p>
    <w:p w:rsidR="00D76DC2" w:rsidRDefault="00732FA7">
      <w:pPr>
        <w:pStyle w:val="2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1027" w:history="1">
        <w:r w:rsidR="00D76DC2" w:rsidRPr="00F30198">
          <w:rPr>
            <w:rStyle w:val="a8"/>
            <w:noProof/>
          </w:rPr>
          <w:t>1.11. Деки на базе двунаправленных списков</w:t>
        </w:r>
      </w:hyperlink>
    </w:p>
    <w:p w:rsidR="00D76DC2" w:rsidRDefault="00732FA7">
      <w:pPr>
        <w:pStyle w:val="3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1028" w:history="1">
        <w:r w:rsidR="00D76DC2" w:rsidRPr="00F30198">
          <w:rPr>
            <w:rStyle w:val="a8"/>
            <w:noProof/>
          </w:rPr>
          <w:t>1.11.1. Формирование дека и его просмотр</w:t>
        </w:r>
      </w:hyperlink>
    </w:p>
    <w:p w:rsidR="00D76DC2" w:rsidRDefault="00732FA7">
      <w:pPr>
        <w:pStyle w:val="3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1029" w:history="1">
        <w:r w:rsidR="00D76DC2" w:rsidRPr="00F30198">
          <w:rPr>
            <w:rStyle w:val="a8"/>
            <w:noProof/>
          </w:rPr>
          <w:t>1.11.2. Добавление звена в начало дека</w:t>
        </w:r>
      </w:hyperlink>
    </w:p>
    <w:p w:rsidR="00D76DC2" w:rsidRDefault="00732FA7">
      <w:pPr>
        <w:pStyle w:val="3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1030" w:history="1">
        <w:r w:rsidR="00D76DC2" w:rsidRPr="00F30198">
          <w:rPr>
            <w:rStyle w:val="a8"/>
            <w:noProof/>
          </w:rPr>
          <w:t>1.11.3. Добавление звена в конец дека</w:t>
        </w:r>
      </w:hyperlink>
    </w:p>
    <w:p w:rsidR="00D76DC2" w:rsidRDefault="00732FA7">
      <w:pPr>
        <w:pStyle w:val="3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1031" w:history="1">
        <w:r w:rsidR="00D76DC2" w:rsidRPr="00F30198">
          <w:rPr>
            <w:rStyle w:val="a8"/>
            <w:noProof/>
          </w:rPr>
          <w:t>1.11.4. Удаление звена из дека слева</w:t>
        </w:r>
      </w:hyperlink>
    </w:p>
    <w:p w:rsidR="00D76DC2" w:rsidRDefault="00732FA7">
      <w:pPr>
        <w:pStyle w:val="3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 w:eastAsia="en-US"/>
        </w:rPr>
      </w:pPr>
      <w:hyperlink w:anchor="_Toc515771032" w:history="1">
        <w:r w:rsidR="00D76DC2" w:rsidRPr="00F30198">
          <w:rPr>
            <w:rStyle w:val="a8"/>
            <w:noProof/>
          </w:rPr>
          <w:t>1.11.5. Удаление звена из дека справа</w:t>
        </w:r>
      </w:hyperlink>
    </w:p>
    <w:p w:rsidR="001D2093" w:rsidRPr="00C17DEF" w:rsidRDefault="00732FA7" w:rsidP="003F50D3">
      <w:pPr>
        <w:pStyle w:val="Main"/>
        <w:ind w:firstLine="567"/>
        <w:rPr>
          <w:lang w:val="ru-RU"/>
        </w:rPr>
      </w:pPr>
      <w:r w:rsidRPr="00C17DEF">
        <w:rPr>
          <w:lang w:val="ru-RU"/>
        </w:rPr>
        <w:fldChar w:fldCharType="end"/>
      </w:r>
    </w:p>
    <w:p w:rsidR="004F5F32" w:rsidRPr="00C17DEF" w:rsidRDefault="004F5F32" w:rsidP="004F5F32">
      <w:pPr>
        <w:pStyle w:val="11"/>
        <w:numPr>
          <w:ilvl w:val="0"/>
          <w:numId w:val="5"/>
        </w:numPr>
        <w:spacing w:before="0" w:after="0"/>
        <w:ind w:left="284" w:firstLine="0"/>
      </w:pPr>
      <w:bookmarkStart w:id="0" w:name="_Toc515770989"/>
      <w:r w:rsidRPr="00C17DEF">
        <w:t>Динамические структуры данных C++</w:t>
      </w:r>
      <w:r w:rsidR="00211190" w:rsidRPr="00C17DEF">
        <w:t xml:space="preserve">. </w:t>
      </w:r>
      <w:r w:rsidR="0052741A" w:rsidRPr="00C17DEF">
        <w:t>Однонаправленный с</w:t>
      </w:r>
      <w:r w:rsidR="00211190" w:rsidRPr="00C17DEF">
        <w:t>пис</w:t>
      </w:r>
      <w:r w:rsidR="0052741A" w:rsidRPr="00C17DEF">
        <w:t>о</w:t>
      </w:r>
      <w:r w:rsidR="00211190" w:rsidRPr="00C17DEF">
        <w:t>к</w:t>
      </w:r>
      <w:r w:rsidR="0052741A" w:rsidRPr="00C17DEF">
        <w:t>, очередь, стек, дек, двунаправленный список, двунаправленный кольцевой список, дек на двунаправленном списке,</w:t>
      </w:r>
      <w:bookmarkEnd w:id="0"/>
    </w:p>
    <w:p w:rsidR="004F5F32" w:rsidRPr="00C17DEF" w:rsidRDefault="004F5F32" w:rsidP="003F50D3">
      <w:pPr>
        <w:pStyle w:val="Main"/>
        <w:ind w:firstLine="567"/>
        <w:rPr>
          <w:lang w:val="ru-RU"/>
        </w:rPr>
      </w:pPr>
    </w:p>
    <w:p w:rsidR="000C26D7" w:rsidRPr="00C17DEF" w:rsidRDefault="000C26D7" w:rsidP="003F50D3">
      <w:pPr>
        <w:pStyle w:val="Main"/>
        <w:ind w:firstLine="567"/>
        <w:rPr>
          <w:color w:val="8DB3E2" w:themeColor="text2" w:themeTint="66"/>
          <w:sz w:val="16"/>
          <w:szCs w:val="16"/>
          <w:lang w:val="ru-RU"/>
        </w:rPr>
      </w:pPr>
      <w:r w:rsidRPr="00C17DEF">
        <w:rPr>
          <w:color w:val="8DB3E2" w:themeColor="text2" w:themeTint="66"/>
          <w:sz w:val="16"/>
          <w:szCs w:val="16"/>
          <w:lang w:val="ru-RU"/>
        </w:rPr>
        <w:t>http://khpi-iip.mipk.kharkiv.edu/library/datastr/book_sod/kgsu/oglav.html</w:t>
      </w:r>
    </w:p>
    <w:p w:rsidR="000C26D7" w:rsidRPr="00C17DEF" w:rsidRDefault="000C26D7" w:rsidP="003F50D3">
      <w:pPr>
        <w:pStyle w:val="Main"/>
        <w:ind w:firstLine="567"/>
        <w:rPr>
          <w:lang w:val="ru-RU"/>
        </w:rPr>
      </w:pPr>
    </w:p>
    <w:p w:rsidR="004F5F32" w:rsidRPr="00C17DEF" w:rsidRDefault="004F5F32" w:rsidP="00F4244B">
      <w:pPr>
        <w:pStyle w:val="2"/>
        <w:keepNext w:val="0"/>
        <w:numPr>
          <w:ilvl w:val="1"/>
          <w:numId w:val="6"/>
        </w:numPr>
        <w:spacing w:before="0" w:after="0"/>
        <w:ind w:left="426" w:firstLine="0"/>
        <w:contextualSpacing/>
        <w:rPr>
          <w:i w:val="0"/>
          <w:sz w:val="20"/>
          <w:szCs w:val="20"/>
        </w:rPr>
      </w:pPr>
      <w:bookmarkStart w:id="1" w:name="_Toc515770990"/>
      <w:r w:rsidRPr="00C17DEF">
        <w:rPr>
          <w:i w:val="0"/>
          <w:sz w:val="20"/>
          <w:szCs w:val="20"/>
        </w:rPr>
        <w:t>Ли</w:t>
      </w:r>
      <w:r w:rsidR="006839A7">
        <w:rPr>
          <w:i w:val="0"/>
          <w:sz w:val="20"/>
          <w:szCs w:val="20"/>
        </w:rPr>
        <w:t>нейные однонаправленные списки</w:t>
      </w:r>
      <w:bookmarkEnd w:id="1"/>
    </w:p>
    <w:p w:rsidR="006839A7" w:rsidRPr="006839A7" w:rsidRDefault="006839A7" w:rsidP="006839A7">
      <w:pPr>
        <w:pStyle w:val="3"/>
        <w:keepNext w:val="0"/>
        <w:spacing w:before="0" w:after="0"/>
        <w:ind w:left="709" w:firstLine="0"/>
        <w:rPr>
          <w:sz w:val="20"/>
          <w:szCs w:val="20"/>
        </w:rPr>
      </w:pPr>
      <w:bookmarkStart w:id="2" w:name="_Toc515770991"/>
      <w:r w:rsidRPr="00C17DEF">
        <w:rPr>
          <w:sz w:val="20"/>
          <w:szCs w:val="20"/>
        </w:rPr>
        <w:t>Общие сведения</w:t>
      </w:r>
      <w:bookmarkEnd w:id="2"/>
    </w:p>
    <w:p w:rsidR="00D93D60" w:rsidRPr="00C17DEF" w:rsidRDefault="004F5F32" w:rsidP="004F5F32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приведем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общие сведения о списках</w:t>
      </w:r>
      <w:r w:rsidRPr="00C17DEF">
        <w:rPr>
          <w:lang w:val="ru-RU"/>
        </w:rPr>
        <w:t>.</w:t>
      </w:r>
    </w:p>
    <w:p w:rsidR="004F5F32" w:rsidRPr="00C17DEF" w:rsidRDefault="004F5F32" w:rsidP="004F5F32">
      <w:pPr>
        <w:pStyle w:val="Main"/>
        <w:ind w:firstLine="567"/>
        <w:rPr>
          <w:lang w:val="ru-RU"/>
        </w:rPr>
      </w:pPr>
      <w:bookmarkStart w:id="3" w:name="AP01965"/>
      <w:r w:rsidRPr="00C17DEF">
        <w:rPr>
          <w:b/>
          <w:highlight w:val="cyan"/>
          <w:lang w:val="ru-RU"/>
        </w:rPr>
        <w:t>Список</w:t>
      </w:r>
      <w:r w:rsidR="005D5D7D">
        <w:rPr>
          <w:highlight w:val="cyan"/>
          <w:lang w:val="ru-RU"/>
        </w:rPr>
        <w:t xml:space="preserve"> </w:t>
      </w:r>
      <w:bookmarkEnd w:id="3"/>
      <w:r w:rsidRPr="00C17DEF">
        <w:rPr>
          <w:highlight w:val="cyan"/>
          <w:lang w:val="ru-RU"/>
        </w:rPr>
        <w:t>- это совокупность объектов, называемых элементами списка, в которой каждый объект содержит информацию о местоположении связанного с ним объекта</w:t>
      </w:r>
      <w:r w:rsidRPr="00C17DEF">
        <w:rPr>
          <w:lang w:val="ru-RU"/>
        </w:rPr>
        <w:t xml:space="preserve"> [1, с. 214].</w:t>
      </w:r>
    </w:p>
    <w:p w:rsidR="004F5F32" w:rsidRPr="00C17DEF" w:rsidRDefault="004F5F32" w:rsidP="004F5F32">
      <w:pPr>
        <w:pStyle w:val="Main"/>
        <w:ind w:firstLine="567"/>
        <w:rPr>
          <w:lang w:val="ru-RU"/>
        </w:rPr>
      </w:pPr>
      <w:bookmarkStart w:id="4" w:name="AP01966"/>
      <w:r w:rsidRPr="00C17DEF">
        <w:rPr>
          <w:highlight w:val="yellow"/>
          <w:lang w:val="ru-RU"/>
        </w:rPr>
        <w:t xml:space="preserve">Если </w:t>
      </w:r>
      <w:bookmarkEnd w:id="4"/>
      <w:r w:rsidRPr="00C17DEF">
        <w:rPr>
          <w:highlight w:val="yellow"/>
          <w:lang w:val="ru-RU"/>
        </w:rPr>
        <w:t>список располагается в оперативной памяти, то, как правило, информация для поиска следующего объекта - это</w:t>
      </w:r>
      <w:r w:rsidR="005D5D7D">
        <w:rPr>
          <w:highlight w:val="yellow"/>
          <w:lang w:val="ru-RU"/>
        </w:rPr>
        <w:t xml:space="preserve"> </w:t>
      </w:r>
      <w:r w:rsidRPr="00C17DEF">
        <w:rPr>
          <w:highlight w:val="yellow"/>
          <w:lang w:val="ru-RU"/>
        </w:rPr>
        <w:t>адрес (указатель)</w:t>
      </w:r>
      <w:r w:rsidR="005D5D7D">
        <w:rPr>
          <w:highlight w:val="yellow"/>
          <w:lang w:val="ru-RU"/>
        </w:rPr>
        <w:t xml:space="preserve"> </w:t>
      </w:r>
      <w:r w:rsidRPr="00C17DEF">
        <w:rPr>
          <w:highlight w:val="yellow"/>
          <w:lang w:val="ru-RU"/>
        </w:rPr>
        <w:t>в памяти. Если список хранится в файле на диске, то информация о следующем элементе может включать смещение элемента от начала файла, положение указателя записи/считывания файла, ключ записи и любую другую информацию, позволяющую однозначно отыскать следующий элемент списка</w:t>
      </w:r>
      <w:r w:rsidRPr="00C17DEF">
        <w:rPr>
          <w:lang w:val="ru-RU"/>
        </w:rPr>
        <w:t>.</w:t>
      </w:r>
    </w:p>
    <w:p w:rsidR="004F5F32" w:rsidRPr="00C17DEF" w:rsidRDefault="004F5F32" w:rsidP="004F5F32">
      <w:pPr>
        <w:pStyle w:val="Main"/>
        <w:ind w:firstLine="567"/>
        <w:rPr>
          <w:lang w:val="ru-RU"/>
        </w:rPr>
      </w:pPr>
      <w:bookmarkStart w:id="5" w:name="AP01967"/>
      <w:r w:rsidRPr="00C17DEF">
        <w:rPr>
          <w:highlight w:val="yellow"/>
          <w:lang w:val="ru-RU"/>
        </w:rPr>
        <w:t xml:space="preserve">Каждый </w:t>
      </w:r>
      <w:bookmarkEnd w:id="5"/>
      <w:r w:rsidRPr="00C17DEF">
        <w:rPr>
          <w:highlight w:val="yellow"/>
          <w:lang w:val="ru-RU"/>
        </w:rPr>
        <w:t>элемент списка представим структурой языка</w:t>
      </w:r>
      <w:r w:rsidR="005D5D7D">
        <w:rPr>
          <w:highlight w:val="yellow"/>
          <w:lang w:val="ru-RU"/>
        </w:rPr>
        <w:t xml:space="preserve"> </w:t>
      </w:r>
      <w:r w:rsidRPr="00C17DEF">
        <w:rPr>
          <w:highlight w:val="yellow"/>
          <w:lang w:val="ru-RU"/>
        </w:rPr>
        <w:t>C++</w:t>
      </w:r>
      <w:r w:rsidR="005D5D7D">
        <w:rPr>
          <w:highlight w:val="yellow"/>
          <w:lang w:val="ru-RU"/>
        </w:rPr>
        <w:t xml:space="preserve"> </w:t>
      </w:r>
      <w:r w:rsidRPr="00C17DEF">
        <w:rPr>
          <w:highlight w:val="yellow"/>
          <w:lang w:val="ru-RU"/>
        </w:rPr>
        <w:t>с двумя полями</w:t>
      </w:r>
      <w:r w:rsidRPr="00C17DEF">
        <w:rPr>
          <w:lang w:val="ru-RU"/>
        </w:rPr>
        <w:t>:</w:t>
      </w:r>
    </w:p>
    <w:p w:rsidR="004F5F32" w:rsidRPr="00C17DEF" w:rsidRDefault="004F5F32" w:rsidP="00F4244B">
      <w:pPr>
        <w:pStyle w:val="Main"/>
        <w:numPr>
          <w:ilvl w:val="0"/>
          <w:numId w:val="7"/>
        </w:numPr>
        <w:ind w:left="426"/>
        <w:rPr>
          <w:lang w:val="ru-RU"/>
        </w:rPr>
      </w:pPr>
      <w:r w:rsidRPr="00C17DEF">
        <w:rPr>
          <w:b/>
          <w:lang w:val="ru-RU"/>
        </w:rPr>
        <w:lastRenderedPageBreak/>
        <w:t>информационное поле</w:t>
      </w:r>
      <w:r w:rsidRPr="00C17DEF">
        <w:rPr>
          <w:lang w:val="ru-RU"/>
        </w:rPr>
        <w:t>, которое в общем случае может содержать произвольное количество полей разных типов. Ясно, что если значением переменной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p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является ссылка на элемент списка, то присоединяя к обозначению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(*p)</w:t>
      </w:r>
      <w:r w:rsidR="00D93D60" w:rsidRPr="00C17DEF">
        <w:rPr>
          <w:lang w:val="ru-RU"/>
        </w:rPr>
        <w:t xml:space="preserve"> </w:t>
      </w:r>
      <w:r w:rsidRPr="00C17DEF">
        <w:rPr>
          <w:lang w:val="ru-RU"/>
        </w:rPr>
        <w:t>с помощью точки имя соответствующего поля, можно манипулировать со значением любого поля информационной части;</w:t>
      </w:r>
    </w:p>
    <w:p w:rsidR="004F5F32" w:rsidRPr="00C17DEF" w:rsidRDefault="004F5F32" w:rsidP="00F4244B">
      <w:pPr>
        <w:pStyle w:val="Main"/>
        <w:numPr>
          <w:ilvl w:val="0"/>
          <w:numId w:val="7"/>
        </w:numPr>
        <w:ind w:left="426"/>
        <w:rPr>
          <w:lang w:val="ru-RU"/>
        </w:rPr>
      </w:pPr>
      <w:r w:rsidRPr="00C17DEF">
        <w:rPr>
          <w:b/>
          <w:lang w:val="ru-RU"/>
        </w:rPr>
        <w:t>ссылка на следующий элемент списка</w:t>
      </w:r>
      <w:r w:rsidRPr="00C17DEF">
        <w:rPr>
          <w:lang w:val="ru-RU"/>
        </w:rPr>
        <w:t>.</w:t>
      </w:r>
    </w:p>
    <w:p w:rsidR="004F5F32" w:rsidRPr="00C17DEF" w:rsidRDefault="004F5F32" w:rsidP="004F5F32">
      <w:pPr>
        <w:pStyle w:val="Main"/>
        <w:ind w:firstLine="567"/>
        <w:rPr>
          <w:lang w:val="ru-RU"/>
        </w:rPr>
      </w:pPr>
    </w:p>
    <w:p w:rsidR="004F5F32" w:rsidRPr="00C17DEF" w:rsidRDefault="004F5F32" w:rsidP="004F5F32">
      <w:pPr>
        <w:pStyle w:val="Main"/>
        <w:ind w:firstLine="567"/>
        <w:rPr>
          <w:lang w:val="ru-RU"/>
        </w:rPr>
      </w:pPr>
      <w:r w:rsidRPr="00C17DEF">
        <w:rPr>
          <w:highlight w:val="yellow"/>
          <w:lang w:val="ru-RU"/>
        </w:rPr>
        <w:t>Каждую пару будем называть</w:t>
      </w:r>
      <w:r w:rsidR="005D5D7D">
        <w:rPr>
          <w:highlight w:val="yellow"/>
          <w:lang w:val="ru-RU"/>
        </w:rPr>
        <w:t xml:space="preserve"> </w:t>
      </w:r>
      <w:r w:rsidRPr="00C17DEF">
        <w:rPr>
          <w:highlight w:val="yellow"/>
          <w:lang w:val="ru-RU"/>
        </w:rPr>
        <w:t>звеном, а ссылки, содержащиеся в каждом из звеньев, будем использовать для соединения звеньев в список. Такой способ представления упорядоченной последовательности звеньев называется</w:t>
      </w:r>
      <w:r w:rsidR="005D5D7D">
        <w:rPr>
          <w:highlight w:val="yellow"/>
          <w:lang w:val="ru-RU"/>
        </w:rPr>
        <w:t xml:space="preserve"> </w:t>
      </w:r>
      <w:r w:rsidRPr="00C17DEF">
        <w:rPr>
          <w:b/>
          <w:highlight w:val="yellow"/>
          <w:lang w:val="ru-RU"/>
        </w:rPr>
        <w:t>сцеплением</w:t>
      </w:r>
      <w:r w:rsidRPr="00C17DEF">
        <w:rPr>
          <w:lang w:val="ru-RU"/>
        </w:rPr>
        <w:t>.</w:t>
      </w:r>
    </w:p>
    <w:p w:rsidR="004F5F32" w:rsidRPr="00C17DEF" w:rsidRDefault="004F5F32" w:rsidP="004F5F32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С учетом сказанного, мы можем описать звено списка так:</w:t>
      </w:r>
    </w:p>
    <w:p w:rsidR="004F5F32" w:rsidRPr="00C17DEF" w:rsidRDefault="004F5F32" w:rsidP="004F5F32">
      <w:pPr>
        <w:pStyle w:val="Main"/>
        <w:ind w:firstLine="567"/>
        <w:rPr>
          <w:lang w:val="ru-RU"/>
        </w:rPr>
      </w:pPr>
    </w:p>
    <w:p w:rsidR="004F5F32" w:rsidRPr="00C17DEF" w:rsidRDefault="004F5F32" w:rsidP="004F5F3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struct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node</w:t>
      </w:r>
    </w:p>
    <w:p w:rsidR="004F5F32" w:rsidRPr="00C17DEF" w:rsidRDefault="004F5F32" w:rsidP="004F5F3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{</w:t>
      </w:r>
    </w:p>
    <w:p w:rsidR="00D93D60" w:rsidRPr="00C17DEF" w:rsidRDefault="004F5F32" w:rsidP="004F5F3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int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elem;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//Информационный элемент звена списка</w:t>
      </w:r>
    </w:p>
    <w:p w:rsidR="00D93D60" w:rsidRPr="00C17DEF" w:rsidRDefault="004F5F32" w:rsidP="004F5F3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node *sled;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Указатель на следующее звено списка</w:t>
      </w:r>
    </w:p>
    <w:p w:rsidR="004F5F32" w:rsidRPr="00C17DEF" w:rsidRDefault="004F5F32" w:rsidP="004F5F3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};</w:t>
      </w:r>
    </w:p>
    <w:p w:rsidR="004F5F32" w:rsidRPr="00C17DEF" w:rsidRDefault="004F5F32" w:rsidP="004F5F32">
      <w:pPr>
        <w:pStyle w:val="Main"/>
        <w:ind w:firstLine="567"/>
        <w:rPr>
          <w:lang w:val="ru-RU"/>
        </w:rPr>
      </w:pPr>
    </w:p>
    <w:p w:rsidR="004F5F32" w:rsidRPr="00C17DEF" w:rsidRDefault="004F5F32" w:rsidP="004F5F32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Чтобы иметь возможность оперировать со списком как с единым объектом, введем в употребление статическую ссылочную переменную</w:t>
      </w:r>
      <w:r w:rsidR="005D5D7D">
        <w:rPr>
          <w:lang w:val="ru-RU"/>
        </w:rPr>
        <w:t xml:space="preserve"> </w:t>
      </w:r>
      <w:proofErr w:type="spellStart"/>
      <w:r w:rsidRPr="00C17DEF">
        <w:rPr>
          <w:b/>
          <w:lang w:val="ru-RU"/>
        </w:rPr>
        <w:t>phead</w:t>
      </w:r>
      <w:proofErr w:type="spellEnd"/>
      <w:r w:rsidRPr="00C17DEF">
        <w:rPr>
          <w:lang w:val="ru-RU"/>
        </w:rPr>
        <w:t>, которая указывает на первое звено списка и описывается следующим образом:</w:t>
      </w:r>
    </w:p>
    <w:p w:rsidR="004F5F32" w:rsidRPr="00C17DEF" w:rsidRDefault="004F5F32" w:rsidP="004F5F32">
      <w:pPr>
        <w:pStyle w:val="Main"/>
        <w:ind w:firstLine="567"/>
        <w:rPr>
          <w:lang w:val="ru-RU"/>
        </w:rPr>
      </w:pPr>
    </w:p>
    <w:p w:rsidR="004F5F32" w:rsidRPr="00C17DEF" w:rsidRDefault="004F5F32" w:rsidP="004F5F32">
      <w:pPr>
        <w:pStyle w:val="Main"/>
        <w:ind w:firstLine="0"/>
        <w:rPr>
          <w:lang w:val="ru-RU"/>
        </w:rPr>
      </w:pPr>
      <w:r w:rsidRPr="00C17DEF">
        <w:rPr>
          <w:rFonts w:ascii="Courier New" w:hAnsi="Courier New" w:cs="Courier New"/>
          <w:b/>
          <w:bCs/>
          <w:noProof/>
          <w:lang w:val="ru-RU" w:eastAsia="en-US"/>
        </w:rPr>
        <w:t xml:space="preserve">    </w:t>
      </w:r>
      <w:r w:rsidRPr="00C17DEF">
        <w:rPr>
          <w:rFonts w:ascii="Courier New" w:hAnsi="Courier New" w:cs="Courier New"/>
          <w:noProof/>
          <w:color w:val="0000FF"/>
          <w:lang w:val="ru-RU" w:eastAsia="en-US"/>
        </w:rPr>
        <w:t>struct</w:t>
      </w:r>
      <w:r w:rsidRPr="00C17DEF">
        <w:rPr>
          <w:rFonts w:ascii="Courier New" w:hAnsi="Courier New" w:cs="Courier New"/>
          <w:b/>
          <w:bCs/>
          <w:noProof/>
          <w:lang w:val="ru-RU" w:eastAsia="en-US"/>
        </w:rPr>
        <w:t xml:space="preserve"> node *phead;</w:t>
      </w:r>
    </w:p>
    <w:p w:rsidR="004F5F32" w:rsidRPr="00C17DEF" w:rsidRDefault="004F5F32" w:rsidP="003F50D3">
      <w:pPr>
        <w:pStyle w:val="Main"/>
        <w:ind w:firstLine="567"/>
        <w:rPr>
          <w:lang w:val="ru-RU"/>
        </w:rPr>
      </w:pPr>
    </w:p>
    <w:p w:rsidR="004F5F32" w:rsidRPr="006839A7" w:rsidRDefault="004F5F32" w:rsidP="006839A7">
      <w:pPr>
        <w:pStyle w:val="3"/>
        <w:keepNext w:val="0"/>
        <w:spacing w:before="0" w:after="0"/>
        <w:ind w:left="709" w:firstLine="0"/>
        <w:rPr>
          <w:sz w:val="20"/>
          <w:szCs w:val="20"/>
        </w:rPr>
      </w:pPr>
      <w:bookmarkStart w:id="6" w:name="_Toc515770992"/>
      <w:r w:rsidRPr="00C17DEF">
        <w:rPr>
          <w:sz w:val="20"/>
          <w:szCs w:val="20"/>
        </w:rPr>
        <w:t>Однонаправленные списки без заглавного звена</w:t>
      </w:r>
      <w:bookmarkEnd w:id="6"/>
    </w:p>
    <w:p w:rsidR="00D93D60" w:rsidRPr="00C17DEF" w:rsidRDefault="004F5F32" w:rsidP="004F5F32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построение списка без заглавного звена</w:t>
      </w:r>
      <w:r w:rsidRPr="00C17DEF">
        <w:rPr>
          <w:lang w:val="ru-RU"/>
        </w:rPr>
        <w:t>.</w:t>
      </w:r>
    </w:p>
    <w:p w:rsidR="004F5F32" w:rsidRPr="00C17DEF" w:rsidRDefault="004F5F32" w:rsidP="004F5F32">
      <w:pPr>
        <w:pStyle w:val="Main"/>
        <w:ind w:firstLine="567"/>
        <w:rPr>
          <w:lang w:val="ru-RU"/>
        </w:rPr>
      </w:pPr>
      <w:bookmarkStart w:id="7" w:name="AP01968"/>
      <w:r w:rsidRPr="00C17DEF">
        <w:rPr>
          <w:lang w:val="ru-RU"/>
        </w:rPr>
        <w:t xml:space="preserve">Приведем </w:t>
      </w:r>
      <w:bookmarkEnd w:id="7"/>
      <w:r w:rsidRPr="00C17DEF">
        <w:rPr>
          <w:lang w:val="ru-RU"/>
        </w:rPr>
        <w:t>алгоритм построения однонаправленного списка без заглавного звена с помощью схем "до и после" [1]. В н</w:t>
      </w:r>
      <w:r w:rsidR="00D93D60" w:rsidRPr="00C17DEF">
        <w:rPr>
          <w:lang w:val="ru-RU"/>
        </w:rPr>
        <w:t>и</w:t>
      </w:r>
      <w:r w:rsidRPr="00C17DEF">
        <w:rPr>
          <w:lang w:val="ru-RU"/>
        </w:rPr>
        <w:t>же</w:t>
      </w:r>
      <w:r w:rsidR="00D93D60" w:rsidRPr="00C17DEF">
        <w:rPr>
          <w:lang w:val="ru-RU"/>
        </w:rPr>
        <w:t xml:space="preserve"> </w:t>
      </w:r>
      <w:r w:rsidRPr="00C17DEF">
        <w:rPr>
          <w:lang w:val="ru-RU"/>
        </w:rPr>
        <w:t>приведенной схеме переменная</w:t>
      </w:r>
      <w:r w:rsidR="005D5D7D">
        <w:rPr>
          <w:lang w:val="ru-RU"/>
        </w:rPr>
        <w:t xml:space="preserve"> </w:t>
      </w:r>
      <w:proofErr w:type="spellStart"/>
      <w:r w:rsidRPr="00C17DEF">
        <w:rPr>
          <w:b/>
          <w:lang w:val="ru-RU"/>
        </w:rPr>
        <w:t>phead</w:t>
      </w:r>
      <w:proofErr w:type="spellEnd"/>
      <w:r w:rsidR="005D5D7D">
        <w:rPr>
          <w:lang w:val="ru-RU"/>
        </w:rPr>
        <w:t xml:space="preserve"> </w:t>
      </w:r>
      <w:r w:rsidRPr="00C17DEF">
        <w:rPr>
          <w:lang w:val="ru-RU"/>
        </w:rPr>
        <w:t>- указатель на первый элемент списка, а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t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- указатель, содержащий адрес последнего (текущего) элемента списка.</w:t>
      </w:r>
    </w:p>
    <w:p w:rsidR="004F5F32" w:rsidRPr="00C17DEF" w:rsidRDefault="004F5F32" w:rsidP="00F4244B">
      <w:pPr>
        <w:pStyle w:val="Main"/>
        <w:numPr>
          <w:ilvl w:val="0"/>
          <w:numId w:val="8"/>
        </w:numPr>
        <w:rPr>
          <w:lang w:val="ru-RU"/>
        </w:rPr>
      </w:pPr>
      <w:r w:rsidRPr="00C17DEF">
        <w:rPr>
          <w:lang w:val="ru-RU"/>
        </w:rPr>
        <w:t>Отведем место для указателей в статической памяти:</w:t>
      </w:r>
    </w:p>
    <w:p w:rsidR="004F5F32" w:rsidRPr="00C17DEF" w:rsidRDefault="004F5F32" w:rsidP="004F5F32">
      <w:pPr>
        <w:pStyle w:val="Main"/>
        <w:ind w:firstLine="567"/>
        <w:rPr>
          <w:lang w:val="ru-RU"/>
        </w:rPr>
      </w:pPr>
    </w:p>
    <w:p w:rsidR="004F5F32" w:rsidRPr="00446A2E" w:rsidRDefault="004F5F32" w:rsidP="004F5F3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node *phead;</w:t>
      </w:r>
    </w:p>
    <w:p w:rsidR="004F5F32" w:rsidRPr="00446A2E" w:rsidRDefault="004F5F32" w:rsidP="004F5F3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node *t;</w:t>
      </w:r>
    </w:p>
    <w:p w:rsidR="004F5F32" w:rsidRPr="00446A2E" w:rsidRDefault="004F5F32" w:rsidP="004F5F32">
      <w:pPr>
        <w:pStyle w:val="Main"/>
        <w:ind w:firstLine="0"/>
        <w:jc w:val="center"/>
      </w:pPr>
    </w:p>
    <w:p w:rsidR="004F5F32" w:rsidRPr="00C17DEF" w:rsidRDefault="004F5F32" w:rsidP="004F5F32">
      <w:pPr>
        <w:pStyle w:val="Main"/>
        <w:ind w:firstLine="0"/>
        <w:jc w:val="center"/>
        <w:rPr>
          <w:lang w:val="ru-RU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1189355" cy="1047750"/>
            <wp:effectExtent l="19050" t="0" r="0" b="0"/>
            <wp:docPr id="1" name="Рисунок 1" descr="http://khpi-iip.mipk.kharkiv.edu/library/datastr/book_sod/kgsu/ris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khpi-iip.mipk.kharkiv.edu/library/datastr/book_sod/kgsu/ris2_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35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F32" w:rsidRPr="00C17DEF" w:rsidRDefault="004F5F32" w:rsidP="004F5F32">
      <w:pPr>
        <w:pStyle w:val="Main"/>
        <w:ind w:firstLine="0"/>
        <w:jc w:val="center"/>
        <w:rPr>
          <w:lang w:val="ru-RU"/>
        </w:rPr>
      </w:pPr>
      <w:r w:rsidRPr="00C17DEF">
        <w:rPr>
          <w:lang w:val="ru-RU"/>
        </w:rPr>
        <w:t>Рис.1. Размещение указателей</w:t>
      </w:r>
    </w:p>
    <w:p w:rsidR="004F5F32" w:rsidRPr="00C17DEF" w:rsidRDefault="004F5F32" w:rsidP="004F5F32">
      <w:pPr>
        <w:pStyle w:val="Main"/>
        <w:ind w:firstLine="0"/>
        <w:jc w:val="center"/>
        <w:rPr>
          <w:lang w:val="ru-RU"/>
        </w:rPr>
      </w:pPr>
    </w:p>
    <w:p w:rsidR="004F5F32" w:rsidRPr="00C17DEF" w:rsidRDefault="004F5F32" w:rsidP="00F4244B">
      <w:pPr>
        <w:pStyle w:val="Main"/>
        <w:numPr>
          <w:ilvl w:val="0"/>
          <w:numId w:val="8"/>
        </w:numPr>
        <w:rPr>
          <w:lang w:val="ru-RU"/>
        </w:rPr>
      </w:pPr>
      <w:r w:rsidRPr="00C17DEF">
        <w:rPr>
          <w:lang w:val="ru-RU"/>
        </w:rPr>
        <w:t>В куче резервируем место для динамического объекта:</w:t>
      </w:r>
    </w:p>
    <w:p w:rsidR="004F5F32" w:rsidRPr="00C17DEF" w:rsidRDefault="004F5F32" w:rsidP="004F5F32">
      <w:pPr>
        <w:pStyle w:val="Main"/>
        <w:ind w:firstLine="567"/>
        <w:rPr>
          <w:lang w:val="ru-RU"/>
        </w:rPr>
      </w:pPr>
    </w:p>
    <w:p w:rsidR="004F5F32" w:rsidRPr="00C17DEF" w:rsidRDefault="004F5F32" w:rsidP="004F5F3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phead =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new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(node);</w:t>
      </w:r>
    </w:p>
    <w:p w:rsidR="004F5F32" w:rsidRPr="00C17DEF" w:rsidRDefault="004F5F32" w:rsidP="004F5F32">
      <w:pPr>
        <w:pStyle w:val="Main"/>
        <w:ind w:firstLine="0"/>
        <w:jc w:val="center"/>
        <w:rPr>
          <w:lang w:val="ru-RU"/>
        </w:rPr>
      </w:pPr>
    </w:p>
    <w:p w:rsidR="004F5F32" w:rsidRDefault="004F5F32" w:rsidP="004F5F32">
      <w:pPr>
        <w:pStyle w:val="Main"/>
        <w:ind w:firstLine="0"/>
        <w:jc w:val="center"/>
      </w:pPr>
      <w:r w:rsidRPr="00C17DEF">
        <w:rPr>
          <w:noProof/>
          <w:lang w:val="ru-RU" w:eastAsia="ru-RU"/>
        </w:rPr>
        <w:drawing>
          <wp:inline distT="0" distB="0" distL="0" distR="0">
            <wp:extent cx="2832100" cy="967740"/>
            <wp:effectExtent l="19050" t="0" r="6350" b="0"/>
            <wp:docPr id="2" name="Рисунок 2" descr="http://khpi-iip.mipk.kharkiv.edu/library/datastr/book_sod/kgsu/ris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khpi-iip.mipk.kharkiv.edu/library/datastr/book_sod/kgsu/ris2_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D7D" w:rsidRPr="005D5D7D" w:rsidRDefault="005D5D7D" w:rsidP="004F5F32">
      <w:pPr>
        <w:pStyle w:val="Main"/>
        <w:ind w:firstLine="0"/>
        <w:jc w:val="center"/>
      </w:pPr>
    </w:p>
    <w:p w:rsidR="004F5F32" w:rsidRPr="00C17DEF" w:rsidRDefault="004F5F32" w:rsidP="004F5F32">
      <w:pPr>
        <w:pStyle w:val="Main"/>
        <w:ind w:firstLine="0"/>
        <w:jc w:val="center"/>
        <w:rPr>
          <w:lang w:val="ru-RU"/>
        </w:rPr>
      </w:pPr>
      <w:r w:rsidRPr="00C17DEF">
        <w:rPr>
          <w:lang w:val="ru-RU"/>
        </w:rPr>
        <w:t>Рис.2. Размещение объекта в куче</w:t>
      </w:r>
    </w:p>
    <w:p w:rsidR="004F5F32" w:rsidRPr="00C17DEF" w:rsidRDefault="004F5F32" w:rsidP="004F5F32">
      <w:pPr>
        <w:pStyle w:val="Main"/>
        <w:ind w:firstLine="0"/>
        <w:jc w:val="center"/>
        <w:rPr>
          <w:lang w:val="ru-RU"/>
        </w:rPr>
      </w:pPr>
    </w:p>
    <w:p w:rsidR="004F5F32" w:rsidRPr="00C17DEF" w:rsidRDefault="004F5F32" w:rsidP="00F4244B">
      <w:pPr>
        <w:pStyle w:val="Main"/>
        <w:numPr>
          <w:ilvl w:val="0"/>
          <w:numId w:val="8"/>
        </w:numPr>
        <w:rPr>
          <w:lang w:val="ru-RU"/>
        </w:rPr>
      </w:pPr>
      <w:r w:rsidRPr="00C17DEF">
        <w:rPr>
          <w:lang w:val="ru-RU"/>
        </w:rPr>
        <w:t>Присвоим значение переменной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t</w:t>
      </w:r>
      <w:r w:rsidRPr="00C17DEF">
        <w:rPr>
          <w:lang w:val="ru-RU"/>
        </w:rPr>
        <w:t>, и поместим в информационное поле значение элемента:</w:t>
      </w:r>
    </w:p>
    <w:p w:rsidR="004F5F32" w:rsidRPr="00C17DEF" w:rsidRDefault="004F5F32" w:rsidP="004F5F32">
      <w:pPr>
        <w:pStyle w:val="Main"/>
        <w:ind w:firstLine="567"/>
        <w:rPr>
          <w:lang w:val="ru-RU"/>
        </w:rPr>
      </w:pPr>
    </w:p>
    <w:p w:rsidR="004F5F32" w:rsidRPr="00446A2E" w:rsidRDefault="004F5F32" w:rsidP="004F5F3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t = phead;</w:t>
      </w:r>
    </w:p>
    <w:p w:rsidR="004F5F32" w:rsidRPr="00446A2E" w:rsidRDefault="004F5F32" w:rsidP="004F5F3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(*t).value =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Элем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;</w:t>
      </w:r>
    </w:p>
    <w:p w:rsidR="004F5F32" w:rsidRPr="00446A2E" w:rsidRDefault="004F5F32" w:rsidP="004F5F32">
      <w:pPr>
        <w:pStyle w:val="Main"/>
        <w:ind w:firstLine="0"/>
        <w:jc w:val="center"/>
      </w:pPr>
    </w:p>
    <w:p w:rsidR="004F5F32" w:rsidRDefault="00E342F1" w:rsidP="004F5F32">
      <w:pPr>
        <w:pStyle w:val="Main"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752725" cy="933450"/>
            <wp:effectExtent l="19050" t="0" r="9525" b="0"/>
            <wp:docPr id="2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D7D" w:rsidRPr="005D5D7D" w:rsidRDefault="005D5D7D" w:rsidP="004F5F32">
      <w:pPr>
        <w:pStyle w:val="Main"/>
        <w:ind w:firstLine="0"/>
        <w:jc w:val="center"/>
      </w:pPr>
    </w:p>
    <w:p w:rsidR="004F5F32" w:rsidRDefault="004F5F32" w:rsidP="004F5F32">
      <w:pPr>
        <w:pStyle w:val="Main"/>
        <w:ind w:firstLine="0"/>
        <w:jc w:val="center"/>
      </w:pPr>
      <w:r w:rsidRPr="00C17DEF">
        <w:rPr>
          <w:lang w:val="ru-RU"/>
        </w:rPr>
        <w:t>Рис.3. Определение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t</w:t>
      </w:r>
    </w:p>
    <w:p w:rsidR="005D5D7D" w:rsidRPr="005D5D7D" w:rsidRDefault="005D5D7D" w:rsidP="004F5F32">
      <w:pPr>
        <w:pStyle w:val="Main"/>
        <w:ind w:firstLine="0"/>
        <w:jc w:val="center"/>
      </w:pPr>
    </w:p>
    <w:p w:rsidR="004F5F32" w:rsidRPr="00C17DEF" w:rsidRDefault="004F5F32" w:rsidP="00F4244B">
      <w:pPr>
        <w:pStyle w:val="Main"/>
        <w:numPr>
          <w:ilvl w:val="0"/>
          <w:numId w:val="8"/>
        </w:numPr>
        <w:rPr>
          <w:lang w:val="ru-RU"/>
        </w:rPr>
      </w:pPr>
      <w:r w:rsidRPr="00C17DEF">
        <w:rPr>
          <w:lang w:val="ru-RU"/>
        </w:rPr>
        <w:t>Поместим в поле звена адрес нового динамического объекта, зарезервированного в куче:</w:t>
      </w:r>
    </w:p>
    <w:p w:rsidR="00700540" w:rsidRPr="00C17DEF" w:rsidRDefault="00700540" w:rsidP="00700540">
      <w:pPr>
        <w:pStyle w:val="Main"/>
        <w:ind w:firstLine="567"/>
        <w:rPr>
          <w:lang w:val="ru-RU"/>
        </w:rPr>
      </w:pPr>
    </w:p>
    <w:p w:rsidR="00700540" w:rsidRPr="00C17DEF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(*t).next =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new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(node);</w:t>
      </w:r>
    </w:p>
    <w:p w:rsidR="00700540" w:rsidRPr="00C17DEF" w:rsidRDefault="00700540" w:rsidP="00700540">
      <w:pPr>
        <w:pStyle w:val="Main"/>
        <w:ind w:firstLine="0"/>
        <w:jc w:val="center"/>
        <w:rPr>
          <w:lang w:val="ru-RU"/>
        </w:rPr>
      </w:pPr>
    </w:p>
    <w:p w:rsidR="00700540" w:rsidRPr="00C17DEF" w:rsidRDefault="00E342F1" w:rsidP="00700540">
      <w:pPr>
        <w:pStyle w:val="Main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000500" cy="933450"/>
            <wp:effectExtent l="19050" t="0" r="0" b="0"/>
            <wp:docPr id="3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F32" w:rsidRPr="00C17DEF" w:rsidRDefault="004F5F32" w:rsidP="00700540">
      <w:pPr>
        <w:pStyle w:val="Main"/>
        <w:ind w:firstLine="0"/>
        <w:jc w:val="center"/>
        <w:rPr>
          <w:lang w:val="ru-RU"/>
        </w:rPr>
      </w:pPr>
      <w:r w:rsidRPr="00C17DEF">
        <w:rPr>
          <w:lang w:val="ru-RU"/>
        </w:rPr>
        <w:t>Рис.4. Добавление нового элемента</w:t>
      </w:r>
    </w:p>
    <w:p w:rsidR="00700540" w:rsidRPr="00C17DEF" w:rsidRDefault="00700540" w:rsidP="00700540">
      <w:pPr>
        <w:pStyle w:val="Main"/>
        <w:ind w:firstLine="0"/>
        <w:jc w:val="center"/>
        <w:rPr>
          <w:lang w:val="ru-RU"/>
        </w:rPr>
      </w:pPr>
    </w:p>
    <w:p w:rsidR="004F5F32" w:rsidRPr="00C17DEF" w:rsidRDefault="004F5F32" w:rsidP="00F4244B">
      <w:pPr>
        <w:pStyle w:val="Main"/>
        <w:numPr>
          <w:ilvl w:val="0"/>
          <w:numId w:val="8"/>
        </w:numPr>
        <w:rPr>
          <w:lang w:val="ru-RU"/>
        </w:rPr>
      </w:pPr>
      <w:r w:rsidRPr="00C17DEF">
        <w:rPr>
          <w:lang w:val="ru-RU"/>
        </w:rPr>
        <w:t>Переменная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t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должна содержать адрес последнего добавленного элемента:</w:t>
      </w:r>
    </w:p>
    <w:p w:rsidR="00700540" w:rsidRPr="00C17DEF" w:rsidRDefault="00700540" w:rsidP="00700540">
      <w:pPr>
        <w:pStyle w:val="Main"/>
        <w:ind w:firstLine="567"/>
        <w:rPr>
          <w:lang w:val="ru-RU"/>
        </w:rPr>
      </w:pPr>
    </w:p>
    <w:p w:rsidR="00700540" w:rsidRPr="00C17DEF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t = (*t).next;</w:t>
      </w:r>
    </w:p>
    <w:p w:rsidR="00700540" w:rsidRPr="00C17DEF" w:rsidRDefault="00700540" w:rsidP="00700540">
      <w:pPr>
        <w:pStyle w:val="Main"/>
        <w:ind w:firstLine="0"/>
        <w:jc w:val="center"/>
        <w:rPr>
          <w:lang w:val="ru-RU"/>
        </w:rPr>
      </w:pPr>
    </w:p>
    <w:p w:rsidR="00700540" w:rsidRPr="00C17DEF" w:rsidRDefault="00E342F1" w:rsidP="00700540">
      <w:pPr>
        <w:pStyle w:val="Main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990975" cy="971550"/>
            <wp:effectExtent l="19050" t="0" r="9525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F32" w:rsidRPr="00C17DEF" w:rsidRDefault="004F5F32" w:rsidP="00700540">
      <w:pPr>
        <w:pStyle w:val="Main"/>
        <w:ind w:firstLine="0"/>
        <w:jc w:val="center"/>
        <w:rPr>
          <w:lang w:val="ru-RU"/>
        </w:rPr>
      </w:pPr>
      <w:r w:rsidRPr="00C17DEF">
        <w:rPr>
          <w:lang w:val="ru-RU"/>
        </w:rPr>
        <w:t>Рис.5.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t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содержит адрес последнего элемента</w:t>
      </w:r>
    </w:p>
    <w:p w:rsidR="00700540" w:rsidRPr="00C17DEF" w:rsidRDefault="00700540" w:rsidP="00700540">
      <w:pPr>
        <w:pStyle w:val="Main"/>
        <w:ind w:firstLine="0"/>
        <w:jc w:val="center"/>
        <w:rPr>
          <w:lang w:val="ru-RU"/>
        </w:rPr>
      </w:pPr>
    </w:p>
    <w:p w:rsidR="004F5F32" w:rsidRPr="00C17DEF" w:rsidRDefault="004F5F32" w:rsidP="00F4244B">
      <w:pPr>
        <w:pStyle w:val="Main"/>
        <w:numPr>
          <w:ilvl w:val="0"/>
          <w:numId w:val="8"/>
        </w:numPr>
        <w:rPr>
          <w:lang w:val="ru-RU"/>
        </w:rPr>
      </w:pPr>
      <w:r w:rsidRPr="00C17DEF">
        <w:rPr>
          <w:lang w:val="ru-RU"/>
        </w:rPr>
        <w:t>Если требуется завершить построение списка, то в поле указателя последнего элемента нужно поместить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NULL</w:t>
      </w:r>
      <w:r w:rsidRPr="00C17DEF">
        <w:rPr>
          <w:lang w:val="ru-RU"/>
        </w:rPr>
        <w:t>:</w:t>
      </w:r>
    </w:p>
    <w:p w:rsidR="00700540" w:rsidRPr="00C17DEF" w:rsidRDefault="00700540" w:rsidP="00700540">
      <w:pPr>
        <w:pStyle w:val="Main"/>
        <w:ind w:firstLine="567"/>
        <w:rPr>
          <w:lang w:val="ru-RU"/>
        </w:rPr>
      </w:pP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(*t).next = NULL;</w:t>
      </w: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(*t).value =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Элем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1;</w:t>
      </w:r>
    </w:p>
    <w:p w:rsidR="00700540" w:rsidRPr="00446A2E" w:rsidRDefault="00700540" w:rsidP="00700540">
      <w:pPr>
        <w:pStyle w:val="Main"/>
        <w:ind w:firstLine="0"/>
        <w:jc w:val="center"/>
      </w:pPr>
    </w:p>
    <w:p w:rsidR="00700540" w:rsidRPr="00C17DEF" w:rsidRDefault="00E342F1" w:rsidP="00700540">
      <w:pPr>
        <w:pStyle w:val="Main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562350" cy="1000125"/>
            <wp:effectExtent l="19050" t="0" r="0" b="0"/>
            <wp:docPr id="22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F32" w:rsidRPr="00C17DEF" w:rsidRDefault="004F5F32" w:rsidP="00700540">
      <w:pPr>
        <w:pStyle w:val="Main"/>
        <w:ind w:firstLine="0"/>
        <w:jc w:val="center"/>
        <w:rPr>
          <w:lang w:val="ru-RU"/>
        </w:rPr>
      </w:pPr>
      <w:r w:rsidRPr="00C17DEF">
        <w:rPr>
          <w:lang w:val="ru-RU"/>
        </w:rPr>
        <w:t>Рис.6. Результат выполнения операций</w:t>
      </w:r>
    </w:p>
    <w:p w:rsidR="00700540" w:rsidRPr="00C17DEF" w:rsidRDefault="00700540" w:rsidP="00700540">
      <w:pPr>
        <w:pStyle w:val="Main"/>
        <w:ind w:firstLine="0"/>
        <w:jc w:val="center"/>
        <w:rPr>
          <w:lang w:val="ru-RU"/>
        </w:rPr>
      </w:pPr>
    </w:p>
    <w:p w:rsidR="004F5F32" w:rsidRPr="00C17DEF" w:rsidRDefault="004F5F32" w:rsidP="00700540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В результате построен линейный однонаправленный список без заглавного звена, содержащий два узла:</w:t>
      </w:r>
    </w:p>
    <w:p w:rsidR="00700540" w:rsidRPr="00C17DEF" w:rsidRDefault="00700540" w:rsidP="00700540">
      <w:pPr>
        <w:pStyle w:val="Main"/>
        <w:ind w:firstLine="0"/>
        <w:jc w:val="center"/>
        <w:rPr>
          <w:lang w:val="ru-RU"/>
        </w:rPr>
      </w:pPr>
    </w:p>
    <w:p w:rsidR="00700540" w:rsidRPr="00C17DEF" w:rsidRDefault="00E342F1" w:rsidP="00700540">
      <w:pPr>
        <w:pStyle w:val="Main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648075" cy="533400"/>
            <wp:effectExtent l="19050" t="0" r="9525" b="0"/>
            <wp:docPr id="22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F32" w:rsidRPr="00C17DEF" w:rsidRDefault="004F5F32" w:rsidP="00700540">
      <w:pPr>
        <w:pStyle w:val="Main"/>
        <w:ind w:firstLine="0"/>
        <w:jc w:val="center"/>
        <w:rPr>
          <w:lang w:val="ru-RU"/>
        </w:rPr>
      </w:pPr>
      <w:r w:rsidRPr="00C17DEF">
        <w:rPr>
          <w:lang w:val="ru-RU"/>
        </w:rPr>
        <w:t>Рис.7. Конечный результат</w:t>
      </w:r>
    </w:p>
    <w:p w:rsidR="00700540" w:rsidRPr="00C17DEF" w:rsidRDefault="00700540" w:rsidP="00700540">
      <w:pPr>
        <w:pStyle w:val="Main"/>
        <w:ind w:firstLine="0"/>
        <w:jc w:val="center"/>
        <w:rPr>
          <w:lang w:val="ru-RU"/>
        </w:rPr>
      </w:pPr>
    </w:p>
    <w:p w:rsidR="004F5F32" w:rsidRPr="00C17DEF" w:rsidRDefault="004F5F32" w:rsidP="00700540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Оформим алгоритм в виде программы на языке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C++.</w:t>
      </w:r>
    </w:p>
    <w:p w:rsidR="00700540" w:rsidRPr="00C17DEF" w:rsidRDefault="00700540" w:rsidP="00700540">
      <w:pPr>
        <w:pStyle w:val="Main"/>
        <w:ind w:firstLine="567"/>
        <w:rPr>
          <w:lang w:val="ru-RU"/>
        </w:rPr>
      </w:pP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std;</w:t>
      </w: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node</w:t>
      </w:r>
    </w:p>
    <w:p w:rsidR="00D93D6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D93D6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value;</w:t>
      </w: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node *next;</w:t>
      </w:r>
    </w:p>
    <w:p w:rsidR="00D93D6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lastRenderedPageBreak/>
        <w:t>};</w:t>
      </w: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main ()</w:t>
      </w: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i;</w:t>
      </w: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node *phead, *t;</w:t>
      </w: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setlocale(LC_ALL,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"Rus"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phead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</w:t>
      </w: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t = phead;</w:t>
      </w: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(*t).value = 1;</w:t>
      </w: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(*t).next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</w:t>
      </w: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t = (*t).next;</w:t>
      </w: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(*t).value = 2;</w:t>
      </w: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(*t).next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</w:t>
      </w: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t = (*t).next;</w:t>
      </w: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(*t).value = 6;</w:t>
      </w: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(*t).next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</w:t>
      </w: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t = (*t).next;</w:t>
      </w: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(*t).value = 17;</w:t>
      </w: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(*t).next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</w:t>
      </w: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(*t).next = NULL;</w:t>
      </w:r>
    </w:p>
    <w:p w:rsidR="00700540" w:rsidRPr="00C17DEF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Вывод содержимого информационных полей списка</w:t>
      </w:r>
    </w:p>
    <w:p w:rsidR="00D93D60" w:rsidRPr="001A1C4F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for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(t</w:t>
      </w:r>
      <w:r w:rsidR="00D93D60"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=</w:t>
      </w:r>
      <w:r w:rsidR="00D93D60"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phead; t</w:t>
      </w:r>
      <w:r w:rsidR="00D93D60"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!=</w:t>
      </w:r>
      <w:r w:rsidR="00D93D60"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NULL</w:t>
      </w:r>
      <w:r w:rsidRPr="001A1C4F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; 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t</w:t>
      </w:r>
      <w:r w:rsidR="00D93D60" w:rsidRPr="001A1C4F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1A1C4F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 w:rsidR="00D93D60" w:rsidRPr="001A1C4F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1A1C4F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(*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t</w:t>
      </w:r>
      <w:r w:rsidRPr="001A1C4F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).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next</w:t>
      </w:r>
      <w:r w:rsidRPr="001A1C4F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)</w:t>
      </w: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1A1C4F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 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cout</w:t>
      </w:r>
      <w:r w:rsidR="00D93D60"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&lt;&lt;</w:t>
      </w:r>
      <w:r w:rsidR="00D93D60"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(*t).value &lt;&lt; 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 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700540" w:rsidRPr="00446A2E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cout &lt;&lt; 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700540" w:rsidRPr="00C17DEF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system(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"PAUSE"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);</w:t>
      </w:r>
    </w:p>
    <w:p w:rsidR="00700540" w:rsidRPr="00C17DEF" w:rsidRDefault="00700540" w:rsidP="0070054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4F5F32" w:rsidRPr="00C17DEF" w:rsidRDefault="004F5F32" w:rsidP="00700540">
      <w:pPr>
        <w:pStyle w:val="Main"/>
        <w:ind w:firstLine="0"/>
        <w:jc w:val="center"/>
        <w:rPr>
          <w:lang w:val="ru-RU"/>
        </w:rPr>
      </w:pPr>
    </w:p>
    <w:p w:rsidR="004F5F32" w:rsidRPr="00C17DEF" w:rsidRDefault="00700540" w:rsidP="00700540">
      <w:pPr>
        <w:pStyle w:val="Main"/>
        <w:ind w:firstLine="0"/>
        <w:jc w:val="center"/>
        <w:rPr>
          <w:lang w:val="ru-RU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2450465" cy="301625"/>
            <wp:effectExtent l="1905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6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F32" w:rsidRPr="00C17DEF" w:rsidRDefault="004F5F32" w:rsidP="00700540">
      <w:pPr>
        <w:pStyle w:val="Main"/>
        <w:ind w:firstLine="0"/>
        <w:jc w:val="center"/>
        <w:rPr>
          <w:lang w:val="ru-RU"/>
        </w:rPr>
      </w:pPr>
    </w:p>
    <w:p w:rsidR="004F5F32" w:rsidRPr="00C17DEF" w:rsidRDefault="004F5F32" w:rsidP="003F50D3">
      <w:pPr>
        <w:pStyle w:val="Main"/>
        <w:ind w:firstLine="567"/>
        <w:rPr>
          <w:lang w:val="ru-RU"/>
        </w:rPr>
      </w:pPr>
    </w:p>
    <w:p w:rsidR="004F5F32" w:rsidRPr="006839A7" w:rsidRDefault="005A36AB" w:rsidP="006839A7">
      <w:pPr>
        <w:pStyle w:val="3"/>
        <w:keepNext w:val="0"/>
        <w:spacing w:before="0" w:after="0"/>
        <w:ind w:left="709" w:firstLine="0"/>
        <w:rPr>
          <w:sz w:val="20"/>
          <w:szCs w:val="20"/>
        </w:rPr>
      </w:pPr>
      <w:bookmarkStart w:id="8" w:name="_Toc515770993"/>
      <w:r w:rsidRPr="00C17DEF">
        <w:rPr>
          <w:sz w:val="20"/>
          <w:szCs w:val="20"/>
        </w:rPr>
        <w:t>Построение списка с заглавным звеном</w:t>
      </w:r>
      <w:bookmarkEnd w:id="8"/>
    </w:p>
    <w:p w:rsidR="00D93D60" w:rsidRPr="00C17DEF" w:rsidRDefault="005A36AB" w:rsidP="00437192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алгоритм построения списка с заглавным звеном</w:t>
      </w:r>
      <w:r w:rsidRPr="00C17DEF">
        <w:rPr>
          <w:lang w:val="ru-RU"/>
        </w:rPr>
        <w:t>.</w:t>
      </w:r>
    </w:p>
    <w:p w:rsidR="005A36AB" w:rsidRPr="00C17DEF" w:rsidRDefault="005A36AB" w:rsidP="00437192">
      <w:pPr>
        <w:pStyle w:val="Main"/>
        <w:ind w:firstLine="567"/>
        <w:rPr>
          <w:lang w:val="ru-RU"/>
        </w:rPr>
      </w:pPr>
      <w:r w:rsidRPr="00C17DEF">
        <w:rPr>
          <w:highlight w:val="yellow"/>
          <w:lang w:val="ru-RU"/>
        </w:rPr>
        <w:t xml:space="preserve">Чтобы сделать действия, выполняемые при включении элемента в список (исключении элемента из списка), единообразными, обычно применяется следующий прием. </w:t>
      </w:r>
      <w:r w:rsidRPr="00C17DEF">
        <w:rPr>
          <w:highlight w:val="cyan"/>
          <w:lang w:val="ru-RU"/>
        </w:rPr>
        <w:t>В начало каждого списка добавляется</w:t>
      </w:r>
      <w:r w:rsidR="005D5D7D">
        <w:rPr>
          <w:highlight w:val="cyan"/>
          <w:lang w:val="ru-RU"/>
        </w:rPr>
        <w:t xml:space="preserve"> </w:t>
      </w:r>
      <w:r w:rsidRPr="00C17DEF">
        <w:rPr>
          <w:highlight w:val="cyan"/>
          <w:lang w:val="ru-RU"/>
        </w:rPr>
        <w:t>заглавное звено (</w:t>
      </w:r>
      <w:r w:rsidRPr="00C17DEF">
        <w:rPr>
          <w:b/>
          <w:highlight w:val="cyan"/>
          <w:lang w:val="ru-RU"/>
        </w:rPr>
        <w:t>заголовок списка</w:t>
      </w:r>
      <w:r w:rsidRPr="00C17DEF">
        <w:rPr>
          <w:highlight w:val="cyan"/>
          <w:lang w:val="ru-RU"/>
        </w:rPr>
        <w:t>). Оно никогда не исключается из списка и перед ним в список никогда не включаются новые элементы.</w:t>
      </w:r>
    </w:p>
    <w:p w:rsidR="005A36AB" w:rsidRPr="00C17DEF" w:rsidRDefault="005A36AB" w:rsidP="00437192">
      <w:pPr>
        <w:pStyle w:val="Main"/>
        <w:ind w:firstLine="567"/>
        <w:rPr>
          <w:lang w:val="ru-RU"/>
        </w:rPr>
      </w:pPr>
      <w:r w:rsidRPr="00C17DEF">
        <w:rPr>
          <w:highlight w:val="yellow"/>
          <w:lang w:val="ru-RU"/>
        </w:rPr>
        <w:t>Информационная часть заглавного звена или не используется вовсе, или используется для специальных целей. Например, в случае списка целых чисел она может содержать число, равное количеству звеньев в списке. Добавление заглавного звена в список приводит к тому, что теперь у всех элементов, в том числе и у первого, имеется предшественник, и действия по включению новых элементов в список (или исключение элементов из списка) проводятся единым способом.</w:t>
      </w:r>
    </w:p>
    <w:p w:rsidR="005A36AB" w:rsidRPr="00C17DEF" w:rsidRDefault="005A36AB" w:rsidP="00437192">
      <w:pPr>
        <w:pStyle w:val="Main"/>
        <w:ind w:firstLine="567"/>
        <w:rPr>
          <w:lang w:val="ru-RU"/>
        </w:rPr>
      </w:pPr>
      <w:r w:rsidRPr="00C17DEF">
        <w:rPr>
          <w:lang w:val="ru-RU"/>
        </w:rPr>
        <w:t xml:space="preserve">Приведем </w:t>
      </w:r>
      <w:r w:rsidRPr="00C17DEF">
        <w:rPr>
          <w:highlight w:val="yellow"/>
          <w:lang w:val="ru-RU"/>
        </w:rPr>
        <w:t>алгоритм построения однонаправленного списка с заглавным звеном с сохранением порядка поступления звеньев</w:t>
      </w:r>
      <w:r w:rsidRPr="00C17DEF">
        <w:rPr>
          <w:lang w:val="ru-RU"/>
        </w:rPr>
        <w:t>. Шаги построения алгоритма будем иллюстрировать с помощью схем "до и после" Д.Кнута.</w:t>
      </w:r>
    </w:p>
    <w:p w:rsidR="005A36AB" w:rsidRPr="00C17DEF" w:rsidRDefault="005A36AB" w:rsidP="00437192">
      <w:pPr>
        <w:pStyle w:val="Main"/>
        <w:ind w:firstLine="567"/>
        <w:rPr>
          <w:lang w:val="ru-RU"/>
        </w:rPr>
      </w:pPr>
    </w:p>
    <w:p w:rsidR="005A36AB" w:rsidRPr="00C17DEF" w:rsidRDefault="00437192" w:rsidP="00437192">
      <w:pPr>
        <w:pStyle w:val="Main"/>
        <w:ind w:firstLine="567"/>
        <w:rPr>
          <w:lang w:val="ru-RU"/>
        </w:rPr>
      </w:pPr>
      <w:r w:rsidRPr="00C17DEF">
        <w:rPr>
          <w:lang w:val="ru-RU"/>
        </w:rPr>
        <w:t xml:space="preserve">1) </w:t>
      </w:r>
      <w:r w:rsidR="005A36AB" w:rsidRPr="00C17DEF">
        <w:rPr>
          <w:lang w:val="ru-RU"/>
        </w:rPr>
        <w:t>Вначале отведем место для указателей в статической памяти:</w:t>
      </w:r>
    </w:p>
    <w:p w:rsidR="00437192" w:rsidRPr="00C17DEF" w:rsidRDefault="00437192" w:rsidP="00437192">
      <w:pPr>
        <w:pStyle w:val="Main"/>
        <w:ind w:firstLine="567"/>
        <w:rPr>
          <w:lang w:val="ru-RU"/>
        </w:rPr>
      </w:pPr>
    </w:p>
    <w:p w:rsidR="00D93D60" w:rsidRPr="00446A2E" w:rsidRDefault="00437192" w:rsidP="00437192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="00160B23"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node *phead;</w:t>
      </w:r>
    </w:p>
    <w:p w:rsidR="00437192" w:rsidRPr="00446A2E" w:rsidRDefault="00437192" w:rsidP="0043719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node *t;</w:t>
      </w:r>
    </w:p>
    <w:p w:rsidR="00437192" w:rsidRPr="00446A2E" w:rsidRDefault="00437192" w:rsidP="00437192">
      <w:pPr>
        <w:pStyle w:val="Main"/>
        <w:ind w:firstLine="0"/>
        <w:jc w:val="center"/>
        <w:rPr>
          <w:noProof/>
          <w:lang w:eastAsia="en-US"/>
        </w:rPr>
      </w:pPr>
    </w:p>
    <w:p w:rsidR="00437192" w:rsidRDefault="005A36AB" w:rsidP="00437192">
      <w:pPr>
        <w:pStyle w:val="Main"/>
        <w:ind w:firstLine="0"/>
        <w:jc w:val="center"/>
        <w:rPr>
          <w:noProof/>
          <w:lang w:eastAsia="en-US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985520" cy="994410"/>
            <wp:effectExtent l="19050" t="0" r="5080" b="0"/>
            <wp:docPr id="16" name="Рисунок 16" descr="http://khpi-iip.mipk.kharkiv.edu/library/datastr/book_sod/kgsu/ris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khpi-iip.mipk.kharkiv.edu/library/datastr/book_sod/kgsu/ris3_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520" cy="994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D7D" w:rsidRPr="005D5D7D" w:rsidRDefault="005D5D7D" w:rsidP="00437192">
      <w:pPr>
        <w:pStyle w:val="Main"/>
        <w:ind w:firstLine="0"/>
        <w:jc w:val="center"/>
        <w:rPr>
          <w:noProof/>
          <w:lang w:eastAsia="en-US"/>
        </w:rPr>
      </w:pPr>
    </w:p>
    <w:p w:rsidR="005A36AB" w:rsidRPr="00C17DEF" w:rsidRDefault="005A36AB" w:rsidP="00437192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Рис.1. Резервирование места в памяти</w:t>
      </w:r>
    </w:p>
    <w:p w:rsidR="00437192" w:rsidRPr="00C17DEF" w:rsidRDefault="00437192" w:rsidP="00437192">
      <w:pPr>
        <w:pStyle w:val="Main"/>
        <w:ind w:firstLine="0"/>
        <w:jc w:val="center"/>
        <w:rPr>
          <w:noProof/>
          <w:lang w:val="ru-RU" w:eastAsia="en-US"/>
        </w:rPr>
      </w:pPr>
    </w:p>
    <w:p w:rsidR="005A36AB" w:rsidRPr="00C17DEF" w:rsidRDefault="00437192" w:rsidP="00437192">
      <w:pPr>
        <w:pStyle w:val="Main"/>
        <w:ind w:firstLine="567"/>
        <w:rPr>
          <w:lang w:val="ru-RU"/>
        </w:rPr>
      </w:pPr>
      <w:r w:rsidRPr="00C17DEF">
        <w:rPr>
          <w:lang w:val="ru-RU"/>
        </w:rPr>
        <w:t xml:space="preserve">2) </w:t>
      </w:r>
      <w:r w:rsidR="005A36AB" w:rsidRPr="00C17DEF">
        <w:rPr>
          <w:lang w:val="ru-RU"/>
        </w:rPr>
        <w:t>В куче зарезервируем место для динамического объекта, на который указывает</w:t>
      </w:r>
      <w:r w:rsidR="005D5D7D">
        <w:rPr>
          <w:lang w:val="ru-RU"/>
        </w:rPr>
        <w:t xml:space="preserve"> </w:t>
      </w:r>
      <w:proofErr w:type="spellStart"/>
      <w:r w:rsidR="005A36AB" w:rsidRPr="00C17DEF">
        <w:rPr>
          <w:b/>
          <w:lang w:val="ru-RU"/>
        </w:rPr>
        <w:t>phead</w:t>
      </w:r>
      <w:proofErr w:type="spellEnd"/>
      <w:r w:rsidR="005A36AB" w:rsidRPr="00C17DEF">
        <w:rPr>
          <w:lang w:val="ru-RU"/>
        </w:rPr>
        <w:t>:</w:t>
      </w:r>
    </w:p>
    <w:p w:rsidR="00437192" w:rsidRPr="00C17DEF" w:rsidRDefault="00437192" w:rsidP="00437192">
      <w:pPr>
        <w:pStyle w:val="Main"/>
        <w:ind w:firstLine="567"/>
        <w:rPr>
          <w:lang w:val="ru-RU"/>
        </w:rPr>
      </w:pPr>
    </w:p>
    <w:p w:rsidR="00437192" w:rsidRPr="00C17DEF" w:rsidRDefault="00437192" w:rsidP="0043719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phead =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new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(node);</w:t>
      </w:r>
    </w:p>
    <w:p w:rsidR="00437192" w:rsidRPr="00C17DEF" w:rsidRDefault="00437192" w:rsidP="00437192">
      <w:pPr>
        <w:pStyle w:val="Main"/>
        <w:ind w:firstLine="0"/>
        <w:jc w:val="center"/>
        <w:rPr>
          <w:noProof/>
          <w:lang w:val="ru-RU" w:eastAsia="en-US"/>
        </w:rPr>
      </w:pPr>
    </w:p>
    <w:p w:rsidR="00437192" w:rsidRDefault="005A36AB" w:rsidP="00437192">
      <w:pPr>
        <w:pStyle w:val="Main"/>
        <w:ind w:firstLine="0"/>
        <w:jc w:val="center"/>
        <w:rPr>
          <w:noProof/>
          <w:lang w:eastAsia="en-US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2121535" cy="1056640"/>
            <wp:effectExtent l="19050" t="0" r="0" b="0"/>
            <wp:docPr id="17" name="Рисунок 17" descr="http://khpi-iip.mipk.kharkiv.edu/library/datastr/book_sod/kgsu/ris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khpi-iip.mipk.kharkiv.edu/library/datastr/book_sod/kgsu/ris3_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105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D7D" w:rsidRPr="005D5D7D" w:rsidRDefault="005D5D7D" w:rsidP="00437192">
      <w:pPr>
        <w:pStyle w:val="Main"/>
        <w:ind w:firstLine="0"/>
        <w:jc w:val="center"/>
        <w:rPr>
          <w:noProof/>
          <w:lang w:eastAsia="en-US"/>
        </w:rPr>
      </w:pPr>
    </w:p>
    <w:p w:rsidR="005A36AB" w:rsidRPr="00C17DEF" w:rsidRDefault="005A36AB" w:rsidP="00437192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Рис.2. Выделили место для элемента списка</w:t>
      </w:r>
    </w:p>
    <w:p w:rsidR="00437192" w:rsidRPr="00C17DEF" w:rsidRDefault="00437192" w:rsidP="00437192">
      <w:pPr>
        <w:pStyle w:val="Main"/>
        <w:ind w:firstLine="0"/>
        <w:jc w:val="center"/>
        <w:rPr>
          <w:noProof/>
          <w:lang w:val="ru-RU" w:eastAsia="en-US"/>
        </w:rPr>
      </w:pPr>
    </w:p>
    <w:p w:rsidR="005A36AB" w:rsidRPr="00C17DEF" w:rsidRDefault="005A36AB" w:rsidP="00437192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Построено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заглавное звено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будущего однонаправленного списка.</w:t>
      </w:r>
    </w:p>
    <w:p w:rsidR="005A36AB" w:rsidRPr="00C17DEF" w:rsidRDefault="005A36AB" w:rsidP="00437192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Выполним еще ряд подготовительных действий:</w:t>
      </w:r>
    </w:p>
    <w:p w:rsidR="00437192" w:rsidRPr="00C17DEF" w:rsidRDefault="00437192" w:rsidP="00437192">
      <w:pPr>
        <w:pStyle w:val="Main"/>
        <w:ind w:firstLine="567"/>
        <w:rPr>
          <w:lang w:val="ru-RU"/>
        </w:rPr>
      </w:pPr>
    </w:p>
    <w:p w:rsidR="00437192" w:rsidRPr="00C17DEF" w:rsidRDefault="00437192" w:rsidP="0043719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t = phead;</w:t>
      </w:r>
    </w:p>
    <w:p w:rsidR="00437192" w:rsidRPr="00C17DEF" w:rsidRDefault="00437192" w:rsidP="00437192">
      <w:pPr>
        <w:pStyle w:val="Main"/>
        <w:ind w:firstLine="0"/>
        <w:jc w:val="center"/>
        <w:rPr>
          <w:noProof/>
          <w:lang w:val="ru-RU" w:eastAsia="en-US"/>
        </w:rPr>
      </w:pPr>
    </w:p>
    <w:p w:rsidR="00437192" w:rsidRDefault="003A5009" w:rsidP="00437192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2171700" cy="1085850"/>
            <wp:effectExtent l="19050" t="0" r="0" b="0"/>
            <wp:docPr id="22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D7D" w:rsidRPr="005D5D7D" w:rsidRDefault="005D5D7D" w:rsidP="00437192">
      <w:pPr>
        <w:pStyle w:val="Main"/>
        <w:ind w:firstLine="0"/>
        <w:jc w:val="center"/>
        <w:rPr>
          <w:noProof/>
          <w:lang w:eastAsia="en-US"/>
        </w:rPr>
      </w:pPr>
    </w:p>
    <w:p w:rsidR="005A36AB" w:rsidRPr="00C17DEF" w:rsidRDefault="005A36AB" w:rsidP="00437192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Рис.3. Присвоим значение</w:t>
      </w:r>
      <w:r w:rsidR="005D5D7D">
        <w:rPr>
          <w:noProof/>
          <w:lang w:val="ru-RU" w:eastAsia="en-US"/>
        </w:rPr>
        <w:t xml:space="preserve"> </w:t>
      </w:r>
      <w:r w:rsidRPr="00C17DEF">
        <w:rPr>
          <w:noProof/>
          <w:lang w:val="ru-RU" w:eastAsia="en-US"/>
        </w:rPr>
        <w:t>t</w:t>
      </w:r>
    </w:p>
    <w:p w:rsidR="00437192" w:rsidRPr="00C17DEF" w:rsidRDefault="00437192" w:rsidP="00437192">
      <w:pPr>
        <w:pStyle w:val="Main"/>
        <w:ind w:firstLine="0"/>
        <w:jc w:val="center"/>
        <w:rPr>
          <w:noProof/>
          <w:lang w:val="ru-RU" w:eastAsia="en-US"/>
        </w:rPr>
      </w:pPr>
    </w:p>
    <w:p w:rsidR="00437192" w:rsidRPr="00C17DEF" w:rsidRDefault="00437192" w:rsidP="0043719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(*t).sled = NULL;</w:t>
      </w:r>
    </w:p>
    <w:p w:rsidR="00437192" w:rsidRPr="00C17DEF" w:rsidRDefault="00437192" w:rsidP="00437192">
      <w:pPr>
        <w:pStyle w:val="Main"/>
        <w:ind w:firstLine="0"/>
        <w:jc w:val="center"/>
        <w:rPr>
          <w:noProof/>
          <w:lang w:val="ru-RU" w:eastAsia="en-US"/>
        </w:rPr>
      </w:pPr>
    </w:p>
    <w:p w:rsidR="00437192" w:rsidRPr="00C17DEF" w:rsidRDefault="003A5009" w:rsidP="00437192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2190750" cy="1066800"/>
            <wp:effectExtent l="19050" t="0" r="0" b="0"/>
            <wp:docPr id="22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6AB" w:rsidRPr="00C17DEF" w:rsidRDefault="005A36AB" w:rsidP="00437192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Рис.4. Присвоим указателю заглавного звена</w:t>
      </w:r>
      <w:r w:rsidR="005D5D7D">
        <w:rPr>
          <w:noProof/>
          <w:lang w:val="ru-RU" w:eastAsia="en-US"/>
        </w:rPr>
        <w:t xml:space="preserve"> </w:t>
      </w:r>
      <w:r w:rsidRPr="00C17DEF">
        <w:rPr>
          <w:noProof/>
          <w:lang w:val="ru-RU" w:eastAsia="en-US"/>
        </w:rPr>
        <w:t>NULL</w:t>
      </w:r>
    </w:p>
    <w:p w:rsidR="00437192" w:rsidRPr="00C17DEF" w:rsidRDefault="00437192" w:rsidP="00437192">
      <w:pPr>
        <w:pStyle w:val="Main"/>
        <w:ind w:firstLine="0"/>
        <w:jc w:val="center"/>
        <w:rPr>
          <w:noProof/>
          <w:lang w:val="ru-RU" w:eastAsia="en-US"/>
        </w:rPr>
      </w:pPr>
    </w:p>
    <w:p w:rsidR="005A36AB" w:rsidRPr="00C17DEF" w:rsidRDefault="005A36AB" w:rsidP="00437192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Теперь можно приступить к циклическому процессу построения списка. Идентификатор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Число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обозначает объект языка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C++, вводимый с клавиатуры.</w:t>
      </w:r>
    </w:p>
    <w:p w:rsidR="00437192" w:rsidRPr="00C17DEF" w:rsidRDefault="00437192" w:rsidP="00437192">
      <w:pPr>
        <w:pStyle w:val="Main"/>
        <w:ind w:firstLine="567"/>
        <w:rPr>
          <w:lang w:val="ru-RU"/>
        </w:rPr>
      </w:pPr>
    </w:p>
    <w:p w:rsidR="00437192" w:rsidRPr="00C17DEF" w:rsidRDefault="00437192" w:rsidP="0043719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="00160B23"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in</w:t>
      </w:r>
      <w:r w:rsidR="00160B23"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&gt;&gt;</w:t>
      </w:r>
      <w:r w:rsidR="00160B23"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Число;</w:t>
      </w:r>
    </w:p>
    <w:p w:rsidR="00437192" w:rsidRPr="00C17DEF" w:rsidRDefault="00437192" w:rsidP="0043719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while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(Число != Числу, определяющему окончание ввода)</w:t>
      </w:r>
    </w:p>
    <w:p w:rsidR="00437192" w:rsidRPr="00C17DEF" w:rsidRDefault="00437192" w:rsidP="0043719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{</w:t>
      </w:r>
    </w:p>
    <w:p w:rsidR="00437192" w:rsidRPr="00C17DEF" w:rsidRDefault="00437192" w:rsidP="0043719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   (*t).sled =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new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(node);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//Резервируем место для нового объекта.</w:t>
      </w:r>
    </w:p>
    <w:p w:rsidR="00437192" w:rsidRPr="00C17DEF" w:rsidRDefault="00437192" w:rsidP="00437192">
      <w:pPr>
        <w:pStyle w:val="Main"/>
        <w:ind w:firstLine="0"/>
        <w:jc w:val="center"/>
        <w:rPr>
          <w:noProof/>
          <w:lang w:val="ru-RU" w:eastAsia="en-US"/>
        </w:rPr>
      </w:pPr>
    </w:p>
    <w:p w:rsidR="00437192" w:rsidRPr="00C17DEF" w:rsidRDefault="003A5009" w:rsidP="00437192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3333750" cy="1047750"/>
            <wp:effectExtent l="19050" t="0" r="0" b="0"/>
            <wp:docPr id="23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6AB" w:rsidRPr="00C17DEF" w:rsidRDefault="005A36AB" w:rsidP="00437192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Рис.5. Создаем новый объект</w:t>
      </w:r>
    </w:p>
    <w:p w:rsidR="00437192" w:rsidRPr="00C17DEF" w:rsidRDefault="00437192" w:rsidP="00437192">
      <w:pPr>
        <w:pStyle w:val="Main"/>
        <w:ind w:firstLine="0"/>
        <w:jc w:val="center"/>
        <w:rPr>
          <w:noProof/>
          <w:lang w:val="ru-RU" w:eastAsia="en-US"/>
        </w:rPr>
      </w:pPr>
    </w:p>
    <w:p w:rsidR="00D93D60" w:rsidRPr="00C17DEF" w:rsidRDefault="00437192" w:rsidP="0043719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   t = (*t).sled;</w:t>
      </w:r>
      <w:r w:rsidR="00160B23"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//Указатель t содержит адрес</w:t>
      </w:r>
    </w:p>
    <w:p w:rsidR="00437192" w:rsidRPr="00C17DEF" w:rsidRDefault="00437192" w:rsidP="0043719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                 </w:t>
      </w:r>
      <w:r w:rsidR="00160B23"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//расположения созданного объекта.</w:t>
      </w:r>
    </w:p>
    <w:p w:rsidR="00437192" w:rsidRPr="00C17DEF" w:rsidRDefault="00437192" w:rsidP="00437192">
      <w:pPr>
        <w:pStyle w:val="Main"/>
        <w:ind w:firstLine="0"/>
        <w:jc w:val="center"/>
        <w:rPr>
          <w:noProof/>
          <w:lang w:val="ru-RU" w:eastAsia="en-US"/>
        </w:rPr>
      </w:pPr>
    </w:p>
    <w:p w:rsidR="00437192" w:rsidRPr="00C17DEF" w:rsidRDefault="003A5009" w:rsidP="00437192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295650" cy="1076325"/>
            <wp:effectExtent l="19050" t="0" r="0" b="0"/>
            <wp:docPr id="23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6AB" w:rsidRPr="00C17DEF" w:rsidRDefault="005A36AB" w:rsidP="00437192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Рис.6. Определяем</w:t>
      </w:r>
      <w:r w:rsidR="005D5D7D">
        <w:rPr>
          <w:noProof/>
          <w:lang w:val="ru-RU" w:eastAsia="en-US"/>
        </w:rPr>
        <w:t xml:space="preserve"> </w:t>
      </w:r>
      <w:r w:rsidRPr="00C17DEF">
        <w:rPr>
          <w:noProof/>
          <w:lang w:val="ru-RU" w:eastAsia="en-US"/>
        </w:rPr>
        <w:t>t</w:t>
      </w:r>
    </w:p>
    <w:p w:rsidR="00437192" w:rsidRPr="00C17DEF" w:rsidRDefault="00437192" w:rsidP="00437192">
      <w:pPr>
        <w:pStyle w:val="Main"/>
        <w:ind w:firstLine="0"/>
        <w:jc w:val="center"/>
        <w:rPr>
          <w:noProof/>
          <w:lang w:val="ru-RU" w:eastAsia="en-US"/>
        </w:rPr>
      </w:pPr>
    </w:p>
    <w:p w:rsidR="00437192" w:rsidRPr="00C17DEF" w:rsidRDefault="00437192" w:rsidP="0043719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   (*t).elem = Число;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//Заполняем поля объекта.</w:t>
      </w:r>
    </w:p>
    <w:p w:rsidR="00437192" w:rsidRPr="00C17DEF" w:rsidRDefault="00437192" w:rsidP="0043719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   (*t).sled = NULL;</w:t>
      </w:r>
    </w:p>
    <w:p w:rsidR="00437192" w:rsidRPr="00C17DEF" w:rsidRDefault="00437192" w:rsidP="00437192">
      <w:pPr>
        <w:pStyle w:val="Main"/>
        <w:ind w:firstLine="0"/>
        <w:jc w:val="center"/>
        <w:rPr>
          <w:noProof/>
          <w:lang w:val="ru-RU" w:eastAsia="en-US"/>
        </w:rPr>
      </w:pPr>
    </w:p>
    <w:p w:rsidR="00437192" w:rsidRPr="00C17DEF" w:rsidRDefault="001F17EF" w:rsidP="00437192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3609975" cy="1000125"/>
            <wp:effectExtent l="19050" t="0" r="9525" b="0"/>
            <wp:docPr id="23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6AB" w:rsidRPr="00C17DEF" w:rsidRDefault="005A36AB" w:rsidP="00437192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Рис.7. Результат заполнения полей</w:t>
      </w:r>
    </w:p>
    <w:p w:rsidR="00437192" w:rsidRPr="00C17DEF" w:rsidRDefault="00437192" w:rsidP="00437192">
      <w:pPr>
        <w:pStyle w:val="Main"/>
        <w:ind w:firstLine="0"/>
        <w:jc w:val="center"/>
        <w:rPr>
          <w:noProof/>
          <w:lang w:val="ru-RU" w:eastAsia="en-US"/>
        </w:rPr>
      </w:pPr>
    </w:p>
    <w:p w:rsidR="00437192" w:rsidRPr="00C17DEF" w:rsidRDefault="00437192" w:rsidP="0043719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   </w:t>
      </w:r>
      <w:r w:rsidR="00160B23"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in</w:t>
      </w:r>
      <w:r w:rsidR="00160B23"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&gt;&gt;</w:t>
      </w:r>
      <w:r w:rsidR="00160B23"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Число;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//Запрос на ввод следующего значения.</w:t>
      </w:r>
    </w:p>
    <w:p w:rsidR="00437192" w:rsidRPr="00C17DEF" w:rsidRDefault="00437192" w:rsidP="0043719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}</w:t>
      </w:r>
    </w:p>
    <w:p w:rsidR="00437192" w:rsidRPr="00C17DEF" w:rsidRDefault="00437192" w:rsidP="00437192">
      <w:pPr>
        <w:pStyle w:val="Main"/>
        <w:ind w:firstLine="567"/>
        <w:rPr>
          <w:lang w:val="ru-RU"/>
        </w:rPr>
      </w:pPr>
    </w:p>
    <w:p w:rsidR="005A36AB" w:rsidRPr="00C17DEF" w:rsidRDefault="005A36AB" w:rsidP="00437192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Алгоритм построения оформим в виде функции на языке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C++:</w:t>
      </w:r>
    </w:p>
    <w:p w:rsidR="00437192" w:rsidRPr="00C17DEF" w:rsidRDefault="00437192" w:rsidP="00437192">
      <w:pPr>
        <w:pStyle w:val="Main"/>
        <w:ind w:firstLine="567"/>
        <w:rPr>
          <w:lang w:val="ru-RU"/>
        </w:rPr>
      </w:pPr>
    </w:p>
    <w:p w:rsidR="00437192" w:rsidRPr="00C17DEF" w:rsidRDefault="00437192" w:rsidP="0043719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POSTROENIE (node **phead)</w:t>
      </w:r>
    </w:p>
    <w:p w:rsidR="00437192" w:rsidRPr="00C17DEF" w:rsidRDefault="00437192" w:rsidP="0043719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Построение списка с заглавным звеном.</w:t>
      </w:r>
    </w:p>
    <w:p w:rsidR="00437192" w:rsidRPr="00C17DEF" w:rsidRDefault="00437192" w:rsidP="0043719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*phead - указатель на заглавное звено.</w:t>
      </w:r>
    </w:p>
    <w:p w:rsidR="00437192" w:rsidRPr="00C17DEF" w:rsidRDefault="00437192" w:rsidP="0043719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437192" w:rsidRPr="00C17DEF" w:rsidRDefault="00437192" w:rsidP="0043719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node *t;</w:t>
      </w:r>
    </w:p>
    <w:p w:rsidR="00437192" w:rsidRPr="00C17DEF" w:rsidRDefault="00437192" w:rsidP="0043719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int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el;</w:t>
      </w:r>
    </w:p>
    <w:p w:rsidR="00D93D60" w:rsidRPr="00C17DEF" w:rsidRDefault="00437192" w:rsidP="0043719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Вначале создадим заглавное звено</w:t>
      </w:r>
    </w:p>
    <w:p w:rsidR="00437192" w:rsidRPr="00446A2E" w:rsidRDefault="00437192" w:rsidP="0043719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*phead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</w:t>
      </w:r>
    </w:p>
    <w:p w:rsidR="00437192" w:rsidRPr="00446A2E" w:rsidRDefault="00437192" w:rsidP="0043719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t = *phead; (*t).sled = NULL;</w:t>
      </w:r>
    </w:p>
    <w:p w:rsidR="00437192" w:rsidRPr="00C17DEF" w:rsidRDefault="00437192" w:rsidP="0043719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</w:t>
      </w:r>
      <w:r w:rsidR="00160B23"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&lt;&lt;</w:t>
      </w:r>
      <w:r w:rsidR="00160B23"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"Вводите элементы звеньев списка: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437192" w:rsidRPr="00446A2E" w:rsidRDefault="00437192" w:rsidP="0043719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cin</w:t>
      </w:r>
      <w:r w:rsidR="00160B23"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&gt;&gt;</w:t>
      </w:r>
      <w:r w:rsidR="00160B23"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el;</w:t>
      </w:r>
    </w:p>
    <w:p w:rsidR="00437192" w:rsidRPr="00446A2E" w:rsidRDefault="00437192" w:rsidP="0043719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(el!=0)</w:t>
      </w:r>
    </w:p>
    <w:p w:rsidR="00D93D60" w:rsidRPr="00446A2E" w:rsidRDefault="00437192" w:rsidP="00437192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</w:t>
      </w:r>
    </w:p>
    <w:p w:rsidR="00D93D60" w:rsidRPr="00446A2E" w:rsidRDefault="00437192" w:rsidP="00437192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(*t).sled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 t = (*t).sled;</w:t>
      </w:r>
    </w:p>
    <w:p w:rsidR="00D93D60" w:rsidRPr="00446A2E" w:rsidRDefault="00437192" w:rsidP="00437192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(*t).elem = el; (*t).sled = NULL;</w:t>
      </w:r>
    </w:p>
    <w:p w:rsidR="00437192" w:rsidRPr="00C17DEF" w:rsidRDefault="00437192" w:rsidP="0043719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</w:t>
      </w:r>
      <w:r w:rsidR="00160B23"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in</w:t>
      </w:r>
      <w:r w:rsidR="00160B23"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&gt;&gt;</w:t>
      </w:r>
      <w:r w:rsidR="00160B23"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el;</w:t>
      </w:r>
    </w:p>
    <w:p w:rsidR="00437192" w:rsidRPr="00C17DEF" w:rsidRDefault="00437192" w:rsidP="0043719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}</w:t>
      </w:r>
    </w:p>
    <w:p w:rsidR="00437192" w:rsidRPr="00C17DEF" w:rsidRDefault="00437192" w:rsidP="0043719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437192" w:rsidRPr="00C17DEF" w:rsidRDefault="00437192" w:rsidP="00437192">
      <w:pPr>
        <w:pStyle w:val="Main"/>
        <w:ind w:firstLine="567"/>
        <w:rPr>
          <w:lang w:val="ru-RU"/>
        </w:rPr>
      </w:pPr>
    </w:p>
    <w:p w:rsidR="005A36AB" w:rsidRPr="00C17DEF" w:rsidRDefault="005A36AB" w:rsidP="00437192">
      <w:pPr>
        <w:pStyle w:val="Main"/>
        <w:ind w:firstLine="567"/>
        <w:rPr>
          <w:lang w:val="ru-RU"/>
        </w:rPr>
      </w:pPr>
      <w:r w:rsidRPr="00C17DEF">
        <w:rPr>
          <w:highlight w:val="yellow"/>
          <w:lang w:val="ru-RU"/>
        </w:rPr>
        <w:t>Ясно, что</w:t>
      </w:r>
      <w:r w:rsidR="005D5D7D">
        <w:rPr>
          <w:highlight w:val="yellow"/>
          <w:lang w:val="ru-RU"/>
        </w:rPr>
        <w:t xml:space="preserve"> </w:t>
      </w:r>
      <w:r w:rsidRPr="00C17DEF">
        <w:rPr>
          <w:highlight w:val="yellow"/>
          <w:lang w:val="ru-RU"/>
        </w:rPr>
        <w:t>пустой однонаправленный список с заглавным звеном</w:t>
      </w:r>
      <w:r w:rsidR="005D5D7D">
        <w:rPr>
          <w:highlight w:val="yellow"/>
          <w:lang w:val="ru-RU"/>
        </w:rPr>
        <w:t xml:space="preserve"> </w:t>
      </w:r>
      <w:r w:rsidRPr="00C17DEF">
        <w:rPr>
          <w:highlight w:val="yellow"/>
          <w:lang w:val="ru-RU"/>
        </w:rPr>
        <w:t>можно схематически представить так</w:t>
      </w:r>
      <w:r w:rsidRPr="00C17DEF">
        <w:rPr>
          <w:lang w:val="ru-RU"/>
        </w:rPr>
        <w:t>:</w:t>
      </w:r>
    </w:p>
    <w:p w:rsidR="00437192" w:rsidRPr="00C17DEF" w:rsidRDefault="00437192" w:rsidP="00437192">
      <w:pPr>
        <w:pStyle w:val="Main"/>
        <w:ind w:firstLine="0"/>
        <w:jc w:val="center"/>
        <w:rPr>
          <w:noProof/>
          <w:lang w:val="ru-RU" w:eastAsia="en-US"/>
        </w:rPr>
      </w:pPr>
    </w:p>
    <w:p w:rsidR="00437192" w:rsidRDefault="005A36AB" w:rsidP="00437192">
      <w:pPr>
        <w:pStyle w:val="Main"/>
        <w:ind w:firstLine="0"/>
        <w:jc w:val="center"/>
        <w:rPr>
          <w:noProof/>
          <w:lang w:eastAsia="en-US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2130425" cy="648335"/>
            <wp:effectExtent l="19050" t="0" r="3175" b="0"/>
            <wp:docPr id="23" name="Рисунок 23" descr="http://khpi-iip.mipk.kharkiv.edu/library/datastr/book_sod/kgsu/ris3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khpi-iip.mipk.kharkiv.edu/library/datastr/book_sod/kgsu/ris3_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64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D7D" w:rsidRPr="005D5D7D" w:rsidRDefault="005D5D7D" w:rsidP="00437192">
      <w:pPr>
        <w:pStyle w:val="Main"/>
        <w:ind w:firstLine="0"/>
        <w:jc w:val="center"/>
        <w:rPr>
          <w:noProof/>
          <w:lang w:eastAsia="en-US"/>
        </w:rPr>
      </w:pPr>
    </w:p>
    <w:p w:rsidR="005A36AB" w:rsidRPr="00C17DEF" w:rsidRDefault="005A36AB" w:rsidP="00437192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Рис.8. Пустой однонаправленный список с заглавным звеном</w:t>
      </w:r>
    </w:p>
    <w:p w:rsidR="00437192" w:rsidRPr="00C17DEF" w:rsidRDefault="00437192" w:rsidP="00437192">
      <w:pPr>
        <w:pStyle w:val="Main"/>
        <w:ind w:firstLine="0"/>
        <w:jc w:val="center"/>
        <w:rPr>
          <w:noProof/>
          <w:lang w:val="ru-RU" w:eastAsia="en-US"/>
        </w:rPr>
      </w:pPr>
    </w:p>
    <w:p w:rsidR="005A36AB" w:rsidRPr="00C17DEF" w:rsidRDefault="005A36AB" w:rsidP="00437192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следующем шаге мы рассмотрим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удаление списка из памяти.</w:t>
      </w:r>
    </w:p>
    <w:p w:rsidR="004F5F32" w:rsidRPr="00C17DEF" w:rsidRDefault="004F5F32" w:rsidP="003F50D3">
      <w:pPr>
        <w:pStyle w:val="Main"/>
        <w:ind w:firstLine="567"/>
        <w:rPr>
          <w:lang w:val="ru-RU"/>
        </w:rPr>
      </w:pPr>
    </w:p>
    <w:p w:rsidR="004F5F32" w:rsidRPr="006839A7" w:rsidRDefault="00AF4624" w:rsidP="006839A7">
      <w:pPr>
        <w:pStyle w:val="3"/>
        <w:keepNext w:val="0"/>
        <w:spacing w:before="0" w:after="0"/>
        <w:ind w:left="709" w:firstLine="0"/>
        <w:rPr>
          <w:sz w:val="20"/>
          <w:szCs w:val="20"/>
        </w:rPr>
      </w:pPr>
      <w:bookmarkStart w:id="9" w:name="_Toc515770994"/>
      <w:r w:rsidRPr="00C17DEF">
        <w:rPr>
          <w:sz w:val="20"/>
          <w:szCs w:val="20"/>
        </w:rPr>
        <w:t>Удаление списка из памяти</w:t>
      </w:r>
      <w:bookmarkEnd w:id="9"/>
    </w:p>
    <w:p w:rsidR="00D93D60" w:rsidRPr="00C17DEF" w:rsidRDefault="00682CEB" w:rsidP="00682CEB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алгоритм удаления списка из памяти</w:t>
      </w:r>
      <w:r w:rsidRPr="00C17DEF">
        <w:rPr>
          <w:lang w:val="ru-RU"/>
        </w:rPr>
        <w:t>.</w:t>
      </w:r>
    </w:p>
    <w:p w:rsidR="00682CEB" w:rsidRPr="00C17DEF" w:rsidRDefault="00682CEB" w:rsidP="00682CEB">
      <w:pPr>
        <w:pStyle w:val="Main"/>
        <w:ind w:firstLine="567"/>
        <w:rPr>
          <w:lang w:val="ru-RU"/>
        </w:rPr>
      </w:pPr>
      <w:r w:rsidRPr="00C17DEF">
        <w:rPr>
          <w:highlight w:val="yellow"/>
          <w:lang w:val="ru-RU"/>
        </w:rPr>
        <w:t>Остановимся теперь на удалении однонаправленного линейного списка из динамической памяти.</w:t>
      </w:r>
    </w:p>
    <w:p w:rsidR="00682CEB" w:rsidRPr="00C17DEF" w:rsidRDefault="00682CEB" w:rsidP="00682CEB">
      <w:pPr>
        <w:pStyle w:val="Main"/>
        <w:ind w:firstLine="567"/>
        <w:rPr>
          <w:lang w:val="ru-RU"/>
        </w:rPr>
      </w:pPr>
      <w:bookmarkStart w:id="10" w:name="AP01969"/>
      <w:r w:rsidRPr="00C17DEF">
        <w:rPr>
          <w:lang w:val="ru-RU"/>
        </w:rPr>
        <w:t xml:space="preserve">Алгоритм </w:t>
      </w:r>
      <w:bookmarkEnd w:id="10"/>
      <w:r w:rsidRPr="00C17DEF">
        <w:rPr>
          <w:lang w:val="ru-RU"/>
        </w:rPr>
        <w:t>удаления можно сформулировать следующим образом:</w:t>
      </w:r>
    </w:p>
    <w:p w:rsidR="00682CEB" w:rsidRPr="00C17DEF" w:rsidRDefault="00682CEB" w:rsidP="00F4244B">
      <w:pPr>
        <w:pStyle w:val="Main"/>
        <w:numPr>
          <w:ilvl w:val="0"/>
          <w:numId w:val="9"/>
        </w:numPr>
        <w:ind w:left="426"/>
        <w:rPr>
          <w:lang w:val="ru-RU"/>
        </w:rPr>
      </w:pPr>
      <w:r w:rsidRPr="00C17DEF">
        <w:rPr>
          <w:lang w:val="ru-RU"/>
        </w:rPr>
        <w:t>заводим два указателя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q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и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q1</w:t>
      </w:r>
      <w:r w:rsidRPr="00C17DEF">
        <w:rPr>
          <w:lang w:val="ru-RU"/>
        </w:rPr>
        <w:t>, один из которых будет "опережать" другой (пусть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q1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опережает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q</w:t>
      </w:r>
      <w:r w:rsidRPr="00C17DEF">
        <w:rPr>
          <w:lang w:val="ru-RU"/>
        </w:rPr>
        <w:t>);</w:t>
      </w:r>
    </w:p>
    <w:p w:rsidR="00682CEB" w:rsidRPr="00C17DEF" w:rsidRDefault="00682CEB" w:rsidP="00F4244B">
      <w:pPr>
        <w:pStyle w:val="Main"/>
        <w:numPr>
          <w:ilvl w:val="0"/>
          <w:numId w:val="9"/>
        </w:numPr>
        <w:ind w:left="426"/>
        <w:rPr>
          <w:lang w:val="ru-RU"/>
        </w:rPr>
      </w:pPr>
      <w:r w:rsidRPr="00C17DEF">
        <w:rPr>
          <w:lang w:val="ru-RU"/>
        </w:rPr>
        <w:t>начальное значение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q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- это адрес расположения в памяти заглавного звена, а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q1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- адрес расположения первого элемента списка;</w:t>
      </w:r>
    </w:p>
    <w:p w:rsidR="00682CEB" w:rsidRPr="00C17DEF" w:rsidRDefault="00682CEB" w:rsidP="00F4244B">
      <w:pPr>
        <w:pStyle w:val="Main"/>
        <w:numPr>
          <w:ilvl w:val="0"/>
          <w:numId w:val="9"/>
        </w:numPr>
        <w:ind w:left="426"/>
        <w:rPr>
          <w:lang w:val="ru-RU"/>
        </w:rPr>
      </w:pPr>
      <w:r w:rsidRPr="00C17DEF">
        <w:rPr>
          <w:lang w:val="ru-RU"/>
        </w:rPr>
        <w:t>организуем цикл, пока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q1</w:t>
      </w:r>
      <w:r w:rsidR="00160B23" w:rsidRPr="00C17DEF">
        <w:rPr>
          <w:b/>
          <w:lang w:val="ru-RU"/>
        </w:rPr>
        <w:t xml:space="preserve"> </w:t>
      </w:r>
      <w:r w:rsidRPr="00C17DEF">
        <w:rPr>
          <w:b/>
          <w:lang w:val="ru-RU"/>
        </w:rPr>
        <w:t>!=</w:t>
      </w:r>
      <w:r w:rsidR="00160B23" w:rsidRPr="00C17DEF">
        <w:rPr>
          <w:b/>
          <w:lang w:val="ru-RU"/>
        </w:rPr>
        <w:t xml:space="preserve"> </w:t>
      </w:r>
      <w:r w:rsidRPr="00C17DEF">
        <w:rPr>
          <w:b/>
          <w:lang w:val="ru-RU"/>
        </w:rPr>
        <w:t>NULL</w:t>
      </w:r>
      <w:r w:rsidRPr="00C17DEF">
        <w:rPr>
          <w:lang w:val="ru-RU"/>
        </w:rPr>
        <w:t>, то есть пока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q1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"не доберется" до указателя последнего элемента списка;</w:t>
      </w:r>
    </w:p>
    <w:p w:rsidR="00682CEB" w:rsidRPr="00C17DEF" w:rsidRDefault="00682CEB" w:rsidP="00F4244B">
      <w:pPr>
        <w:pStyle w:val="Main"/>
        <w:numPr>
          <w:ilvl w:val="0"/>
          <w:numId w:val="9"/>
        </w:numPr>
        <w:ind w:left="426"/>
        <w:rPr>
          <w:lang w:val="ru-RU"/>
        </w:rPr>
      </w:pPr>
      <w:r w:rsidRPr="00C17DEF">
        <w:rPr>
          <w:lang w:val="ru-RU"/>
        </w:rPr>
        <w:lastRenderedPageBreak/>
        <w:t>в теле цикла переместим указатели на следующую пару элементов списка (то есть для первого случая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q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будет содержать адрес первого звена списка, а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q1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- второго), и удалим элемент, который адресуется значением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q</w:t>
      </w:r>
      <w:r w:rsidRPr="00C17DEF">
        <w:rPr>
          <w:lang w:val="ru-RU"/>
        </w:rPr>
        <w:t>;</w:t>
      </w:r>
    </w:p>
    <w:p w:rsidR="00682CEB" w:rsidRPr="00C17DEF" w:rsidRDefault="00682CEB" w:rsidP="00F4244B">
      <w:pPr>
        <w:pStyle w:val="Main"/>
        <w:numPr>
          <w:ilvl w:val="0"/>
          <w:numId w:val="9"/>
        </w:numPr>
        <w:ind w:left="426"/>
        <w:rPr>
          <w:lang w:val="ru-RU"/>
        </w:rPr>
      </w:pPr>
      <w:r w:rsidRPr="00C17DEF">
        <w:rPr>
          <w:lang w:val="ru-RU"/>
        </w:rPr>
        <w:t>после выполнения цикла у нас останется только заглавное звено, адресуемое указателем</w:t>
      </w:r>
      <w:r w:rsidR="005D5D7D">
        <w:rPr>
          <w:lang w:val="ru-RU"/>
        </w:rPr>
        <w:t xml:space="preserve"> </w:t>
      </w:r>
      <w:proofErr w:type="spellStart"/>
      <w:r w:rsidRPr="00C17DEF">
        <w:rPr>
          <w:b/>
          <w:lang w:val="ru-RU"/>
        </w:rPr>
        <w:t>phead</w:t>
      </w:r>
      <w:proofErr w:type="spellEnd"/>
      <w:r w:rsidRPr="00C17DEF">
        <w:rPr>
          <w:lang w:val="ru-RU"/>
        </w:rPr>
        <w:t>. Его также нужно удалить.</w:t>
      </w:r>
    </w:p>
    <w:p w:rsidR="00682CEB" w:rsidRPr="00C17DEF" w:rsidRDefault="00682CEB" w:rsidP="00682CEB">
      <w:pPr>
        <w:pStyle w:val="Main"/>
        <w:ind w:firstLine="567"/>
        <w:rPr>
          <w:lang w:val="ru-RU"/>
        </w:rPr>
      </w:pPr>
    </w:p>
    <w:p w:rsidR="00682CEB" w:rsidRPr="00C17DEF" w:rsidRDefault="00682CEB" w:rsidP="00682CEB">
      <w:pPr>
        <w:pStyle w:val="Main"/>
        <w:ind w:firstLine="567"/>
        <w:rPr>
          <w:lang w:val="ru-RU"/>
        </w:rPr>
      </w:pPr>
      <w:bookmarkStart w:id="11" w:name="AP01970"/>
      <w:r w:rsidRPr="00C17DEF">
        <w:rPr>
          <w:lang w:val="ru-RU"/>
        </w:rPr>
        <w:t xml:space="preserve">Приведем </w:t>
      </w:r>
      <w:bookmarkEnd w:id="11"/>
      <w:r w:rsidRPr="00C17DEF">
        <w:rPr>
          <w:lang w:val="ru-RU"/>
        </w:rPr>
        <w:t>текст функции, реализующей указанный алгоритм.</w:t>
      </w:r>
    </w:p>
    <w:p w:rsidR="00682CEB" w:rsidRPr="00C17DEF" w:rsidRDefault="00682CEB" w:rsidP="00682CEB">
      <w:pPr>
        <w:pStyle w:val="Main"/>
        <w:ind w:firstLine="567"/>
        <w:rPr>
          <w:lang w:val="ru-RU"/>
        </w:rPr>
      </w:pPr>
    </w:p>
    <w:p w:rsidR="00682CEB" w:rsidRPr="00C17DEF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OCHISTKA (node **phead)</w:t>
      </w:r>
    </w:p>
    <w:p w:rsidR="00D93D60" w:rsidRPr="00C17DEF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//Удаление однонаправленного списка из памяти.</w:t>
      </w:r>
    </w:p>
    <w:p w:rsidR="00682CEB" w:rsidRPr="00C17DEF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*phead - указатель на заглавное звено списка.</w:t>
      </w:r>
    </w:p>
    <w:p w:rsidR="00682CEB" w:rsidRPr="00C17DEF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82CEB" w:rsidRPr="00C17DEF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struct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node *q,</w:t>
      </w:r>
      <w:r w:rsidR="00160B23"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*q1;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Рабочие указатели.</w:t>
      </w:r>
    </w:p>
    <w:p w:rsidR="00682CEB" w:rsidRPr="00C17DEF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q = *phead;</w:t>
      </w:r>
    </w:p>
    <w:p w:rsidR="00682CEB" w:rsidRPr="00C17DEF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q1 = (*q).sled;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Указатель q1 "опережает" указатель q.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(q1!=NULL)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 q = q1; q1 = (*q1).sled;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q;}</w:t>
      </w:r>
    </w:p>
    <w:p w:rsidR="00682CEB" w:rsidRPr="00C17DEF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delete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*phead;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//Удаление заглавного звена.</w:t>
      </w:r>
    </w:p>
    <w:p w:rsidR="00682CEB" w:rsidRPr="00C17DEF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682CEB" w:rsidRPr="00C17DEF" w:rsidRDefault="00682CEB" w:rsidP="00682CEB">
      <w:pPr>
        <w:pStyle w:val="Main"/>
        <w:ind w:firstLine="567"/>
        <w:rPr>
          <w:lang w:val="ru-RU"/>
        </w:rPr>
      </w:pPr>
    </w:p>
    <w:p w:rsidR="00682CEB" w:rsidRPr="00C17DEF" w:rsidRDefault="00682CEB" w:rsidP="00682CEB">
      <w:pPr>
        <w:pStyle w:val="Main"/>
        <w:ind w:firstLine="567"/>
        <w:rPr>
          <w:lang w:val="ru-RU"/>
        </w:rPr>
      </w:pPr>
      <w:r w:rsidRPr="00C17DEF">
        <w:rPr>
          <w:highlight w:val="yellow"/>
          <w:lang w:val="ru-RU"/>
        </w:rPr>
        <w:t>Отметим, что одной из распространенных ошибок при составлении программ является неаккуратное обращение с динамически распределяемой памятью, в частности, "забывание" освободить ее после использования, что в конце концов может привести к аварийному завершению программы из-за нехватки оперативной памяти. Поиск же мест "засорения" оперативной памяти в отлаживаемых программах, занимающих значительный объем, может занять много места, поскольку к моменту комплексной отладки, когда эти ошибки попадаются на глаза, естественным образом забываются многие детали создания программных компонентов. Поэтому целесообразно с самого начала отладки программ отслеживать процесс возврата динамической памяти в "кучу".</w:t>
      </w:r>
    </w:p>
    <w:p w:rsidR="00682CEB" w:rsidRPr="00C17DEF" w:rsidRDefault="00682CEB" w:rsidP="00682CEB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Соберем рассмотренные функции в объектно-ориентированную программу.</w:t>
      </w:r>
    </w:p>
    <w:p w:rsidR="00682CEB" w:rsidRPr="00C17DEF" w:rsidRDefault="00682CEB" w:rsidP="00682CEB">
      <w:pPr>
        <w:pStyle w:val="Main"/>
        <w:ind w:firstLine="567"/>
        <w:rPr>
          <w:lang w:val="ru-RU"/>
        </w:rPr>
      </w:pPr>
    </w:p>
    <w:p w:rsidR="00682CEB" w:rsidRPr="00C17DEF" w:rsidRDefault="00682CEB" w:rsidP="00682CEB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Пример. Построение однонаправленного списка с заглавным звеном и его просмотр.</w:t>
      </w:r>
    </w:p>
    <w:p w:rsidR="00682CEB" w:rsidRPr="00C17DEF" w:rsidRDefault="00682CEB" w:rsidP="00682CEB">
      <w:pPr>
        <w:pStyle w:val="Main"/>
        <w:ind w:firstLine="567"/>
        <w:rPr>
          <w:lang w:val="ru-RU"/>
        </w:rPr>
      </w:pP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std;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class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private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: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node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{</w:t>
      </w:r>
    </w:p>
    <w:p w:rsidR="00D93D60" w:rsidRPr="006839A7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</w:t>
      </w:r>
      <w:r w:rsidRPr="005D5D7D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6839A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elem</w:t>
      </w:r>
      <w:r w:rsidRPr="006839A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;</w:t>
      </w:r>
    </w:p>
    <w:p w:rsidR="00682CEB" w:rsidRPr="006839A7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6839A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 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node</w:t>
      </w:r>
      <w:r w:rsidRPr="006839A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*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sled</w:t>
      </w:r>
      <w:r w:rsidRPr="006839A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;</w:t>
      </w:r>
    </w:p>
    <w:p w:rsidR="00682CEB" w:rsidRPr="006839A7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6839A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} *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phead</w:t>
      </w:r>
      <w:r w:rsidRPr="006839A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; </w:t>
      </w:r>
      <w:r w:rsidRPr="006839A7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Указатель</w:t>
      </w:r>
      <w:r w:rsidRPr="006839A7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 w:rsidRPr="006839A7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начало</w:t>
      </w:r>
      <w:r w:rsidRPr="006839A7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</w:t>
      </w:r>
      <w:r w:rsidRPr="006839A7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.</w:t>
      </w:r>
    </w:p>
    <w:p w:rsidR="00D93D60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6839A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public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: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Spisok() {phead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 (*phead).sled=NULL;} </w:t>
      </w:r>
      <w:r w:rsidRPr="00446A2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Конструктор</w:t>
      </w:r>
      <w:r w:rsidRPr="00446A2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.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~Spisok() {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phead; } </w:t>
      </w:r>
      <w:r w:rsidRPr="00446A2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Деструктор</w:t>
      </w:r>
      <w:r w:rsidRPr="00446A2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.</w:t>
      </w:r>
    </w:p>
    <w:p w:rsidR="00D93D60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POSTROENIE ();</w:t>
      </w:r>
    </w:p>
    <w:p w:rsidR="00D93D60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VYVOD ();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OCHISTKA ();</w:t>
      </w:r>
    </w:p>
    <w:p w:rsidR="00D93D60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};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main ()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setlocale(LC_ALL,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"Rus"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Spisok A;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A.POSTROENIE ();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A.VYVOD ();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A.OCHISTKA ();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 &lt;&lt; 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system(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D93D60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Spisok::POSTROENIE ()</w:t>
      </w:r>
    </w:p>
    <w:p w:rsidR="00682CEB" w:rsidRPr="00C17DEF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//Построение однонаправленного списка с заглавным звеном.</w:t>
      </w:r>
    </w:p>
    <w:p w:rsidR="00D93D60" w:rsidRPr="00C17DEF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phead - указатель на заглавное звено списка.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lastRenderedPageBreak/>
        <w:t>{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*t;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el;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t = phead;</w:t>
      </w:r>
    </w:p>
    <w:p w:rsidR="00682CEB" w:rsidRPr="00C17DEF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</w:t>
      </w:r>
      <w:r w:rsidR="00160B23"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&lt;&lt;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"Вводите элементы списка: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82CEB" w:rsidRPr="00C17DEF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cin</w:t>
      </w:r>
      <w:r w:rsidR="00160B23"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&gt;&gt;</w:t>
      </w:r>
      <w:r w:rsidR="00160B23"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el;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(el!=0)</w:t>
      </w:r>
    </w:p>
    <w:p w:rsidR="00D93D60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D93D60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(*t).sled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</w:t>
      </w:r>
    </w:p>
    <w:p w:rsidR="00D93D60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t = (*t).sled; (*t).elem = el; (*t).sled = NULL;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cin</w:t>
      </w:r>
      <w:r w:rsidR="00160B23"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&gt;&gt;</w:t>
      </w:r>
      <w:r w:rsidR="00160B23"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el;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D93D60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Spisok::VYVOD ()</w:t>
      </w:r>
    </w:p>
    <w:p w:rsidR="00682CEB" w:rsidRPr="00C17DEF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//Вывод содержимого однонаправленного линейного списка</w:t>
      </w:r>
    </w:p>
    <w:p w:rsidR="00682CEB" w:rsidRPr="00C17DEF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//с заглавным звеном.</w:t>
      </w:r>
    </w:p>
    <w:p w:rsidR="00682CEB" w:rsidRPr="00C17DEF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phead - указатель на заглавное звено списка.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*t;</w:t>
      </w:r>
    </w:p>
    <w:p w:rsidR="00D93D60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t = (*phead).sled;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</w:t>
      </w:r>
      <w:r w:rsidR="00160B23"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&lt;&lt;</w:t>
      </w:r>
      <w:r w:rsidR="00160B23"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Список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: 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(t</w:t>
      </w:r>
      <w:r w:rsidR="00160B23"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!=</w:t>
      </w:r>
      <w:r w:rsidR="00160B23"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NULL)</w:t>
      </w:r>
    </w:p>
    <w:p w:rsidR="00D93D60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D93D60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="00160B23"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out</w:t>
      </w:r>
      <w:r w:rsidR="00160B23"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&lt;&lt;</w:t>
      </w:r>
      <w:r w:rsidR="00160B23"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(*t).elem</w:t>
      </w:r>
      <w:r w:rsidR="00160B23"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&lt;&lt;</w:t>
      </w:r>
      <w:r w:rsidR="00160B23"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 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t = (*t).sled;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="00160B23"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out</w:t>
      </w:r>
      <w:r w:rsidR="00160B23"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&lt;&lt;</w:t>
      </w:r>
      <w:r w:rsidR="00160B23"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endl;</w:t>
      </w:r>
    </w:p>
    <w:p w:rsidR="00D93D60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Spisok::OCHISTKA ()</w:t>
      </w:r>
    </w:p>
    <w:p w:rsidR="00682CEB" w:rsidRPr="00C17DEF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//Удаление однонаправленного списка из памяти.</w:t>
      </w:r>
    </w:p>
    <w:p w:rsidR="00682CEB" w:rsidRPr="00C17DEF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phead - указатель на заглавное звено списка.</w:t>
      </w:r>
    </w:p>
    <w:p w:rsidR="00682CEB" w:rsidRPr="00C17DEF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82CEB" w:rsidRPr="00C17DEF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node *q,</w:t>
      </w:r>
      <w:r w:rsidR="00BD4F9B"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*q1;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Рабочие указатели.</w:t>
      </w:r>
    </w:p>
    <w:p w:rsidR="00682CEB" w:rsidRPr="00C17DEF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</w:p>
    <w:p w:rsidR="00682CEB" w:rsidRPr="00C17DEF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q = phead;</w:t>
      </w:r>
    </w:p>
    <w:p w:rsidR="00682CEB" w:rsidRPr="00C17DEF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q1 = (*q).sled;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Указатель q1 "опережает" указатель q.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(q1</w:t>
      </w:r>
      <w:r w:rsidR="00BD4F9B"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!=</w:t>
      </w:r>
      <w:r w:rsidR="00BD4F9B"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NULL)</w:t>
      </w:r>
    </w:p>
    <w:p w:rsidR="00682CEB" w:rsidRPr="00446A2E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 q = q1; q1 = (*q1).sled;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q;}</w:t>
      </w:r>
    </w:p>
    <w:p w:rsidR="00682CEB" w:rsidRPr="00C17DEF" w:rsidRDefault="00682CEB" w:rsidP="00682CE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682CEB" w:rsidRPr="00C17DEF" w:rsidRDefault="00682CEB" w:rsidP="00682CEB">
      <w:pPr>
        <w:pStyle w:val="Main"/>
        <w:ind w:firstLine="0"/>
        <w:jc w:val="center"/>
        <w:rPr>
          <w:lang w:val="ru-RU"/>
        </w:rPr>
      </w:pPr>
    </w:p>
    <w:p w:rsidR="00682CEB" w:rsidRPr="00C17DEF" w:rsidRDefault="00682CEB" w:rsidP="00682CEB">
      <w:pPr>
        <w:pStyle w:val="Main"/>
        <w:ind w:firstLine="0"/>
        <w:jc w:val="center"/>
        <w:rPr>
          <w:lang w:val="ru-RU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2450465" cy="1562735"/>
            <wp:effectExtent l="1905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65" cy="156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CEB" w:rsidRPr="00C17DEF" w:rsidRDefault="00682CEB" w:rsidP="00682CEB">
      <w:pPr>
        <w:pStyle w:val="Main"/>
        <w:ind w:firstLine="0"/>
        <w:jc w:val="center"/>
        <w:rPr>
          <w:lang w:val="ru-RU"/>
        </w:rPr>
      </w:pPr>
    </w:p>
    <w:p w:rsidR="00682CEB" w:rsidRPr="00C17DEF" w:rsidRDefault="00682CEB" w:rsidP="00682CEB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Со следующего шага мы начнем рассматривать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основные операции над списками с заглавным звеном.</w:t>
      </w:r>
    </w:p>
    <w:p w:rsidR="004F5F32" w:rsidRPr="00C17DEF" w:rsidRDefault="004F5F32" w:rsidP="003F50D3">
      <w:pPr>
        <w:pStyle w:val="Main"/>
        <w:ind w:firstLine="567"/>
        <w:rPr>
          <w:lang w:val="ru-RU"/>
        </w:rPr>
      </w:pPr>
    </w:p>
    <w:p w:rsidR="004F5F32" w:rsidRPr="00C17DEF" w:rsidRDefault="00A65B25" w:rsidP="00F4244B">
      <w:pPr>
        <w:pStyle w:val="2"/>
        <w:keepNext w:val="0"/>
        <w:numPr>
          <w:ilvl w:val="1"/>
          <w:numId w:val="6"/>
        </w:numPr>
        <w:spacing w:before="0" w:after="0"/>
        <w:ind w:left="426" w:firstLine="0"/>
        <w:contextualSpacing/>
        <w:rPr>
          <w:i w:val="0"/>
          <w:sz w:val="20"/>
          <w:szCs w:val="20"/>
        </w:rPr>
      </w:pPr>
      <w:bookmarkStart w:id="12" w:name="AP01971"/>
      <w:bookmarkStart w:id="13" w:name="_Toc515770995"/>
      <w:r w:rsidRPr="00C17DEF">
        <w:rPr>
          <w:i w:val="0"/>
          <w:sz w:val="20"/>
          <w:szCs w:val="20"/>
        </w:rPr>
        <w:t xml:space="preserve">Операции </w:t>
      </w:r>
      <w:bookmarkEnd w:id="12"/>
      <w:r w:rsidRPr="00C17DEF">
        <w:rPr>
          <w:i w:val="0"/>
          <w:sz w:val="20"/>
          <w:szCs w:val="20"/>
        </w:rPr>
        <w:t>над списками с заглавным звеном.</w:t>
      </w:r>
      <w:bookmarkEnd w:id="13"/>
    </w:p>
    <w:p w:rsidR="006839A7" w:rsidRPr="006839A7" w:rsidRDefault="006839A7" w:rsidP="006839A7">
      <w:pPr>
        <w:pStyle w:val="3"/>
        <w:keepNext w:val="0"/>
        <w:spacing w:before="0" w:after="0"/>
        <w:ind w:left="709" w:firstLine="0"/>
        <w:rPr>
          <w:sz w:val="20"/>
          <w:szCs w:val="20"/>
        </w:rPr>
      </w:pPr>
      <w:bookmarkStart w:id="14" w:name="_Toc515770996"/>
      <w:r w:rsidRPr="00C17DEF">
        <w:rPr>
          <w:sz w:val="20"/>
          <w:szCs w:val="20"/>
        </w:rPr>
        <w:t>Поиск звена</w:t>
      </w:r>
      <w:bookmarkEnd w:id="14"/>
    </w:p>
    <w:p w:rsidR="00D93D60" w:rsidRPr="00C17DEF" w:rsidRDefault="00A65B25" w:rsidP="00A65B25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приведем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алгоритм поиска звена</w:t>
      </w:r>
      <w:r w:rsidRPr="00C17DEF">
        <w:rPr>
          <w:lang w:val="ru-RU"/>
        </w:rPr>
        <w:t>.</w:t>
      </w:r>
    </w:p>
    <w:p w:rsidR="00A65B25" w:rsidRPr="00C17DEF" w:rsidRDefault="00A65B25" w:rsidP="00A65B25">
      <w:pPr>
        <w:pStyle w:val="Main"/>
        <w:ind w:firstLine="567"/>
        <w:rPr>
          <w:lang w:val="ru-RU"/>
        </w:rPr>
      </w:pPr>
      <w:r w:rsidRPr="00C17DEF">
        <w:rPr>
          <w:highlight w:val="yellow"/>
          <w:lang w:val="ru-RU"/>
        </w:rPr>
        <w:t>Приведем алгоритм последовательного поиска звена с заданным значением информационного поля в однонаправленном списке, записанный в виде функции языка</w:t>
      </w:r>
      <w:r w:rsidR="005D5D7D">
        <w:rPr>
          <w:highlight w:val="yellow"/>
          <w:lang w:val="ru-RU"/>
        </w:rPr>
        <w:t xml:space="preserve"> </w:t>
      </w:r>
      <w:r w:rsidRPr="00C17DEF">
        <w:rPr>
          <w:highlight w:val="yellow"/>
          <w:lang w:val="ru-RU"/>
        </w:rPr>
        <w:t>C++</w:t>
      </w:r>
      <w:r w:rsidRPr="00C17DEF">
        <w:rPr>
          <w:lang w:val="ru-RU"/>
        </w:rPr>
        <w:t>:</w:t>
      </w:r>
    </w:p>
    <w:p w:rsidR="00A65B25" w:rsidRPr="00C17DEF" w:rsidRDefault="00A65B25" w:rsidP="00A65B25">
      <w:pPr>
        <w:pStyle w:val="Main"/>
        <w:ind w:firstLine="567"/>
        <w:rPr>
          <w:lang w:val="ru-RU"/>
        </w:rPr>
      </w:pPr>
    </w:p>
    <w:p w:rsidR="00A65B25" w:rsidRPr="00446A2E" w:rsidRDefault="00A65B25" w:rsidP="00A65B2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POISK (node **phead,</w:t>
      </w:r>
      <w:r w:rsidR="00BD4F9B"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el, node **Res)</w:t>
      </w:r>
    </w:p>
    <w:p w:rsidR="00D93D60" w:rsidRPr="00C17DEF" w:rsidRDefault="00A65B25" w:rsidP="00A65B2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Поиск звена с элементом el в списке, заданном указателем *phead.</w:t>
      </w:r>
    </w:p>
    <w:p w:rsidR="00D93D60" w:rsidRPr="00C17DEF" w:rsidRDefault="00A65B25" w:rsidP="00A65B2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В случае успешного поиска в *Res находится адрес</w:t>
      </w:r>
    </w:p>
    <w:p w:rsidR="00D93D60" w:rsidRPr="00C17DEF" w:rsidRDefault="00A65B25" w:rsidP="00A65B2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звена списка, содержащего элемент el, в случае неуспеха в *Res помещается NULL.</w:t>
      </w:r>
    </w:p>
    <w:p w:rsidR="00A65B25" w:rsidRPr="00446A2E" w:rsidRDefault="00A65B25" w:rsidP="00A65B2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lastRenderedPageBreak/>
        <w:t>{</w:t>
      </w:r>
    </w:p>
    <w:p w:rsidR="00A65B25" w:rsidRPr="00446A2E" w:rsidRDefault="00A65B25" w:rsidP="00A65B2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node *t;</w:t>
      </w:r>
    </w:p>
    <w:p w:rsidR="00A65B25" w:rsidRPr="00446A2E" w:rsidRDefault="00A65B25" w:rsidP="00A65B2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A65B25" w:rsidRPr="00446A2E" w:rsidRDefault="00A65B25" w:rsidP="00A65B2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*Res = NULL;</w:t>
      </w:r>
    </w:p>
    <w:p w:rsidR="00A65B25" w:rsidRPr="00446A2E" w:rsidRDefault="00A65B25" w:rsidP="00A65B2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t = *phead; t = (*t).sled;</w:t>
      </w:r>
    </w:p>
    <w:p w:rsidR="00A65B25" w:rsidRPr="00446A2E" w:rsidRDefault="00A65B25" w:rsidP="00A65B2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(t</w:t>
      </w:r>
      <w:r w:rsidR="00BD4F9B"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!=</w:t>
      </w:r>
      <w:r w:rsidR="00BD4F9B"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NULL &amp;&amp; *Res</w:t>
      </w:r>
      <w:r w:rsidR="00BD4F9B"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==</w:t>
      </w:r>
      <w:r w:rsidR="00BD4F9B"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NULL)</w:t>
      </w:r>
    </w:p>
    <w:p w:rsidR="00A65B25" w:rsidRPr="00446A2E" w:rsidRDefault="00A65B25" w:rsidP="00A65B2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((*t).elem</w:t>
      </w:r>
      <w:r w:rsidR="00BD4F9B"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==</w:t>
      </w:r>
      <w:r w:rsidR="00BD4F9B"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el) *Res = t;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t = (*t).sled;</w:t>
      </w:r>
    </w:p>
    <w:p w:rsidR="00A65B25" w:rsidRPr="00C17DEF" w:rsidRDefault="00A65B25" w:rsidP="00A65B2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A65B25" w:rsidRPr="00C17DEF" w:rsidRDefault="00A65B25" w:rsidP="00A65B25">
      <w:pPr>
        <w:pStyle w:val="Main"/>
        <w:ind w:firstLine="567"/>
        <w:rPr>
          <w:lang w:val="ru-RU"/>
        </w:rPr>
      </w:pPr>
    </w:p>
    <w:p w:rsidR="00A65B25" w:rsidRPr="00C17DEF" w:rsidRDefault="00A65B25" w:rsidP="00A65B25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Со следующего шага мы начнем рассматривать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алгоритмы включения звена в список</w:t>
      </w:r>
      <w:r w:rsidRPr="00C17DEF">
        <w:rPr>
          <w:lang w:val="ru-RU"/>
        </w:rPr>
        <w:t>.</w:t>
      </w:r>
    </w:p>
    <w:p w:rsidR="004F5F32" w:rsidRPr="00C17DEF" w:rsidRDefault="004F5F32" w:rsidP="003F50D3">
      <w:pPr>
        <w:pStyle w:val="Main"/>
        <w:ind w:firstLine="567"/>
        <w:rPr>
          <w:lang w:val="ru-RU"/>
        </w:rPr>
      </w:pPr>
    </w:p>
    <w:p w:rsidR="00010228" w:rsidRPr="006839A7" w:rsidRDefault="00010228" w:rsidP="006839A7">
      <w:pPr>
        <w:pStyle w:val="3"/>
        <w:keepNext w:val="0"/>
        <w:spacing w:before="0" w:after="0"/>
        <w:ind w:left="709" w:firstLine="0"/>
        <w:rPr>
          <w:sz w:val="20"/>
          <w:szCs w:val="20"/>
        </w:rPr>
      </w:pPr>
      <w:bookmarkStart w:id="15" w:name="_Toc515770997"/>
      <w:r w:rsidRPr="00C17DEF">
        <w:rPr>
          <w:sz w:val="20"/>
          <w:szCs w:val="20"/>
        </w:rPr>
        <w:t xml:space="preserve">Включение звена </w:t>
      </w:r>
      <w:r w:rsidR="006839A7" w:rsidRPr="006839A7">
        <w:rPr>
          <w:sz w:val="20"/>
          <w:szCs w:val="20"/>
        </w:rPr>
        <w:t>после звена</w:t>
      </w:r>
      <w:r w:rsidR="006839A7" w:rsidRPr="00C17DEF">
        <w:rPr>
          <w:sz w:val="20"/>
          <w:szCs w:val="20"/>
        </w:rPr>
        <w:t xml:space="preserve"> </w:t>
      </w:r>
      <w:r w:rsidRPr="00C17DEF">
        <w:rPr>
          <w:sz w:val="20"/>
          <w:szCs w:val="20"/>
        </w:rPr>
        <w:t>(1-й случай)</w:t>
      </w:r>
      <w:bookmarkEnd w:id="15"/>
    </w:p>
    <w:p w:rsidR="00D93D60" w:rsidRPr="00C17DEF" w:rsidRDefault="00010228" w:rsidP="00797EEF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первый случай включения звена в список</w:t>
      </w:r>
      <w:r w:rsidRPr="00C17DEF">
        <w:rPr>
          <w:lang w:val="ru-RU"/>
        </w:rPr>
        <w:t>.</w:t>
      </w:r>
    </w:p>
    <w:p w:rsidR="00010228" w:rsidRPr="00C17DEF" w:rsidRDefault="00010228" w:rsidP="00797EEF">
      <w:pPr>
        <w:pStyle w:val="Main"/>
        <w:ind w:firstLine="567"/>
        <w:rPr>
          <w:lang w:val="ru-RU"/>
        </w:rPr>
      </w:pPr>
      <w:r w:rsidRPr="00C17DEF">
        <w:rPr>
          <w:lang w:val="ru-RU"/>
        </w:rPr>
        <w:t xml:space="preserve">На этом шаге мы </w:t>
      </w:r>
      <w:r w:rsidRPr="00C17DEF">
        <w:rPr>
          <w:highlight w:val="yellow"/>
          <w:lang w:val="ru-RU"/>
        </w:rPr>
        <w:t>рассмотрим</w:t>
      </w:r>
      <w:r w:rsidR="005D5D7D">
        <w:rPr>
          <w:highlight w:val="yellow"/>
          <w:lang w:val="ru-RU"/>
        </w:rPr>
        <w:t xml:space="preserve"> </w:t>
      </w:r>
      <w:r w:rsidRPr="00C17DEF">
        <w:rPr>
          <w:b/>
          <w:highlight w:val="yellow"/>
          <w:lang w:val="ru-RU"/>
        </w:rPr>
        <w:t>алгоритм включения звена в список после звена, на которое указывает заданная ссылка</w:t>
      </w:r>
      <w:r w:rsidRPr="00C17DEF">
        <w:rPr>
          <w:lang w:val="ru-RU"/>
        </w:rPr>
        <w:t>.</w:t>
      </w:r>
    </w:p>
    <w:p w:rsidR="00010228" w:rsidRPr="00C17DEF" w:rsidRDefault="00010228" w:rsidP="00797EEF">
      <w:pPr>
        <w:pStyle w:val="Main"/>
        <w:ind w:firstLine="567"/>
        <w:rPr>
          <w:lang w:val="ru-RU"/>
        </w:rPr>
      </w:pPr>
      <w:r w:rsidRPr="00C17DEF">
        <w:rPr>
          <w:highlight w:val="yellow"/>
          <w:lang w:val="ru-RU"/>
        </w:rPr>
        <w:t>Предположим, что имеется однонаправленный список с заглавным звеном, и необходимо вставить звено с заданным информационным полем после звена, на которое указывает ссылка</w:t>
      </w:r>
      <w:r w:rsidR="005D5D7D">
        <w:rPr>
          <w:highlight w:val="yellow"/>
          <w:lang w:val="ru-RU"/>
        </w:rPr>
        <w:t xml:space="preserve"> </w:t>
      </w:r>
      <w:proofErr w:type="spellStart"/>
      <w:r w:rsidRPr="00C17DEF">
        <w:rPr>
          <w:b/>
          <w:highlight w:val="yellow"/>
          <w:lang w:val="ru-RU"/>
        </w:rPr>
        <w:t>Res</w:t>
      </w:r>
      <w:proofErr w:type="spellEnd"/>
      <w:r w:rsidRPr="00C17DEF">
        <w:rPr>
          <w:highlight w:val="yellow"/>
          <w:lang w:val="ru-RU"/>
        </w:rPr>
        <w:t>. Вставка звена осуществляется по следующему алгоритму.</w:t>
      </w:r>
    </w:p>
    <w:p w:rsidR="00010228" w:rsidRPr="00C17DEF" w:rsidRDefault="00010228" w:rsidP="00F4244B">
      <w:pPr>
        <w:pStyle w:val="Main"/>
        <w:numPr>
          <w:ilvl w:val="0"/>
          <w:numId w:val="10"/>
        </w:numPr>
        <w:rPr>
          <w:lang w:val="ru-RU"/>
        </w:rPr>
      </w:pPr>
      <w:r w:rsidRPr="00C17DEF">
        <w:rPr>
          <w:lang w:val="ru-RU"/>
        </w:rPr>
        <w:t>В куче резервируется место для динамического объекта:</w:t>
      </w:r>
    </w:p>
    <w:p w:rsidR="00797EEF" w:rsidRPr="00C17DEF" w:rsidRDefault="00797EEF" w:rsidP="00797EEF">
      <w:pPr>
        <w:pStyle w:val="Main"/>
        <w:ind w:firstLine="567"/>
        <w:rPr>
          <w:lang w:val="ru-RU"/>
        </w:rPr>
      </w:pPr>
    </w:p>
    <w:p w:rsidR="00797EEF" w:rsidRPr="00C17DEF" w:rsidRDefault="00797EEF" w:rsidP="00797EE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q =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new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(node);</w:t>
      </w:r>
    </w:p>
    <w:p w:rsidR="00797EEF" w:rsidRPr="00C17DEF" w:rsidRDefault="00797EEF" w:rsidP="00797EEF">
      <w:pPr>
        <w:pStyle w:val="Main"/>
        <w:ind w:firstLine="0"/>
        <w:jc w:val="center"/>
        <w:rPr>
          <w:noProof/>
          <w:lang w:val="ru-RU" w:eastAsia="en-US"/>
        </w:rPr>
      </w:pPr>
    </w:p>
    <w:p w:rsidR="00797EEF" w:rsidRDefault="00010228" w:rsidP="00797EEF">
      <w:pPr>
        <w:pStyle w:val="Main"/>
        <w:ind w:firstLine="0"/>
        <w:jc w:val="center"/>
        <w:rPr>
          <w:noProof/>
          <w:lang w:eastAsia="en-US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1837690" cy="514985"/>
            <wp:effectExtent l="19050" t="0" r="0" b="0"/>
            <wp:docPr id="36" name="Рисунок 36" descr="http://khpi-iip.mipk.kharkiv.edu/library/datastr/book_sod/kgsu/ris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khpi-iip.mipk.kharkiv.edu/library/datastr/book_sod/kgsu/ris6_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90" cy="514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E7C" w:rsidRPr="00742E7C" w:rsidRDefault="00742E7C" w:rsidP="00797EEF">
      <w:pPr>
        <w:pStyle w:val="Main"/>
        <w:ind w:firstLine="0"/>
        <w:jc w:val="center"/>
        <w:rPr>
          <w:noProof/>
          <w:lang w:eastAsia="en-US"/>
        </w:rPr>
      </w:pPr>
    </w:p>
    <w:p w:rsidR="00010228" w:rsidRPr="00C17DEF" w:rsidRDefault="00010228" w:rsidP="00797EEF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Рис.1. Зарезервировали место под элемент списка</w:t>
      </w:r>
    </w:p>
    <w:p w:rsidR="00797EEF" w:rsidRPr="00C17DEF" w:rsidRDefault="00797EEF" w:rsidP="00797EEF">
      <w:pPr>
        <w:pStyle w:val="Main"/>
        <w:ind w:firstLine="0"/>
        <w:jc w:val="center"/>
        <w:rPr>
          <w:noProof/>
          <w:lang w:val="ru-RU" w:eastAsia="en-US"/>
        </w:rPr>
      </w:pPr>
    </w:p>
    <w:p w:rsidR="00010228" w:rsidRPr="00C17DEF" w:rsidRDefault="00010228" w:rsidP="00797EEF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В информационное поле этого объекта помещается значение элемента, который необходимо вставить:</w:t>
      </w:r>
    </w:p>
    <w:p w:rsidR="00797EEF" w:rsidRPr="00C17DEF" w:rsidRDefault="00797EEF" w:rsidP="00797EEF">
      <w:pPr>
        <w:pStyle w:val="Main"/>
        <w:ind w:firstLine="567"/>
        <w:rPr>
          <w:lang w:val="ru-RU"/>
        </w:rPr>
      </w:pPr>
    </w:p>
    <w:p w:rsidR="00797EEF" w:rsidRPr="00C17DEF" w:rsidRDefault="00797EEF" w:rsidP="00797EE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(*q).elem = el;</w:t>
      </w:r>
    </w:p>
    <w:p w:rsidR="00797EEF" w:rsidRPr="00C17DEF" w:rsidRDefault="00797EEF" w:rsidP="00797EEF">
      <w:pPr>
        <w:pStyle w:val="Main"/>
        <w:ind w:firstLine="0"/>
        <w:jc w:val="center"/>
        <w:rPr>
          <w:noProof/>
          <w:lang w:val="ru-RU" w:eastAsia="en-US"/>
        </w:rPr>
      </w:pPr>
    </w:p>
    <w:p w:rsidR="00797EEF" w:rsidRDefault="00010228" w:rsidP="00797EEF">
      <w:pPr>
        <w:pStyle w:val="Main"/>
        <w:ind w:firstLine="0"/>
        <w:jc w:val="center"/>
        <w:rPr>
          <w:noProof/>
          <w:lang w:eastAsia="en-US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1828800" cy="479425"/>
            <wp:effectExtent l="19050" t="0" r="0" b="0"/>
            <wp:docPr id="37" name="Рисунок 37" descr="http://khpi-iip.mipk.kharkiv.edu/library/datastr/book_sod/kgsu/ris6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khpi-iip.mipk.kharkiv.edu/library/datastr/book_sod/kgsu/ris6_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7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E7C" w:rsidRPr="00742E7C" w:rsidRDefault="00742E7C" w:rsidP="00797EEF">
      <w:pPr>
        <w:pStyle w:val="Main"/>
        <w:ind w:firstLine="0"/>
        <w:jc w:val="center"/>
        <w:rPr>
          <w:noProof/>
          <w:lang w:eastAsia="en-US"/>
        </w:rPr>
      </w:pPr>
    </w:p>
    <w:p w:rsidR="00010228" w:rsidRPr="00C17DEF" w:rsidRDefault="00010228" w:rsidP="00797EEF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Рис.2. Заполнение информационного поля</w:t>
      </w:r>
    </w:p>
    <w:p w:rsidR="00797EEF" w:rsidRPr="00C17DEF" w:rsidRDefault="00797EEF" w:rsidP="00797EEF">
      <w:pPr>
        <w:pStyle w:val="Main"/>
        <w:ind w:firstLine="0"/>
        <w:jc w:val="center"/>
        <w:rPr>
          <w:noProof/>
          <w:lang w:val="ru-RU" w:eastAsia="en-US"/>
        </w:rPr>
      </w:pPr>
    </w:p>
    <w:p w:rsidR="00010228" w:rsidRPr="00C17DEF" w:rsidRDefault="00010228" w:rsidP="00F4244B">
      <w:pPr>
        <w:pStyle w:val="Main"/>
        <w:numPr>
          <w:ilvl w:val="0"/>
          <w:numId w:val="10"/>
        </w:numPr>
        <w:rPr>
          <w:lang w:val="ru-RU"/>
        </w:rPr>
      </w:pPr>
      <w:r w:rsidRPr="00C17DEF">
        <w:rPr>
          <w:lang w:val="ru-RU"/>
        </w:rPr>
        <w:t>В поле указателя помещается адрес элемента, следующего за звеном, на которое указывает</w:t>
      </w:r>
      <w:r w:rsidR="005D5D7D">
        <w:rPr>
          <w:lang w:val="ru-RU"/>
        </w:rPr>
        <w:t xml:space="preserve"> </w:t>
      </w:r>
      <w:proofErr w:type="spellStart"/>
      <w:r w:rsidRPr="00C17DEF">
        <w:rPr>
          <w:b/>
          <w:lang w:val="ru-RU"/>
        </w:rPr>
        <w:t>Res</w:t>
      </w:r>
      <w:proofErr w:type="spellEnd"/>
      <w:r w:rsidRPr="00C17DEF">
        <w:rPr>
          <w:lang w:val="ru-RU"/>
        </w:rPr>
        <w:t>:</w:t>
      </w:r>
    </w:p>
    <w:p w:rsidR="00797EEF" w:rsidRPr="00C17DEF" w:rsidRDefault="00797EEF" w:rsidP="00797EEF">
      <w:pPr>
        <w:pStyle w:val="Main"/>
        <w:ind w:firstLine="567"/>
        <w:rPr>
          <w:lang w:val="ru-RU"/>
        </w:rPr>
      </w:pPr>
    </w:p>
    <w:p w:rsidR="00797EEF" w:rsidRPr="00C17DEF" w:rsidRDefault="00797EEF" w:rsidP="00797EE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(*q).sled = (*Res).sled;</w:t>
      </w:r>
    </w:p>
    <w:p w:rsidR="00797EEF" w:rsidRPr="00C17DEF" w:rsidRDefault="00797EEF" w:rsidP="00797EEF">
      <w:pPr>
        <w:pStyle w:val="Main"/>
        <w:ind w:firstLine="0"/>
        <w:jc w:val="center"/>
        <w:rPr>
          <w:noProof/>
          <w:lang w:val="ru-RU" w:eastAsia="en-US"/>
        </w:rPr>
      </w:pPr>
    </w:p>
    <w:p w:rsidR="00797EEF" w:rsidRPr="00C17DEF" w:rsidRDefault="001F17EF" w:rsidP="00797EEF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295775" cy="1885950"/>
            <wp:effectExtent l="19050" t="0" r="9525" b="0"/>
            <wp:docPr id="23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228" w:rsidRPr="00C17DEF" w:rsidRDefault="00010228" w:rsidP="00797EEF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Рис.3. Заполнение поля указателя вставляемого элемента</w:t>
      </w:r>
    </w:p>
    <w:p w:rsidR="00797EEF" w:rsidRPr="00C17DEF" w:rsidRDefault="00797EEF" w:rsidP="00797EEF">
      <w:pPr>
        <w:pStyle w:val="Main"/>
        <w:ind w:firstLine="0"/>
        <w:jc w:val="center"/>
        <w:rPr>
          <w:noProof/>
          <w:lang w:val="ru-RU" w:eastAsia="en-US"/>
        </w:rPr>
      </w:pPr>
    </w:p>
    <w:p w:rsidR="00010228" w:rsidRPr="00C17DEF" w:rsidRDefault="00010228" w:rsidP="00797EEF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И, наконец, после выполнения оператора</w:t>
      </w:r>
    </w:p>
    <w:p w:rsidR="00797EEF" w:rsidRPr="00C17DEF" w:rsidRDefault="00797EEF" w:rsidP="00797EEF">
      <w:pPr>
        <w:pStyle w:val="Main"/>
        <w:ind w:firstLine="567"/>
        <w:rPr>
          <w:lang w:val="ru-RU"/>
        </w:rPr>
      </w:pPr>
    </w:p>
    <w:p w:rsidR="00797EEF" w:rsidRPr="00C17DEF" w:rsidRDefault="00797EEF" w:rsidP="00797EE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(*Res).sled = q;</w:t>
      </w:r>
    </w:p>
    <w:p w:rsidR="00797EEF" w:rsidRPr="00C17DEF" w:rsidRDefault="00797EEF" w:rsidP="00797EEF">
      <w:pPr>
        <w:pStyle w:val="Main"/>
        <w:ind w:firstLine="567"/>
        <w:rPr>
          <w:lang w:val="ru-RU"/>
        </w:rPr>
      </w:pPr>
    </w:p>
    <w:p w:rsidR="00010228" w:rsidRPr="00C17DEF" w:rsidRDefault="00010228" w:rsidP="00797EEF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получаем результат, изображенный на следующей схеме:</w:t>
      </w:r>
    </w:p>
    <w:p w:rsidR="00797EEF" w:rsidRPr="00C17DEF" w:rsidRDefault="00797EEF" w:rsidP="00797EEF">
      <w:pPr>
        <w:pStyle w:val="Main"/>
        <w:ind w:firstLine="0"/>
        <w:jc w:val="center"/>
        <w:rPr>
          <w:noProof/>
          <w:lang w:val="ru-RU" w:eastAsia="en-US"/>
        </w:rPr>
      </w:pPr>
    </w:p>
    <w:p w:rsidR="00010228" w:rsidRPr="00C17DEF" w:rsidRDefault="001F17EF" w:rsidP="00797EEF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343400" cy="1876425"/>
            <wp:effectExtent l="19050" t="0" r="0" b="0"/>
            <wp:docPr id="24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228" w:rsidRPr="00C17DEF" w:rsidRDefault="00010228" w:rsidP="00797EEF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Рис.4. Изменение указателя у предыдущего элемента</w:t>
      </w:r>
    </w:p>
    <w:p w:rsidR="00010228" w:rsidRPr="00C17DEF" w:rsidRDefault="00010228" w:rsidP="00797EEF">
      <w:pPr>
        <w:pStyle w:val="Main"/>
        <w:ind w:firstLine="0"/>
        <w:jc w:val="center"/>
        <w:rPr>
          <w:noProof/>
          <w:lang w:val="ru-RU" w:eastAsia="en-US"/>
        </w:rPr>
      </w:pPr>
    </w:p>
    <w:p w:rsidR="00010228" w:rsidRPr="00C17DEF" w:rsidRDefault="00010228" w:rsidP="00797EEF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Алгоритм оформим в виде функции.</w:t>
      </w:r>
    </w:p>
    <w:p w:rsidR="00010228" w:rsidRPr="00C17DEF" w:rsidRDefault="00010228" w:rsidP="00797EEF">
      <w:pPr>
        <w:pStyle w:val="Main"/>
        <w:ind w:firstLine="567"/>
        <w:rPr>
          <w:lang w:val="ru-RU"/>
        </w:rPr>
      </w:pPr>
    </w:p>
    <w:p w:rsidR="00797EEF" w:rsidRPr="00446A2E" w:rsidRDefault="00797EEF" w:rsidP="00797EE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VSTAV (node **Res,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el)</w:t>
      </w:r>
    </w:p>
    <w:p w:rsidR="00D93D60" w:rsidRPr="00C17DEF" w:rsidRDefault="00797EEF" w:rsidP="00797EEF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Включение звена  с  информационным полем  el</w:t>
      </w:r>
    </w:p>
    <w:p w:rsidR="00797EEF" w:rsidRPr="00C17DEF" w:rsidRDefault="00797EEF" w:rsidP="00797EEF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//после звена, на которое указывает ссылка *Res.</w:t>
      </w:r>
    </w:p>
    <w:p w:rsidR="00797EEF" w:rsidRPr="00446A2E" w:rsidRDefault="00797EEF" w:rsidP="00797EE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797EEF" w:rsidRPr="00446A2E" w:rsidRDefault="00797EEF" w:rsidP="00797EE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*q;</w:t>
      </w:r>
    </w:p>
    <w:p w:rsidR="00797EEF" w:rsidRPr="00446A2E" w:rsidRDefault="00797EEF" w:rsidP="00797EE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q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</w:t>
      </w:r>
    </w:p>
    <w:p w:rsidR="00797EEF" w:rsidRPr="00446A2E" w:rsidRDefault="00797EEF" w:rsidP="00797EE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(*q).elem = el; (*q).sled = (**Res).sled;</w:t>
      </w:r>
    </w:p>
    <w:p w:rsidR="00797EEF" w:rsidRPr="00C17DEF" w:rsidRDefault="00797EEF" w:rsidP="00797EE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(**Res).sled = q;</w:t>
      </w:r>
    </w:p>
    <w:p w:rsidR="00797EEF" w:rsidRPr="00C17DEF" w:rsidRDefault="00797EEF" w:rsidP="00797EEF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}</w:t>
      </w:r>
    </w:p>
    <w:p w:rsidR="00010228" w:rsidRPr="00C17DEF" w:rsidRDefault="00010228" w:rsidP="00797EEF">
      <w:pPr>
        <w:pStyle w:val="Main"/>
        <w:ind w:firstLine="567"/>
        <w:rPr>
          <w:lang w:val="ru-RU"/>
        </w:rPr>
      </w:pPr>
    </w:p>
    <w:p w:rsidR="00010228" w:rsidRPr="00C17DEF" w:rsidRDefault="00010228" w:rsidP="00797EEF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следующем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 xml:space="preserve">второй случай алгоритма </w:t>
      </w:r>
      <w:r w:rsidR="00A5587A" w:rsidRPr="00C17DEF">
        <w:rPr>
          <w:b/>
          <w:lang w:val="ru-RU"/>
        </w:rPr>
        <w:t>включения</w:t>
      </w:r>
      <w:r w:rsidRPr="00C17DEF">
        <w:rPr>
          <w:b/>
          <w:lang w:val="ru-RU"/>
        </w:rPr>
        <w:t xml:space="preserve"> в список звена</w:t>
      </w:r>
      <w:r w:rsidRPr="00C17DEF">
        <w:rPr>
          <w:lang w:val="ru-RU"/>
        </w:rPr>
        <w:t>.</w:t>
      </w:r>
    </w:p>
    <w:p w:rsidR="004F5F32" w:rsidRPr="00C17DEF" w:rsidRDefault="004F5F32" w:rsidP="003F50D3">
      <w:pPr>
        <w:pStyle w:val="Main"/>
        <w:ind w:firstLine="567"/>
        <w:rPr>
          <w:lang w:val="ru-RU"/>
        </w:rPr>
      </w:pPr>
    </w:p>
    <w:p w:rsidR="00EE6B6F" w:rsidRPr="006839A7" w:rsidRDefault="00EE6B6F" w:rsidP="006839A7">
      <w:pPr>
        <w:pStyle w:val="3"/>
        <w:keepNext w:val="0"/>
        <w:spacing w:before="0" w:after="0"/>
        <w:ind w:left="709" w:firstLine="0"/>
        <w:rPr>
          <w:sz w:val="20"/>
          <w:szCs w:val="20"/>
        </w:rPr>
      </w:pPr>
      <w:bookmarkStart w:id="16" w:name="_Toc515770998"/>
      <w:r w:rsidRPr="00C17DEF">
        <w:rPr>
          <w:sz w:val="20"/>
          <w:szCs w:val="20"/>
        </w:rPr>
        <w:t xml:space="preserve">Включение звена </w:t>
      </w:r>
      <w:r w:rsidR="006839A7" w:rsidRPr="006839A7">
        <w:rPr>
          <w:sz w:val="20"/>
          <w:szCs w:val="20"/>
        </w:rPr>
        <w:t>с заданным информационным полем перед звеном</w:t>
      </w:r>
      <w:r w:rsidR="006839A7" w:rsidRPr="00C17DEF">
        <w:rPr>
          <w:sz w:val="20"/>
          <w:szCs w:val="20"/>
        </w:rPr>
        <w:t xml:space="preserve"> </w:t>
      </w:r>
      <w:r w:rsidRPr="00C17DEF">
        <w:rPr>
          <w:sz w:val="20"/>
          <w:szCs w:val="20"/>
        </w:rPr>
        <w:t>(2-й случай)</w:t>
      </w:r>
      <w:bookmarkEnd w:id="16"/>
    </w:p>
    <w:p w:rsidR="00D93D60" w:rsidRPr="00C17DEF" w:rsidRDefault="00EE6B6F" w:rsidP="007D3A35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рассмотрим</w:t>
      </w:r>
      <w:r w:rsidR="005D5D7D">
        <w:rPr>
          <w:lang w:val="ru-RU"/>
        </w:rPr>
        <w:t xml:space="preserve"> </w:t>
      </w:r>
      <w:r w:rsidRPr="00653077">
        <w:rPr>
          <w:lang w:val="ru-RU"/>
        </w:rPr>
        <w:t>второй случай включения звена и приведем пример программы, реализующей рассмотренные действия.</w:t>
      </w:r>
    </w:p>
    <w:p w:rsidR="00EE6B6F" w:rsidRPr="00C17DEF" w:rsidRDefault="00EE6B6F" w:rsidP="007D3A35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алгоритм включения в однонаправленный список звена с заданным информационным полем перед звеном, на которое указывает заданная ссылка</w:t>
      </w:r>
      <w:r w:rsidR="005D5D7D">
        <w:rPr>
          <w:b/>
          <w:lang w:val="ru-RU"/>
        </w:rPr>
        <w:t xml:space="preserve"> </w:t>
      </w:r>
      <w:proofErr w:type="spellStart"/>
      <w:r w:rsidRPr="00C17DEF">
        <w:rPr>
          <w:b/>
          <w:lang w:val="ru-RU"/>
        </w:rPr>
        <w:t>Res</w:t>
      </w:r>
      <w:proofErr w:type="spellEnd"/>
      <w:r w:rsidRPr="00C17DEF">
        <w:rPr>
          <w:lang w:val="ru-RU"/>
        </w:rPr>
        <w:t>.</w:t>
      </w:r>
    </w:p>
    <w:p w:rsidR="007D3A35" w:rsidRPr="00C17DEF" w:rsidRDefault="007D3A35" w:rsidP="007D3A35">
      <w:pPr>
        <w:pStyle w:val="Main"/>
        <w:ind w:firstLine="0"/>
        <w:jc w:val="center"/>
        <w:rPr>
          <w:noProof/>
          <w:lang w:val="ru-RU" w:eastAsia="en-US"/>
        </w:rPr>
      </w:pPr>
    </w:p>
    <w:p w:rsidR="007D3A35" w:rsidRPr="00C17DEF" w:rsidRDefault="001043FB" w:rsidP="007D3A35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295775" cy="1200150"/>
            <wp:effectExtent l="19050" t="0" r="9525" b="0"/>
            <wp:docPr id="24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B6F" w:rsidRPr="00C17DEF" w:rsidRDefault="00EE6B6F" w:rsidP="007D3A35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Рис.1. Начальное положение</w:t>
      </w:r>
    </w:p>
    <w:p w:rsidR="007D3A35" w:rsidRPr="00C17DEF" w:rsidRDefault="007D3A35" w:rsidP="007D3A35">
      <w:pPr>
        <w:pStyle w:val="Main"/>
        <w:ind w:firstLine="0"/>
        <w:jc w:val="center"/>
        <w:rPr>
          <w:noProof/>
          <w:lang w:val="ru-RU" w:eastAsia="en-US"/>
        </w:rPr>
      </w:pPr>
    </w:p>
    <w:p w:rsidR="00EE6B6F" w:rsidRPr="00C17DEF" w:rsidRDefault="00EE6B6F" w:rsidP="00F4244B">
      <w:pPr>
        <w:pStyle w:val="Main"/>
        <w:numPr>
          <w:ilvl w:val="0"/>
          <w:numId w:val="11"/>
        </w:numPr>
        <w:ind w:left="426"/>
        <w:rPr>
          <w:lang w:val="ru-RU"/>
        </w:rPr>
      </w:pPr>
      <w:r w:rsidRPr="00C17DEF">
        <w:rPr>
          <w:lang w:val="ru-RU"/>
        </w:rPr>
        <w:t>Опишем алгоритм при помощи схем Д.Кнута "до и после":</w:t>
      </w:r>
    </w:p>
    <w:p w:rsidR="007D3A35" w:rsidRPr="00C17DEF" w:rsidRDefault="007D3A35" w:rsidP="007D3A35">
      <w:pPr>
        <w:pStyle w:val="Main"/>
        <w:ind w:firstLine="567"/>
        <w:rPr>
          <w:lang w:val="ru-RU"/>
        </w:rPr>
      </w:pPr>
    </w:p>
    <w:p w:rsidR="009D5502" w:rsidRPr="00C17DEF" w:rsidRDefault="009D5502" w:rsidP="009D5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q =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new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(node);</w:t>
      </w:r>
    </w:p>
    <w:p w:rsidR="007D3A35" w:rsidRPr="00C17DEF" w:rsidRDefault="007D3A35" w:rsidP="007D3A35">
      <w:pPr>
        <w:pStyle w:val="Main"/>
        <w:ind w:firstLine="0"/>
        <w:jc w:val="center"/>
        <w:rPr>
          <w:noProof/>
          <w:lang w:val="ru-RU" w:eastAsia="en-US"/>
        </w:rPr>
      </w:pPr>
    </w:p>
    <w:p w:rsidR="007D3A35" w:rsidRPr="00C17DEF" w:rsidRDefault="00EE6B6F" w:rsidP="007D3A35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1722120" cy="488315"/>
            <wp:effectExtent l="19050" t="0" r="0" b="0"/>
            <wp:docPr id="45" name="Рисунок 45" descr="http://khpi-iip.mipk.kharkiv.edu/library/datastr/book_sod/kgsu/ris7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khpi-iip.mipk.kharkiv.edu/library/datastr/book_sod/kgsu/ris7_2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48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B6F" w:rsidRPr="00C17DEF" w:rsidRDefault="00EE6B6F" w:rsidP="007D3A35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Рис.2. Выделение места в памяти для нового звена</w:t>
      </w:r>
    </w:p>
    <w:p w:rsidR="009D5502" w:rsidRPr="00C17DEF" w:rsidRDefault="009D5502" w:rsidP="007D3A35">
      <w:pPr>
        <w:pStyle w:val="Main"/>
        <w:ind w:firstLine="0"/>
        <w:jc w:val="center"/>
        <w:rPr>
          <w:noProof/>
          <w:lang w:val="ru-RU" w:eastAsia="en-US"/>
        </w:rPr>
      </w:pPr>
    </w:p>
    <w:p w:rsidR="007D3A35" w:rsidRPr="00C17DEF" w:rsidRDefault="007D3A35" w:rsidP="00F4244B">
      <w:pPr>
        <w:pStyle w:val="Main"/>
        <w:numPr>
          <w:ilvl w:val="0"/>
          <w:numId w:val="11"/>
        </w:numPr>
        <w:ind w:left="426"/>
        <w:rPr>
          <w:lang w:val="ru-RU"/>
        </w:rPr>
      </w:pPr>
    </w:p>
    <w:p w:rsidR="009D5502" w:rsidRPr="00446A2E" w:rsidRDefault="009D5502" w:rsidP="009D5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(*q).elem = (*Res).elem;</w:t>
      </w:r>
    </w:p>
    <w:p w:rsidR="009D5502" w:rsidRPr="00446A2E" w:rsidRDefault="009D5502" w:rsidP="009D5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(*q).sled = (*Res).sled;</w:t>
      </w:r>
    </w:p>
    <w:p w:rsidR="007D3A35" w:rsidRPr="00446A2E" w:rsidRDefault="007D3A35" w:rsidP="007D3A35">
      <w:pPr>
        <w:pStyle w:val="Main"/>
        <w:ind w:firstLine="0"/>
        <w:jc w:val="center"/>
        <w:rPr>
          <w:noProof/>
          <w:lang w:eastAsia="en-US"/>
        </w:rPr>
      </w:pPr>
    </w:p>
    <w:p w:rsidR="007D3A35" w:rsidRPr="00C17DEF" w:rsidRDefault="009C4400" w:rsidP="007D3A35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295775" cy="1885950"/>
            <wp:effectExtent l="19050" t="0" r="9525" b="0"/>
            <wp:docPr id="24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B6F" w:rsidRPr="00C17DEF" w:rsidRDefault="00EE6B6F" w:rsidP="007D3A35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Рис.3. Заполнение полей нового элемента</w:t>
      </w:r>
    </w:p>
    <w:p w:rsidR="007D3A35" w:rsidRPr="00C17DEF" w:rsidRDefault="007D3A35" w:rsidP="007D3A35">
      <w:pPr>
        <w:pStyle w:val="Main"/>
        <w:ind w:firstLine="0"/>
        <w:jc w:val="center"/>
        <w:rPr>
          <w:noProof/>
          <w:lang w:val="ru-RU" w:eastAsia="en-US"/>
        </w:rPr>
      </w:pPr>
    </w:p>
    <w:p w:rsidR="009D5502" w:rsidRPr="00C17DEF" w:rsidRDefault="009D5502" w:rsidP="00F4244B">
      <w:pPr>
        <w:pStyle w:val="Main"/>
        <w:numPr>
          <w:ilvl w:val="0"/>
          <w:numId w:val="11"/>
        </w:numPr>
        <w:ind w:left="426"/>
        <w:rPr>
          <w:lang w:val="ru-RU"/>
        </w:rPr>
      </w:pPr>
    </w:p>
    <w:p w:rsidR="009D5502" w:rsidRPr="00C17DEF" w:rsidRDefault="009D5502" w:rsidP="009D5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(*Res).elem = el;</w:t>
      </w:r>
    </w:p>
    <w:p w:rsidR="009D5502" w:rsidRPr="00C17DEF" w:rsidRDefault="009D5502" w:rsidP="009D5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(*Res).sled = q;</w:t>
      </w:r>
    </w:p>
    <w:p w:rsidR="007D3A35" w:rsidRPr="00C17DEF" w:rsidRDefault="007D3A35" w:rsidP="007D3A35">
      <w:pPr>
        <w:pStyle w:val="Main"/>
        <w:ind w:firstLine="0"/>
        <w:jc w:val="center"/>
        <w:rPr>
          <w:noProof/>
          <w:lang w:val="ru-RU" w:eastAsia="en-US"/>
        </w:rPr>
      </w:pPr>
    </w:p>
    <w:p w:rsidR="007D3A35" w:rsidRPr="00C17DEF" w:rsidRDefault="009C4400" w:rsidP="007D3A35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257675" cy="1847850"/>
            <wp:effectExtent l="19050" t="0" r="9525" b="0"/>
            <wp:docPr id="24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B6F" w:rsidRPr="00C17DEF" w:rsidRDefault="00EE6B6F" w:rsidP="007D3A35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Рис.4. Включение элемента в список</w:t>
      </w:r>
    </w:p>
    <w:p w:rsidR="007D3A35" w:rsidRPr="00C17DEF" w:rsidRDefault="007D3A35" w:rsidP="007D3A35">
      <w:pPr>
        <w:pStyle w:val="Main"/>
        <w:ind w:firstLine="0"/>
        <w:jc w:val="center"/>
        <w:rPr>
          <w:noProof/>
          <w:lang w:val="ru-RU" w:eastAsia="en-US"/>
        </w:rPr>
      </w:pPr>
    </w:p>
    <w:p w:rsidR="00EE6B6F" w:rsidRPr="00C17DEF" w:rsidRDefault="00EE6B6F" w:rsidP="009D5502">
      <w:pPr>
        <w:pStyle w:val="Main"/>
        <w:ind w:firstLine="567"/>
        <w:rPr>
          <w:lang w:val="ru-RU"/>
        </w:rPr>
      </w:pPr>
      <w:bookmarkStart w:id="17" w:name="AP01972"/>
      <w:r w:rsidRPr="00C17DEF">
        <w:rPr>
          <w:lang w:val="ru-RU"/>
        </w:rPr>
        <w:t xml:space="preserve">Приведем </w:t>
      </w:r>
      <w:bookmarkEnd w:id="17"/>
      <w:r w:rsidRPr="00C17DEF">
        <w:rPr>
          <w:lang w:val="ru-RU"/>
        </w:rPr>
        <w:t>функцию, реализующую описанное включение:</w:t>
      </w:r>
    </w:p>
    <w:p w:rsidR="007D3A35" w:rsidRPr="00C17DEF" w:rsidRDefault="007D3A35" w:rsidP="009D5502">
      <w:pPr>
        <w:pStyle w:val="Main"/>
        <w:ind w:firstLine="567"/>
        <w:rPr>
          <w:lang w:val="ru-RU"/>
        </w:rPr>
      </w:pPr>
    </w:p>
    <w:p w:rsidR="009D5502" w:rsidRPr="00446A2E" w:rsidRDefault="009D5502" w:rsidP="009D5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VSTAV1 (node **Res,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el)</w:t>
      </w:r>
    </w:p>
    <w:p w:rsidR="00D93D60" w:rsidRPr="00C17DEF" w:rsidRDefault="009D5502" w:rsidP="009D5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//Включение звена с информационным полем el</w:t>
      </w:r>
    </w:p>
    <w:p w:rsidR="009D5502" w:rsidRPr="00C17DEF" w:rsidRDefault="009D5502" w:rsidP="009D5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//перед звеном, на  которое  указывает *Res.</w:t>
      </w:r>
    </w:p>
    <w:p w:rsidR="009D5502" w:rsidRPr="00446A2E" w:rsidRDefault="009D5502" w:rsidP="009D5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9D5502" w:rsidRPr="00446A2E" w:rsidRDefault="009D5502" w:rsidP="009D5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*q;</w:t>
      </w:r>
    </w:p>
    <w:p w:rsidR="009D5502" w:rsidRPr="00446A2E" w:rsidRDefault="009D5502" w:rsidP="009D5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q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</w:t>
      </w:r>
    </w:p>
    <w:p w:rsidR="009D5502" w:rsidRPr="00446A2E" w:rsidRDefault="009D5502" w:rsidP="009D5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(*q).elem = (**Res).elem; (*q).sled = (**Res).sled;</w:t>
      </w:r>
    </w:p>
    <w:p w:rsidR="009D5502" w:rsidRPr="00446A2E" w:rsidRDefault="009D5502" w:rsidP="009D5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(**Res).elem = el; (**Res).sled = q;</w:t>
      </w:r>
    </w:p>
    <w:p w:rsidR="009D5502" w:rsidRPr="00C17DEF" w:rsidRDefault="009D5502" w:rsidP="009D5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7D3A35" w:rsidRPr="00C17DEF" w:rsidRDefault="007D3A35" w:rsidP="009D5502">
      <w:pPr>
        <w:pStyle w:val="Main"/>
        <w:ind w:firstLine="567"/>
        <w:rPr>
          <w:lang w:val="ru-RU"/>
        </w:rPr>
      </w:pPr>
    </w:p>
    <w:p w:rsidR="00EE6B6F" w:rsidRPr="00C17DEF" w:rsidRDefault="00EE6B6F" w:rsidP="009D5502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Пример. Включение звена с заданным элементом в однонаправленный список с заглавным звеном.</w:t>
      </w:r>
    </w:p>
    <w:p w:rsidR="007D3A35" w:rsidRPr="00C17DEF" w:rsidRDefault="007D3A35" w:rsidP="009D5502">
      <w:pPr>
        <w:pStyle w:val="Main"/>
        <w:ind w:firstLine="567"/>
        <w:rPr>
          <w:lang w:val="ru-RU"/>
        </w:rPr>
      </w:pP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std;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node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ab/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elem;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ab/>
        <w:t>node *sled;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};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class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Spisok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private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: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node *phead;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//Указатель на заглавное звено списка.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node *Res;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//Указатель на найденное звено списка.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public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: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Spisok() {phead=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(node); (*phead).sled=NULL; Res=NULL;}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~Spisok() {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phead; }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POSTROENIE();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VYVOD();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lastRenderedPageBreak/>
        <w:t xml:space="preserve">    node *POISK(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VSTAV(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VSTAV1(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OCHISTKA();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main ()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setlocale(LC_ALL,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"Rus"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Spisok A;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el,el1;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A.POSTROENIE ();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A.VYVOD ();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"\nВведите элемент звена, после которого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"осуществляется вставка:\n"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cin&gt;&gt;el;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"Введите элемент вставляемого звена:\n"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940310" w:rsidRPr="005D5D7D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cin&gt;&gt;el1;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(A.POISK(el)!=NULL)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A.VSTAV (el1); A.VYVOD ();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}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"Звена с заданным элементом в списке нет!"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"\nВведите элемент звена, перед которым 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"осуществляется вставка:\n"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cin&gt;&gt;el;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 Введите элемент вставляемого звена:\n"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940310" w:rsidRPr="005D5D7D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cin&gt;&gt;el1;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(A.POISK (el)!=NULL)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A.VSTAV1 (el1); A.VYVOD ();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}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 Звена с заданным элементом в списке нет!"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A.OCHISTKA();</w:t>
      </w:r>
    </w:p>
    <w:p w:rsidR="00292A83" w:rsidRPr="00446A2E" w:rsidRDefault="00292A83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 &lt;&lt; 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system(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Spisok::POSTROENIE ()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Построение однонаправленного списка с заглавным звеном.</w:t>
      </w:r>
    </w:p>
    <w:p w:rsidR="005D5D7D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// phead - указатель на заглавное звено списка         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*t;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el;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t = phead;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"Вводите элементы звеньев списка: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cin&gt;&gt;el;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(el!=0)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(*t).sled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t = (*t).sled; (*t).elem = el; (*t).sled = NULL;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cin&gt;&gt;el;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Spisok::VYVOD ()</w:t>
      </w:r>
    </w:p>
    <w:p w:rsidR="00D93D6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Вывод содержимого однонаправленного списка с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заглавным звеном.  phead - указатель на заглавное звено списка.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*t;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t =(*phead).sled;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Список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: 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(t!=NULL)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lastRenderedPageBreak/>
        <w:t xml:space="preserve">    cout&lt;&lt;(*t).elem&lt;&lt;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 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 t = (*t).sled;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cout&lt;&lt;endl;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node *Spisok::POISK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el)</w:t>
      </w:r>
    </w:p>
    <w:p w:rsidR="00D93D6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//Поиск звена с элементом el в списке, заданном указателем</w:t>
      </w:r>
    </w:p>
    <w:p w:rsidR="00D93D6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//phead. В случае успешного поиска в Res находится адрес</w:t>
      </w:r>
    </w:p>
    <w:p w:rsidR="00D93D6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//звена списка, содержащего элемент el, в случае  неуспеха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 Res помещается NULL.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node *t;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Res = NULL; t = (*phead).sled;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(t!=NULL &amp;&amp; Res==NULL)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2C0991"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((*t).elem==el)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="002C0991"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Res = t;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2C0991"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t = (*t).sled;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Res;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Spisok::VSTAV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el)</w:t>
      </w:r>
    </w:p>
    <w:p w:rsidR="005D5D7D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Включение звена  с  информационным полем  el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после звена, на которое указывает ссылка Res.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q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(node);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(*q).elem = el;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(*q).sled = (*Res).sled; (*Res).sled = q;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Spisok::VSTAV1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el)</w:t>
      </w:r>
    </w:p>
    <w:p w:rsidR="005D5D7D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Включение звена с информационным полем el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перед звеном, на  которое  указывает  Res.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q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(*q).elem = (*Res).elem; (*q).sled = (*Res).sled;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(*Res).elem = el; (*Res).sled = q;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Spisok::OCHISTKA ()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//Удаление однонаправленного списка из памяти.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phead - указатель на заглавное звено списка.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node *q,*q1;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Рабочие указатели.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q = phead;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q1 = (*q).sled;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Указатель q1 "опережает" указатель q.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(q1!=NULL)</w:t>
      </w:r>
    </w:p>
    <w:p w:rsidR="00940310" w:rsidRPr="00446A2E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 q = q1; q1 = (*q1).sled;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q;}</w:t>
      </w:r>
    </w:p>
    <w:p w:rsidR="00940310" w:rsidRPr="00C17DEF" w:rsidRDefault="00940310" w:rsidP="0094031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7D3A35" w:rsidRPr="00C17DEF" w:rsidRDefault="007D3A35" w:rsidP="007D3A35">
      <w:pPr>
        <w:pStyle w:val="Main"/>
        <w:ind w:firstLine="0"/>
        <w:jc w:val="center"/>
        <w:rPr>
          <w:noProof/>
          <w:lang w:val="ru-RU" w:eastAsia="en-US"/>
        </w:rPr>
      </w:pPr>
    </w:p>
    <w:p w:rsidR="007D3A35" w:rsidRPr="00C17DEF" w:rsidRDefault="00940310" w:rsidP="007D3A35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ru-RU"/>
        </w:rPr>
        <w:lastRenderedPageBreak/>
        <w:drawing>
          <wp:inline distT="0" distB="0" distL="0" distR="0">
            <wp:extent cx="4680585" cy="2982595"/>
            <wp:effectExtent l="1905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298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A35" w:rsidRPr="00C17DEF" w:rsidRDefault="007D3A35" w:rsidP="007D3A35">
      <w:pPr>
        <w:pStyle w:val="Main"/>
        <w:ind w:firstLine="0"/>
        <w:jc w:val="center"/>
        <w:rPr>
          <w:noProof/>
          <w:lang w:val="ru-RU" w:eastAsia="en-US"/>
        </w:rPr>
      </w:pPr>
    </w:p>
    <w:p w:rsidR="00EE6B6F" w:rsidRPr="00C17DEF" w:rsidRDefault="00EE6B6F" w:rsidP="00940310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Со следующего шага мы начнем рассматривать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удаление звена из списка</w:t>
      </w:r>
      <w:r w:rsidRPr="00C17DEF">
        <w:rPr>
          <w:lang w:val="ru-RU"/>
        </w:rPr>
        <w:t>.</w:t>
      </w:r>
    </w:p>
    <w:p w:rsidR="004F5F32" w:rsidRPr="00C17DEF" w:rsidRDefault="004F5F32" w:rsidP="003F50D3">
      <w:pPr>
        <w:pStyle w:val="Main"/>
        <w:ind w:firstLine="567"/>
        <w:rPr>
          <w:lang w:val="ru-RU"/>
        </w:rPr>
      </w:pPr>
    </w:p>
    <w:p w:rsidR="00AC7876" w:rsidRPr="006839A7" w:rsidRDefault="00AC7876" w:rsidP="006839A7">
      <w:pPr>
        <w:pStyle w:val="3"/>
        <w:keepNext w:val="0"/>
        <w:spacing w:before="0" w:after="0"/>
        <w:ind w:left="709" w:firstLine="0"/>
        <w:rPr>
          <w:sz w:val="20"/>
          <w:szCs w:val="20"/>
        </w:rPr>
      </w:pPr>
      <w:bookmarkStart w:id="18" w:name="_Toc515770999"/>
      <w:r w:rsidRPr="00C17DEF">
        <w:rPr>
          <w:sz w:val="20"/>
          <w:szCs w:val="20"/>
        </w:rPr>
        <w:t xml:space="preserve">Удаление звена </w:t>
      </w:r>
      <w:r w:rsidR="006839A7" w:rsidRPr="006839A7">
        <w:rPr>
          <w:sz w:val="20"/>
          <w:szCs w:val="20"/>
        </w:rPr>
        <w:t>после звена</w:t>
      </w:r>
      <w:r w:rsidR="006839A7" w:rsidRPr="00C17DEF">
        <w:rPr>
          <w:sz w:val="20"/>
          <w:szCs w:val="20"/>
        </w:rPr>
        <w:t xml:space="preserve"> </w:t>
      </w:r>
      <w:r w:rsidRPr="00C17DEF">
        <w:rPr>
          <w:sz w:val="20"/>
          <w:szCs w:val="20"/>
        </w:rPr>
        <w:t>(1-й случай)</w:t>
      </w:r>
      <w:bookmarkEnd w:id="18"/>
    </w:p>
    <w:p w:rsidR="00D93D60" w:rsidRPr="00C17DEF" w:rsidRDefault="00AC7876" w:rsidP="00AC7876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один из алгоритмов удаления звена</w:t>
      </w:r>
      <w:r w:rsidRPr="00C17DEF">
        <w:rPr>
          <w:lang w:val="ru-RU"/>
        </w:rPr>
        <w:t>.</w:t>
      </w:r>
    </w:p>
    <w:p w:rsidR="00AC7876" w:rsidRPr="00C17DEF" w:rsidRDefault="00AC7876" w:rsidP="00AC7876">
      <w:pPr>
        <w:pStyle w:val="Main"/>
        <w:ind w:firstLine="567"/>
        <w:rPr>
          <w:lang w:val="ru-RU"/>
        </w:rPr>
      </w:pPr>
      <w:r w:rsidRPr="00B5189D">
        <w:rPr>
          <w:highlight w:val="yellow"/>
          <w:lang w:val="ru-RU"/>
        </w:rPr>
        <w:t>На этом шаге мы рассмотрим</w:t>
      </w:r>
      <w:r w:rsidR="005D5D7D" w:rsidRPr="00B5189D">
        <w:rPr>
          <w:highlight w:val="yellow"/>
          <w:lang w:val="ru-RU"/>
        </w:rPr>
        <w:t xml:space="preserve"> </w:t>
      </w:r>
      <w:r w:rsidRPr="00B5189D">
        <w:rPr>
          <w:b/>
          <w:highlight w:val="yellow"/>
          <w:lang w:val="ru-RU"/>
        </w:rPr>
        <w:t>алгоритм удаления звена, расположенного после звена, на которое указывает ссылка</w:t>
      </w:r>
      <w:r w:rsidR="005D5D7D" w:rsidRPr="00B5189D">
        <w:rPr>
          <w:b/>
          <w:highlight w:val="yellow"/>
          <w:lang w:val="ru-RU"/>
        </w:rPr>
        <w:t xml:space="preserve"> </w:t>
      </w:r>
      <w:proofErr w:type="spellStart"/>
      <w:r w:rsidRPr="00B5189D">
        <w:rPr>
          <w:b/>
          <w:highlight w:val="yellow"/>
          <w:lang w:val="ru-RU"/>
        </w:rPr>
        <w:t>Res</w:t>
      </w:r>
      <w:proofErr w:type="spellEnd"/>
      <w:r w:rsidRPr="00B5189D">
        <w:rPr>
          <w:highlight w:val="yellow"/>
          <w:lang w:val="ru-RU"/>
        </w:rPr>
        <w:t>.</w:t>
      </w:r>
    </w:p>
    <w:p w:rsidR="00AC7876" w:rsidRPr="00C17DEF" w:rsidRDefault="00AC7876" w:rsidP="00AC7876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Воспользуемся схемами "до и после":</w:t>
      </w:r>
    </w:p>
    <w:p w:rsidR="00AC7876" w:rsidRPr="00C17DEF" w:rsidRDefault="00AC7876" w:rsidP="00AC7876">
      <w:pPr>
        <w:pStyle w:val="Main"/>
        <w:ind w:firstLine="567"/>
        <w:rPr>
          <w:lang w:val="ru-RU"/>
        </w:rPr>
      </w:pPr>
    </w:p>
    <w:p w:rsidR="00AC7876" w:rsidRPr="00C17DEF" w:rsidRDefault="00AC7876" w:rsidP="00F4244B">
      <w:pPr>
        <w:pStyle w:val="Main"/>
        <w:numPr>
          <w:ilvl w:val="0"/>
          <w:numId w:val="12"/>
        </w:numPr>
        <w:ind w:left="426"/>
        <w:rPr>
          <w:lang w:val="ru-RU"/>
        </w:rPr>
      </w:pPr>
    </w:p>
    <w:p w:rsidR="00AC7876" w:rsidRPr="00C17DEF" w:rsidRDefault="00AC7876" w:rsidP="00AC7876">
      <w:pPr>
        <w:pStyle w:val="Main"/>
        <w:ind w:firstLine="567"/>
        <w:rPr>
          <w:lang w:val="ru-RU"/>
        </w:rPr>
      </w:pPr>
    </w:p>
    <w:p w:rsidR="00AC7876" w:rsidRPr="00C17DEF" w:rsidRDefault="00AC7876" w:rsidP="00AC787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q = (*Res).sled;</w:t>
      </w:r>
    </w:p>
    <w:p w:rsidR="00AC7876" w:rsidRPr="00C17DEF" w:rsidRDefault="00AC7876" w:rsidP="00AC7876">
      <w:pPr>
        <w:pStyle w:val="Main"/>
        <w:ind w:firstLine="0"/>
        <w:jc w:val="center"/>
        <w:rPr>
          <w:noProof/>
          <w:lang w:val="ru-RU" w:eastAsia="en-US"/>
        </w:rPr>
      </w:pPr>
    </w:p>
    <w:p w:rsidR="00404D7F" w:rsidRDefault="00404D7F" w:rsidP="00AC7876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238625" cy="1743075"/>
            <wp:effectExtent l="19050" t="0" r="9525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D7F" w:rsidRPr="00404D7F" w:rsidRDefault="00404D7F" w:rsidP="00AC7876">
      <w:pPr>
        <w:pStyle w:val="Main"/>
        <w:ind w:firstLine="0"/>
        <w:jc w:val="center"/>
        <w:rPr>
          <w:noProof/>
          <w:lang w:eastAsia="en-US"/>
        </w:rPr>
      </w:pPr>
    </w:p>
    <w:p w:rsidR="00AC7876" w:rsidRPr="00C17DEF" w:rsidRDefault="00AC7876" w:rsidP="00AC7876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Рис.1. Определение местоположения удаляемого звена.</w:t>
      </w:r>
    </w:p>
    <w:p w:rsidR="00AC7876" w:rsidRPr="00C17DEF" w:rsidRDefault="00AC7876" w:rsidP="00AC7876">
      <w:pPr>
        <w:pStyle w:val="Main"/>
        <w:ind w:firstLine="0"/>
        <w:jc w:val="center"/>
        <w:rPr>
          <w:noProof/>
          <w:lang w:val="ru-RU" w:eastAsia="en-US"/>
        </w:rPr>
      </w:pPr>
    </w:p>
    <w:p w:rsidR="00AC7876" w:rsidRPr="00C17DEF" w:rsidRDefault="00AC7876" w:rsidP="00F4244B">
      <w:pPr>
        <w:pStyle w:val="Main"/>
        <w:numPr>
          <w:ilvl w:val="0"/>
          <w:numId w:val="12"/>
        </w:numPr>
        <w:ind w:left="426"/>
        <w:rPr>
          <w:lang w:val="ru-RU"/>
        </w:rPr>
      </w:pPr>
      <w:r w:rsidRPr="00C17DEF">
        <w:rPr>
          <w:lang w:val="ru-RU"/>
        </w:rPr>
        <w:t>Проверяем, не является ли звено, после которого нужно удалять, последним. В этом случае удалять нечего.</w:t>
      </w:r>
    </w:p>
    <w:p w:rsidR="00AC7876" w:rsidRPr="00C17DEF" w:rsidRDefault="00AC7876" w:rsidP="00AC7876">
      <w:pPr>
        <w:pStyle w:val="Main"/>
        <w:ind w:firstLine="567"/>
        <w:rPr>
          <w:lang w:val="ru-RU"/>
        </w:rPr>
      </w:pPr>
    </w:p>
    <w:p w:rsidR="00AC7876" w:rsidRPr="00C17DEF" w:rsidRDefault="00AC7876" w:rsidP="00AC787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if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(q!=NULL)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//Если звено, после которого нужно удалять,</w:t>
      </w:r>
    </w:p>
    <w:p w:rsidR="00AC7876" w:rsidRPr="00C17DEF" w:rsidRDefault="00AC7876" w:rsidP="00AC787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                     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не является последним, то...</w:t>
      </w:r>
    </w:p>
    <w:p w:rsidR="00D93D60" w:rsidRPr="00C17DEF" w:rsidRDefault="00AC7876" w:rsidP="00AC7876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{</w:t>
      </w:r>
    </w:p>
    <w:p w:rsidR="00AC7876" w:rsidRPr="00C17DEF" w:rsidRDefault="00AC7876" w:rsidP="00AC787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(*Res).sled = (*(*Res).sled).sled;</w:t>
      </w:r>
    </w:p>
    <w:p w:rsidR="00AC7876" w:rsidRPr="00C17DEF" w:rsidRDefault="00AC7876" w:rsidP="00AC7876">
      <w:pPr>
        <w:pStyle w:val="Main"/>
        <w:ind w:firstLine="0"/>
        <w:jc w:val="center"/>
        <w:rPr>
          <w:noProof/>
          <w:lang w:val="ru-RU" w:eastAsia="en-US"/>
        </w:rPr>
      </w:pPr>
    </w:p>
    <w:p w:rsidR="00AC7876" w:rsidRPr="00C17DEF" w:rsidRDefault="00B36D18" w:rsidP="00AC7876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476750" cy="1771650"/>
            <wp:effectExtent l="19050" t="0" r="0" b="0"/>
            <wp:docPr id="247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876" w:rsidRPr="00C17DEF" w:rsidRDefault="00AC7876" w:rsidP="00AC7876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Рис.2. Исключение удаляемого элемента из списка</w:t>
      </w:r>
    </w:p>
    <w:p w:rsidR="00AC7876" w:rsidRPr="00C17DEF" w:rsidRDefault="00AC7876" w:rsidP="00AC7876">
      <w:pPr>
        <w:pStyle w:val="Main"/>
        <w:ind w:firstLine="0"/>
        <w:jc w:val="center"/>
        <w:rPr>
          <w:noProof/>
          <w:lang w:val="ru-RU" w:eastAsia="en-US"/>
        </w:rPr>
      </w:pPr>
    </w:p>
    <w:p w:rsidR="00AC7876" w:rsidRPr="00C17DEF" w:rsidRDefault="00AC7876" w:rsidP="00F4244B">
      <w:pPr>
        <w:pStyle w:val="Main"/>
        <w:numPr>
          <w:ilvl w:val="0"/>
          <w:numId w:val="12"/>
        </w:numPr>
        <w:ind w:left="426"/>
        <w:rPr>
          <w:lang w:val="ru-RU"/>
        </w:rPr>
      </w:pPr>
      <w:r w:rsidRPr="00C17DEF">
        <w:rPr>
          <w:lang w:val="ru-RU"/>
        </w:rPr>
        <w:t>Последняя тонкость: присоединение "кусочка"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heap</w:t>
      </w:r>
      <w:r w:rsidRPr="00C17DEF">
        <w:rPr>
          <w:lang w:val="ru-RU"/>
        </w:rPr>
        <w:t>-области к списку свободной памяти:</w:t>
      </w:r>
    </w:p>
    <w:p w:rsidR="00AC7876" w:rsidRPr="00C17DEF" w:rsidRDefault="00AC7876" w:rsidP="00AC7876">
      <w:pPr>
        <w:pStyle w:val="Main"/>
        <w:ind w:firstLine="567"/>
        <w:rPr>
          <w:lang w:val="ru-RU"/>
        </w:rPr>
      </w:pPr>
    </w:p>
    <w:p w:rsidR="00AC7876" w:rsidRPr="00C17DEF" w:rsidRDefault="00AC7876" w:rsidP="00AC787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delete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q;</w:t>
      </w:r>
    </w:p>
    <w:p w:rsidR="00AC7876" w:rsidRPr="00C17DEF" w:rsidRDefault="00AC7876" w:rsidP="00AC7876">
      <w:pPr>
        <w:pStyle w:val="Main"/>
        <w:ind w:firstLine="0"/>
        <w:jc w:val="center"/>
        <w:rPr>
          <w:noProof/>
          <w:lang w:val="ru-RU" w:eastAsia="en-US"/>
        </w:rPr>
      </w:pPr>
    </w:p>
    <w:p w:rsidR="00AC7876" w:rsidRPr="00C17DEF" w:rsidRDefault="00E342F1" w:rsidP="00AC7876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457700" cy="1571625"/>
            <wp:effectExtent l="19050" t="0" r="0" b="0"/>
            <wp:docPr id="2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876" w:rsidRPr="00C17DEF" w:rsidRDefault="00AC7876" w:rsidP="00AC7876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Рис.3. Возврат памяти в кучу</w:t>
      </w:r>
    </w:p>
    <w:p w:rsidR="00AC7876" w:rsidRPr="00C17DEF" w:rsidRDefault="00AC7876" w:rsidP="00AC7876">
      <w:pPr>
        <w:pStyle w:val="Main"/>
        <w:ind w:firstLine="0"/>
        <w:jc w:val="center"/>
        <w:rPr>
          <w:noProof/>
          <w:lang w:val="ru-RU" w:eastAsia="en-US"/>
        </w:rPr>
      </w:pPr>
    </w:p>
    <w:p w:rsidR="00AC7876" w:rsidRPr="00C17DEF" w:rsidRDefault="00AC7876" w:rsidP="00AC787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}</w:t>
      </w:r>
    </w:p>
    <w:p w:rsidR="00AC7876" w:rsidRPr="00C17DEF" w:rsidRDefault="00AC7876" w:rsidP="00AC7876">
      <w:pPr>
        <w:pStyle w:val="Main"/>
        <w:ind w:firstLine="567"/>
        <w:rPr>
          <w:lang w:val="ru-RU"/>
        </w:rPr>
      </w:pPr>
    </w:p>
    <w:p w:rsidR="00AC7876" w:rsidRPr="00C17DEF" w:rsidRDefault="00AC7876" w:rsidP="00AC7876">
      <w:pPr>
        <w:pStyle w:val="Main"/>
        <w:ind w:firstLine="567"/>
        <w:rPr>
          <w:lang w:val="ru-RU"/>
        </w:rPr>
      </w:pPr>
      <w:bookmarkStart w:id="19" w:name="AP01973"/>
      <w:r w:rsidRPr="00C17DEF">
        <w:rPr>
          <w:lang w:val="ru-RU"/>
        </w:rPr>
        <w:t xml:space="preserve">Приведем </w:t>
      </w:r>
      <w:bookmarkEnd w:id="19"/>
      <w:r w:rsidRPr="00C17DEF">
        <w:rPr>
          <w:lang w:val="ru-RU"/>
        </w:rPr>
        <w:t>текст функции удаления:</w:t>
      </w:r>
    </w:p>
    <w:p w:rsidR="00AC7876" w:rsidRPr="00C17DEF" w:rsidRDefault="00AC7876" w:rsidP="00AC7876">
      <w:pPr>
        <w:pStyle w:val="Main"/>
        <w:ind w:firstLine="567"/>
        <w:rPr>
          <w:lang w:val="ru-RU"/>
        </w:rPr>
      </w:pPr>
    </w:p>
    <w:p w:rsidR="00AC7876" w:rsidRPr="00C17DEF" w:rsidRDefault="00AC7876" w:rsidP="00AC787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YDALE (node **Res)</w:t>
      </w:r>
    </w:p>
    <w:p w:rsidR="005D5D7D" w:rsidRDefault="00AC7876" w:rsidP="00AC787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Удаление  звена, расположенного  после</w:t>
      </w:r>
    </w:p>
    <w:p w:rsidR="00AC7876" w:rsidRPr="00C17DEF" w:rsidRDefault="00AC7876" w:rsidP="00AC787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звена, на которое указывает ссылка *Res.</w:t>
      </w:r>
    </w:p>
    <w:p w:rsidR="00AC7876" w:rsidRPr="00446A2E" w:rsidRDefault="00AC7876" w:rsidP="00AC787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AC7876" w:rsidRPr="00446A2E" w:rsidRDefault="00AC7876" w:rsidP="00AC787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*q;</w:t>
      </w:r>
    </w:p>
    <w:p w:rsidR="00AC7876" w:rsidRPr="00446A2E" w:rsidRDefault="00AC7876" w:rsidP="00AC787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AC7876" w:rsidRPr="00446A2E" w:rsidRDefault="00AC7876" w:rsidP="00AC787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q = (**Res).sled;</w:t>
      </w:r>
    </w:p>
    <w:p w:rsidR="00AC7876" w:rsidRPr="00C17DEF" w:rsidRDefault="00AC7876" w:rsidP="00AC787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if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(q!=NULL)</w:t>
      </w:r>
    </w:p>
    <w:p w:rsidR="00AC7876" w:rsidRPr="00C17DEF" w:rsidRDefault="00AC7876" w:rsidP="00AC787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Если звено, после которого нужно удалять,</w:t>
      </w:r>
    </w:p>
    <w:p w:rsidR="00AC7876" w:rsidRPr="00C17DEF" w:rsidRDefault="00AC7876" w:rsidP="00AC787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не является последним, то...</w:t>
      </w:r>
    </w:p>
    <w:p w:rsidR="00AC7876" w:rsidRPr="00C17DEF" w:rsidRDefault="00AC7876" w:rsidP="00AC787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{ (**Res).sled = (*(**Res).sled).sled;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delete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q; }</w:t>
      </w:r>
    </w:p>
    <w:p w:rsidR="00AC7876" w:rsidRPr="00C17DEF" w:rsidRDefault="00AC7876" w:rsidP="00AC7876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</w:p>
    <w:p w:rsidR="00AC7876" w:rsidRPr="00C17DEF" w:rsidRDefault="00AC7876" w:rsidP="00AC787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"Звено с заданным элементом - последнее!\n"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AC7876" w:rsidRPr="00C17DEF" w:rsidRDefault="00AC7876" w:rsidP="00AC787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AC7876" w:rsidRPr="00C17DEF" w:rsidRDefault="00AC7876" w:rsidP="00AC7876">
      <w:pPr>
        <w:pStyle w:val="Main"/>
        <w:ind w:firstLine="567"/>
        <w:rPr>
          <w:lang w:val="ru-RU"/>
        </w:rPr>
      </w:pPr>
    </w:p>
    <w:p w:rsidR="00AC7876" w:rsidRPr="00C17DEF" w:rsidRDefault="00AC7876" w:rsidP="00AC7876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следующем шаге мы продолжим рассматривать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алгоритмы удаления звена.</w:t>
      </w:r>
    </w:p>
    <w:p w:rsidR="004F5F32" w:rsidRPr="00C17DEF" w:rsidRDefault="004F5F32" w:rsidP="003F50D3">
      <w:pPr>
        <w:pStyle w:val="Main"/>
        <w:ind w:firstLine="567"/>
        <w:rPr>
          <w:lang w:val="ru-RU"/>
        </w:rPr>
      </w:pPr>
    </w:p>
    <w:p w:rsidR="00AC7876" w:rsidRPr="006839A7" w:rsidRDefault="00AC7876" w:rsidP="006839A7">
      <w:pPr>
        <w:pStyle w:val="3"/>
        <w:keepNext w:val="0"/>
        <w:spacing w:before="0" w:after="0"/>
        <w:ind w:left="709" w:firstLine="0"/>
        <w:rPr>
          <w:sz w:val="20"/>
          <w:szCs w:val="20"/>
        </w:rPr>
      </w:pPr>
      <w:bookmarkStart w:id="20" w:name="_Toc515771000"/>
      <w:r w:rsidRPr="00C17DEF">
        <w:rPr>
          <w:sz w:val="20"/>
          <w:szCs w:val="20"/>
        </w:rPr>
        <w:t xml:space="preserve">Удаление звена </w:t>
      </w:r>
      <w:r w:rsidR="006839A7" w:rsidRPr="006839A7">
        <w:rPr>
          <w:sz w:val="20"/>
          <w:szCs w:val="20"/>
        </w:rPr>
        <w:t xml:space="preserve">на которое указывает ссылка </w:t>
      </w:r>
      <w:r w:rsidRPr="00C17DEF">
        <w:rPr>
          <w:sz w:val="20"/>
          <w:szCs w:val="20"/>
        </w:rPr>
        <w:t>(2-й случай)</w:t>
      </w:r>
      <w:bookmarkEnd w:id="20"/>
    </w:p>
    <w:p w:rsidR="00D93D60" w:rsidRPr="00C17DEF" w:rsidRDefault="00AC7876" w:rsidP="00292A83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другой случай удаления звена</w:t>
      </w:r>
      <w:r w:rsidRPr="00C17DEF">
        <w:rPr>
          <w:lang w:val="ru-RU"/>
        </w:rPr>
        <w:t>.</w:t>
      </w:r>
    </w:p>
    <w:p w:rsidR="00AC7876" w:rsidRPr="00C17DEF" w:rsidRDefault="00AC7876" w:rsidP="00292A83">
      <w:pPr>
        <w:pStyle w:val="Main"/>
        <w:ind w:firstLine="567"/>
        <w:rPr>
          <w:lang w:val="ru-RU"/>
        </w:rPr>
      </w:pPr>
      <w:r w:rsidRPr="007B2BC7">
        <w:rPr>
          <w:highlight w:val="yellow"/>
          <w:lang w:val="ru-RU"/>
        </w:rPr>
        <w:t>На этом шаге мы рассмотрим</w:t>
      </w:r>
      <w:r w:rsidR="005D5D7D" w:rsidRPr="007B2BC7">
        <w:rPr>
          <w:highlight w:val="yellow"/>
          <w:lang w:val="ru-RU"/>
        </w:rPr>
        <w:t xml:space="preserve"> </w:t>
      </w:r>
      <w:r w:rsidRPr="007B2BC7">
        <w:rPr>
          <w:b/>
          <w:highlight w:val="yellow"/>
          <w:lang w:val="ru-RU"/>
        </w:rPr>
        <w:t>алгоритм удаления звена, на которое указывает ссылка</w:t>
      </w:r>
      <w:r w:rsidR="005D5D7D" w:rsidRPr="007B2BC7">
        <w:rPr>
          <w:b/>
          <w:highlight w:val="yellow"/>
          <w:lang w:val="ru-RU"/>
        </w:rPr>
        <w:t xml:space="preserve"> </w:t>
      </w:r>
      <w:proofErr w:type="spellStart"/>
      <w:r w:rsidRPr="007B2BC7">
        <w:rPr>
          <w:b/>
          <w:highlight w:val="yellow"/>
          <w:lang w:val="ru-RU"/>
        </w:rPr>
        <w:t>Res</w:t>
      </w:r>
      <w:proofErr w:type="spellEnd"/>
      <w:r w:rsidRPr="007B2BC7">
        <w:rPr>
          <w:highlight w:val="yellow"/>
          <w:lang w:val="ru-RU"/>
        </w:rPr>
        <w:t>.</w:t>
      </w:r>
    </w:p>
    <w:p w:rsidR="00AC7876" w:rsidRPr="00C17DEF" w:rsidRDefault="00AC7876" w:rsidP="00292A83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Воспользуемся схемами "до и после":</w:t>
      </w:r>
    </w:p>
    <w:p w:rsidR="00292A83" w:rsidRPr="00C17DEF" w:rsidRDefault="00292A83" w:rsidP="00292A83">
      <w:pPr>
        <w:pStyle w:val="Main"/>
        <w:ind w:firstLine="567"/>
        <w:rPr>
          <w:lang w:val="ru-RU"/>
        </w:rPr>
      </w:pPr>
    </w:p>
    <w:p w:rsidR="00AC7876" w:rsidRPr="00C17DEF" w:rsidRDefault="00AC7876" w:rsidP="00F4244B">
      <w:pPr>
        <w:pStyle w:val="Main"/>
        <w:numPr>
          <w:ilvl w:val="0"/>
          <w:numId w:val="13"/>
        </w:numPr>
        <w:ind w:left="426"/>
        <w:rPr>
          <w:lang w:val="ru-RU"/>
        </w:rPr>
      </w:pPr>
      <w:r w:rsidRPr="00C17DEF">
        <w:rPr>
          <w:lang w:val="ru-RU"/>
        </w:rPr>
        <w:t>Определяем местоположение следующего за удаляемым элемента.</w:t>
      </w:r>
    </w:p>
    <w:p w:rsidR="00292A83" w:rsidRPr="00C17DEF" w:rsidRDefault="00292A83" w:rsidP="00292A83">
      <w:pPr>
        <w:pStyle w:val="Main"/>
        <w:ind w:firstLine="567"/>
        <w:rPr>
          <w:lang w:val="ru-RU"/>
        </w:rPr>
      </w:pP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q = (*Res).sled;</w:t>
      </w:r>
    </w:p>
    <w:p w:rsidR="00AC7876" w:rsidRPr="00C17DEF" w:rsidRDefault="00AC7876" w:rsidP="00AC7876">
      <w:pPr>
        <w:pStyle w:val="Main"/>
        <w:ind w:firstLine="0"/>
        <w:jc w:val="center"/>
        <w:rPr>
          <w:noProof/>
          <w:lang w:val="ru-RU" w:eastAsia="en-US"/>
        </w:rPr>
      </w:pPr>
    </w:p>
    <w:p w:rsidR="00AC7876" w:rsidRPr="00C17DEF" w:rsidRDefault="00E342F1" w:rsidP="00AC7876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200525" cy="1590675"/>
            <wp:effectExtent l="19050" t="0" r="9525" b="0"/>
            <wp:docPr id="2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876" w:rsidRPr="00C17DEF" w:rsidRDefault="00AC7876" w:rsidP="00AC7876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Рис.1. Сохранение адреса следующего элемента</w:t>
      </w:r>
    </w:p>
    <w:p w:rsidR="00AC7876" w:rsidRPr="00C17DEF" w:rsidRDefault="00AC7876" w:rsidP="00AC7876">
      <w:pPr>
        <w:pStyle w:val="Main"/>
        <w:ind w:firstLine="0"/>
        <w:jc w:val="center"/>
        <w:rPr>
          <w:noProof/>
          <w:lang w:val="ru-RU" w:eastAsia="en-US"/>
        </w:rPr>
      </w:pPr>
    </w:p>
    <w:p w:rsidR="00AC7876" w:rsidRPr="00C17DEF" w:rsidRDefault="00AC7876" w:rsidP="00F4244B">
      <w:pPr>
        <w:pStyle w:val="Main"/>
        <w:numPr>
          <w:ilvl w:val="0"/>
          <w:numId w:val="13"/>
        </w:numPr>
        <w:ind w:left="426"/>
        <w:rPr>
          <w:lang w:val="ru-RU"/>
        </w:rPr>
      </w:pPr>
      <w:r w:rsidRPr="00C17DEF">
        <w:rPr>
          <w:lang w:val="ru-RU"/>
        </w:rPr>
        <w:t>Определяем, не является ли удаляемое звено последним. В зависимости от этого реализация алгоритма будет различной.</w:t>
      </w:r>
    </w:p>
    <w:p w:rsidR="00AC7876" w:rsidRPr="00C17DEF" w:rsidRDefault="00AC7876" w:rsidP="00292A83">
      <w:pPr>
        <w:pStyle w:val="Main"/>
        <w:ind w:firstLine="567"/>
        <w:rPr>
          <w:lang w:val="ru-RU"/>
        </w:rPr>
      </w:pP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if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(q!=NULL)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{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//Если удаляемое звено не является последним, то ...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(*Res).elem = (*q).elem;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(*Res).sled = (*q).sled;</w:t>
      </w:r>
    </w:p>
    <w:p w:rsidR="00AC7876" w:rsidRPr="00446A2E" w:rsidRDefault="00AC7876" w:rsidP="00AC7876">
      <w:pPr>
        <w:pStyle w:val="Main"/>
        <w:ind w:firstLine="0"/>
        <w:jc w:val="center"/>
        <w:rPr>
          <w:noProof/>
          <w:lang w:eastAsia="en-US"/>
        </w:rPr>
      </w:pPr>
    </w:p>
    <w:p w:rsidR="00AC7876" w:rsidRPr="00C17DEF" w:rsidRDefault="00B52D86" w:rsidP="00AC7876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505325" cy="1733550"/>
            <wp:effectExtent l="19050" t="0" r="9525" b="0"/>
            <wp:docPr id="2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876" w:rsidRPr="00C17DEF" w:rsidRDefault="00AC7876" w:rsidP="00AC7876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Рис.2. "Переписываем" следующий элемент в удаляемый</w:t>
      </w:r>
    </w:p>
    <w:p w:rsidR="00AC7876" w:rsidRPr="00C17DEF" w:rsidRDefault="00AC7876" w:rsidP="00AC7876">
      <w:pPr>
        <w:pStyle w:val="Main"/>
        <w:ind w:firstLine="0"/>
        <w:jc w:val="center"/>
        <w:rPr>
          <w:noProof/>
          <w:lang w:val="ru-RU" w:eastAsia="en-US"/>
        </w:rPr>
      </w:pPr>
    </w:p>
    <w:p w:rsidR="00AC7876" w:rsidRPr="00C17DEF" w:rsidRDefault="00AC7876" w:rsidP="00F4244B">
      <w:pPr>
        <w:pStyle w:val="Main"/>
        <w:numPr>
          <w:ilvl w:val="0"/>
          <w:numId w:val="13"/>
        </w:numPr>
        <w:ind w:left="426"/>
        <w:rPr>
          <w:lang w:val="ru-RU"/>
        </w:rPr>
      </w:pPr>
      <w:r w:rsidRPr="00C17DEF">
        <w:rPr>
          <w:lang w:val="ru-RU"/>
        </w:rPr>
        <w:t>Последняя тонкость: присоединение "кусочка"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heap</w:t>
      </w:r>
      <w:r w:rsidRPr="00C17DEF">
        <w:rPr>
          <w:lang w:val="ru-RU"/>
        </w:rPr>
        <w:t>-области к списку свободной памяти:</w:t>
      </w:r>
    </w:p>
    <w:p w:rsidR="00AC7876" w:rsidRPr="00C17DEF" w:rsidRDefault="00AC7876" w:rsidP="00292A83">
      <w:pPr>
        <w:pStyle w:val="Main"/>
        <w:ind w:firstLine="567"/>
        <w:rPr>
          <w:lang w:val="ru-RU"/>
        </w:rPr>
      </w:pP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delete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q;</w:t>
      </w:r>
    </w:p>
    <w:p w:rsidR="00AC7876" w:rsidRPr="00C17DEF" w:rsidRDefault="00AC7876" w:rsidP="00AC7876">
      <w:pPr>
        <w:pStyle w:val="Main"/>
        <w:ind w:firstLine="0"/>
        <w:jc w:val="center"/>
        <w:rPr>
          <w:noProof/>
          <w:lang w:val="ru-RU" w:eastAsia="en-US"/>
        </w:rPr>
      </w:pPr>
    </w:p>
    <w:p w:rsidR="00AC7876" w:rsidRPr="00C17DEF" w:rsidRDefault="000872B2" w:rsidP="00AC7876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410075" cy="1133475"/>
            <wp:effectExtent l="19050" t="0" r="9525" b="0"/>
            <wp:docPr id="2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876" w:rsidRPr="00C17DEF" w:rsidRDefault="00AC7876" w:rsidP="00AC7876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Рис.3. Возврат памяти в кучу</w:t>
      </w:r>
    </w:p>
    <w:p w:rsidR="00AC7876" w:rsidRPr="00C17DEF" w:rsidRDefault="00AC7876" w:rsidP="00AC7876">
      <w:pPr>
        <w:pStyle w:val="Main"/>
        <w:ind w:firstLine="0"/>
        <w:jc w:val="center"/>
        <w:rPr>
          <w:noProof/>
          <w:lang w:val="ru-RU" w:eastAsia="en-US"/>
        </w:rPr>
      </w:pP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}</w:t>
      </w:r>
    </w:p>
    <w:p w:rsidR="00292A83" w:rsidRPr="00C17DEF" w:rsidRDefault="00292A83" w:rsidP="00292A83">
      <w:pPr>
        <w:pStyle w:val="Main"/>
        <w:ind w:firstLine="567"/>
        <w:rPr>
          <w:lang w:val="ru-RU"/>
        </w:rPr>
      </w:pPr>
    </w:p>
    <w:p w:rsidR="00AC7876" w:rsidRPr="00C17DEF" w:rsidRDefault="00AC7876" w:rsidP="00F4244B">
      <w:pPr>
        <w:pStyle w:val="Main"/>
        <w:numPr>
          <w:ilvl w:val="0"/>
          <w:numId w:val="13"/>
        </w:numPr>
        <w:ind w:left="426"/>
        <w:rPr>
          <w:lang w:val="ru-RU"/>
        </w:rPr>
      </w:pPr>
      <w:r w:rsidRPr="00C17DEF">
        <w:rPr>
          <w:lang w:val="ru-RU"/>
        </w:rPr>
        <w:t>Теперь рассмотрим ситуацию, когда удаляемое звено является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последним звеном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списка:</w:t>
      </w:r>
    </w:p>
    <w:p w:rsidR="00AC7876" w:rsidRPr="00C17DEF" w:rsidRDefault="00AC7876" w:rsidP="00AC7876">
      <w:pPr>
        <w:pStyle w:val="Main"/>
        <w:ind w:firstLine="0"/>
        <w:jc w:val="center"/>
        <w:rPr>
          <w:noProof/>
          <w:lang w:val="ru-RU" w:eastAsia="en-US"/>
        </w:rPr>
      </w:pPr>
    </w:p>
    <w:p w:rsidR="00AC7876" w:rsidRPr="00C17DEF" w:rsidRDefault="000872B2" w:rsidP="00AC7876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152900" cy="1343025"/>
            <wp:effectExtent l="19050" t="0" r="0" b="0"/>
            <wp:docPr id="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876" w:rsidRPr="00C17DEF" w:rsidRDefault="00AC7876" w:rsidP="00AC7876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Рис.4. Удаляемый элемент – последний</w:t>
      </w:r>
    </w:p>
    <w:p w:rsidR="00AC7876" w:rsidRPr="00C17DEF" w:rsidRDefault="00AC7876" w:rsidP="00AC7876">
      <w:pPr>
        <w:pStyle w:val="Main"/>
        <w:ind w:firstLine="0"/>
        <w:jc w:val="center"/>
        <w:rPr>
          <w:noProof/>
          <w:lang w:val="ru-RU" w:eastAsia="en-US"/>
        </w:rPr>
      </w:pPr>
    </w:p>
    <w:p w:rsidR="00AC7876" w:rsidRPr="00C17DEF" w:rsidRDefault="00AC7876" w:rsidP="00292A83">
      <w:pPr>
        <w:pStyle w:val="Main"/>
        <w:ind w:firstLine="567"/>
        <w:rPr>
          <w:lang w:val="ru-RU"/>
        </w:rPr>
      </w:pPr>
      <w:r w:rsidRPr="00E1268C">
        <w:rPr>
          <w:highlight w:val="yellow"/>
          <w:lang w:val="ru-RU"/>
        </w:rPr>
        <w:t>Найдем указатель на предпоследнее звено линейного списка с помощью двух вспомогательных указателей</w:t>
      </w:r>
      <w:r w:rsidR="005D5D7D" w:rsidRPr="00E1268C">
        <w:rPr>
          <w:highlight w:val="yellow"/>
          <w:lang w:val="ru-RU"/>
        </w:rPr>
        <w:t xml:space="preserve"> </w:t>
      </w:r>
      <w:r w:rsidRPr="00E1268C">
        <w:rPr>
          <w:b/>
          <w:highlight w:val="yellow"/>
          <w:lang w:val="ru-RU"/>
        </w:rPr>
        <w:t>q1</w:t>
      </w:r>
      <w:r w:rsidR="00292A83" w:rsidRPr="00E1268C">
        <w:rPr>
          <w:highlight w:val="yellow"/>
          <w:lang w:val="ru-RU"/>
        </w:rPr>
        <w:t xml:space="preserve"> </w:t>
      </w:r>
      <w:r w:rsidRPr="00E1268C">
        <w:rPr>
          <w:highlight w:val="yellow"/>
          <w:lang w:val="ru-RU"/>
        </w:rPr>
        <w:t>и</w:t>
      </w:r>
      <w:r w:rsidR="00292A83" w:rsidRPr="00E1268C">
        <w:rPr>
          <w:highlight w:val="yellow"/>
          <w:lang w:val="ru-RU"/>
        </w:rPr>
        <w:t xml:space="preserve"> </w:t>
      </w:r>
      <w:r w:rsidRPr="00E1268C">
        <w:rPr>
          <w:b/>
          <w:highlight w:val="yellow"/>
          <w:lang w:val="ru-RU"/>
        </w:rPr>
        <w:t>q2</w:t>
      </w:r>
      <w:r w:rsidRPr="00E1268C">
        <w:rPr>
          <w:highlight w:val="yellow"/>
          <w:lang w:val="ru-RU"/>
        </w:rPr>
        <w:t>, перемещающихся по списку "параллельно друг другу", причем указатель</w:t>
      </w:r>
      <w:r w:rsidR="005D5D7D" w:rsidRPr="00E1268C">
        <w:rPr>
          <w:highlight w:val="yellow"/>
          <w:lang w:val="ru-RU"/>
        </w:rPr>
        <w:t xml:space="preserve"> </w:t>
      </w:r>
      <w:r w:rsidRPr="00E1268C">
        <w:rPr>
          <w:b/>
          <w:highlight w:val="yellow"/>
          <w:lang w:val="ru-RU"/>
        </w:rPr>
        <w:t>q2</w:t>
      </w:r>
      <w:r w:rsidR="005D5D7D" w:rsidRPr="00E1268C">
        <w:rPr>
          <w:highlight w:val="yellow"/>
          <w:lang w:val="ru-RU"/>
        </w:rPr>
        <w:t xml:space="preserve"> </w:t>
      </w:r>
      <w:r w:rsidRPr="00E1268C">
        <w:rPr>
          <w:highlight w:val="yellow"/>
          <w:lang w:val="ru-RU"/>
        </w:rPr>
        <w:t>"опережает" указатель</w:t>
      </w:r>
      <w:r w:rsidR="005D5D7D" w:rsidRPr="00E1268C">
        <w:rPr>
          <w:highlight w:val="yellow"/>
          <w:lang w:val="ru-RU"/>
        </w:rPr>
        <w:t xml:space="preserve"> </w:t>
      </w:r>
      <w:r w:rsidRPr="00E1268C">
        <w:rPr>
          <w:b/>
          <w:highlight w:val="yellow"/>
          <w:lang w:val="ru-RU"/>
        </w:rPr>
        <w:t>q1</w:t>
      </w:r>
      <w:r w:rsidR="005D5D7D" w:rsidRPr="00E1268C">
        <w:rPr>
          <w:highlight w:val="yellow"/>
          <w:lang w:val="ru-RU"/>
        </w:rPr>
        <w:t xml:space="preserve"> </w:t>
      </w:r>
      <w:r w:rsidRPr="00E1268C">
        <w:rPr>
          <w:highlight w:val="yellow"/>
          <w:lang w:val="ru-RU"/>
        </w:rPr>
        <w:t>на один шаг</w:t>
      </w:r>
      <w:r w:rsidRPr="00C17DEF">
        <w:rPr>
          <w:lang w:val="ru-RU"/>
        </w:rPr>
        <w:t>.</w:t>
      </w:r>
    </w:p>
    <w:p w:rsidR="00AC7876" w:rsidRPr="00C17DEF" w:rsidRDefault="00AC7876" w:rsidP="00292A83">
      <w:pPr>
        <w:pStyle w:val="Main"/>
        <w:ind w:firstLine="567"/>
        <w:rPr>
          <w:lang w:val="ru-RU"/>
        </w:rPr>
      </w:pP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q1 = phead; q2 = (*q1).sled;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//Инициализация указателей.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(q2!=Res)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 q1 = q2; q2 = (*q2).sled;}</w:t>
      </w:r>
    </w:p>
    <w:p w:rsidR="00AC7876" w:rsidRPr="00446A2E" w:rsidRDefault="00AC7876" w:rsidP="00292A83">
      <w:pPr>
        <w:pStyle w:val="Main"/>
        <w:ind w:firstLine="567"/>
      </w:pPr>
    </w:p>
    <w:p w:rsidR="00AC7876" w:rsidRPr="00C17DEF" w:rsidRDefault="00AC7876" w:rsidP="00292A83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После выполнения цикла</w:t>
      </w:r>
      <w:r w:rsidR="005D5D7D">
        <w:rPr>
          <w:lang w:val="ru-RU"/>
        </w:rPr>
        <w:t xml:space="preserve"> </w:t>
      </w:r>
      <w:proofErr w:type="spellStart"/>
      <w:r w:rsidRPr="00C17DEF">
        <w:rPr>
          <w:b/>
          <w:lang w:val="ru-RU"/>
        </w:rPr>
        <w:t>while</w:t>
      </w:r>
      <w:proofErr w:type="spellEnd"/>
      <w:r w:rsidRPr="00C17DEF">
        <w:rPr>
          <w:lang w:val="ru-RU"/>
        </w:rPr>
        <w:t>, мы получим следующую ситуацию:</w:t>
      </w:r>
    </w:p>
    <w:p w:rsidR="00AC7876" w:rsidRPr="00C17DEF" w:rsidRDefault="00AC7876" w:rsidP="00AC7876">
      <w:pPr>
        <w:pStyle w:val="Main"/>
        <w:ind w:firstLine="0"/>
        <w:jc w:val="center"/>
        <w:rPr>
          <w:noProof/>
          <w:lang w:val="ru-RU" w:eastAsia="en-US"/>
        </w:rPr>
      </w:pPr>
    </w:p>
    <w:p w:rsidR="00AC7876" w:rsidRPr="00C17DEF" w:rsidRDefault="006D7D91" w:rsidP="00AC7876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143375" cy="2400300"/>
            <wp:effectExtent l="19050" t="0" r="9525" b="0"/>
            <wp:docPr id="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876" w:rsidRPr="00C17DEF" w:rsidRDefault="00AC7876" w:rsidP="00AC7876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Рис.5. Положение указателей</w:t>
      </w:r>
    </w:p>
    <w:p w:rsidR="00AC7876" w:rsidRPr="00C17DEF" w:rsidRDefault="00AC7876" w:rsidP="00AC7876">
      <w:pPr>
        <w:pStyle w:val="Main"/>
        <w:ind w:firstLine="0"/>
        <w:jc w:val="center"/>
        <w:rPr>
          <w:noProof/>
          <w:lang w:val="ru-RU" w:eastAsia="en-US"/>
        </w:rPr>
      </w:pPr>
    </w:p>
    <w:p w:rsidR="00AC7876" w:rsidRPr="00C17DEF" w:rsidRDefault="00AC7876" w:rsidP="00F4244B">
      <w:pPr>
        <w:pStyle w:val="Main"/>
        <w:numPr>
          <w:ilvl w:val="0"/>
          <w:numId w:val="13"/>
        </w:numPr>
        <w:ind w:left="426"/>
        <w:rPr>
          <w:lang w:val="ru-RU"/>
        </w:rPr>
      </w:pPr>
      <w:r w:rsidRPr="00C17DEF">
        <w:rPr>
          <w:lang w:val="ru-RU"/>
        </w:rPr>
        <w:t>Приступим к удалению:</w:t>
      </w:r>
    </w:p>
    <w:p w:rsidR="00292A83" w:rsidRPr="00C17DEF" w:rsidRDefault="00292A83" w:rsidP="00292A83">
      <w:pPr>
        <w:pStyle w:val="Main"/>
        <w:ind w:firstLine="567"/>
        <w:rPr>
          <w:lang w:val="ru-RU"/>
        </w:rPr>
      </w:pP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(*q1).sled = NULL; q2 = NULL;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(Res);</w:t>
      </w:r>
    </w:p>
    <w:p w:rsidR="00292A83" w:rsidRPr="00446A2E" w:rsidRDefault="00292A83" w:rsidP="00292A83">
      <w:pPr>
        <w:pStyle w:val="Main"/>
        <w:ind w:firstLine="0"/>
        <w:jc w:val="center"/>
        <w:rPr>
          <w:noProof/>
          <w:lang w:eastAsia="en-US"/>
        </w:rPr>
      </w:pPr>
    </w:p>
    <w:p w:rsidR="00292A83" w:rsidRPr="00C17DEF" w:rsidRDefault="006D7D91" w:rsidP="00292A83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2943225" cy="2390775"/>
            <wp:effectExtent l="19050" t="0" r="9525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876" w:rsidRPr="00C17DEF" w:rsidRDefault="00AC7876" w:rsidP="00292A83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Рис.6. После удаления</w:t>
      </w:r>
    </w:p>
    <w:p w:rsidR="00292A83" w:rsidRPr="00C17DEF" w:rsidRDefault="00292A83" w:rsidP="00292A83">
      <w:pPr>
        <w:pStyle w:val="Main"/>
        <w:ind w:firstLine="0"/>
        <w:jc w:val="center"/>
        <w:rPr>
          <w:noProof/>
          <w:lang w:val="ru-RU" w:eastAsia="en-US"/>
        </w:rPr>
      </w:pPr>
    </w:p>
    <w:p w:rsidR="00AC7876" w:rsidRPr="00C17DEF" w:rsidRDefault="00AC7876" w:rsidP="00292A83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Приведем текст функции удаления:</w:t>
      </w:r>
    </w:p>
    <w:p w:rsidR="00292A83" w:rsidRPr="00C17DEF" w:rsidRDefault="00292A83" w:rsidP="00292A83">
      <w:pPr>
        <w:pStyle w:val="Main"/>
        <w:ind w:firstLine="567"/>
        <w:rPr>
          <w:lang w:val="ru-RU"/>
        </w:rPr>
      </w:pP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YDALE1 (node **phead, node **Res)</w:t>
      </w:r>
    </w:p>
    <w:p w:rsidR="00D93D60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//Удаление звена, на которое указывает ссылка *Res</w:t>
      </w:r>
    </w:p>
    <w:p w:rsidR="00D93D60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//из однонаправленного списка с заглавным звеном.</w:t>
      </w:r>
    </w:p>
    <w:p w:rsidR="005D5D7D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//*phead - указатель на заглавное звено списка.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*q,*q1,*q2;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q = (**Res).sled;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(q!=NULL)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 (**Res).elem = (*q).elem; (**Res).sled = (*q).sled;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 }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{ q1 = *phead; q2 = (*q1).sled;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//Инициализация указателей.</w:t>
      </w:r>
    </w:p>
    <w:p w:rsidR="00D93D60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(q2!=*Res)</w:t>
      </w:r>
    </w:p>
    <w:p w:rsidR="00D93D60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{ q1 = q2; q2 = (*q2).sled; }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(*q1).sled = NULL; q2 = NULL;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*Res;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}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AC7876" w:rsidRPr="00C17DEF" w:rsidRDefault="00AC7876" w:rsidP="00292A83">
      <w:pPr>
        <w:pStyle w:val="Main"/>
        <w:ind w:firstLine="567"/>
        <w:rPr>
          <w:lang w:val="ru-RU"/>
        </w:rPr>
      </w:pPr>
    </w:p>
    <w:p w:rsidR="00AC7876" w:rsidRPr="00C17DEF" w:rsidRDefault="00AC7876" w:rsidP="00292A83">
      <w:pPr>
        <w:pStyle w:val="Main"/>
        <w:ind w:firstLine="567"/>
        <w:rPr>
          <w:lang w:val="ru-RU"/>
        </w:rPr>
      </w:pPr>
      <w:r w:rsidRPr="00C17DEF">
        <w:rPr>
          <w:lang w:val="ru-RU"/>
        </w:rPr>
        <w:lastRenderedPageBreak/>
        <w:t xml:space="preserve">Приведем пример программы, осуществляющей </w:t>
      </w:r>
      <w:r w:rsidRPr="00E1268C">
        <w:rPr>
          <w:b/>
          <w:lang w:val="ru-RU"/>
        </w:rPr>
        <w:t>удаление звена из однонаправленного списка с заглавным звеном</w:t>
      </w:r>
      <w:r w:rsidRPr="00C17DEF">
        <w:rPr>
          <w:lang w:val="ru-RU"/>
        </w:rPr>
        <w:t>.</w:t>
      </w:r>
    </w:p>
    <w:p w:rsidR="00292A83" w:rsidRPr="00C17DEF" w:rsidRDefault="00292A83" w:rsidP="00292A83">
      <w:pPr>
        <w:pStyle w:val="Main"/>
        <w:ind w:firstLine="567"/>
        <w:rPr>
          <w:lang w:val="ru-RU"/>
        </w:rPr>
      </w:pP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std;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node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elem;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*sled;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class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 {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private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: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node *phead, *Res;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public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: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Spisok() {phead=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(node);Res=NULL;}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~Spisok() {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phead;}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POSTROENIE ();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VYVOD ();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node *POISK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YDALE ();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YDALE1();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OCHISTKA();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};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main ()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setlocale(LC_ALL,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"Rus"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Spisok A;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el;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*Res_Zn;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A.POSTROENIE ();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A.VYVOD ();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"\nВведите элемент звена, после которого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"осуществляется удаление:\n"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cin&gt;&gt;el;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Res_Zn=A.POISK (el);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(Res_Zn!=NULL &amp;&amp; (*Res_Zn).sled!=NULL)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{A.YDALE (); A.VYVOD ();}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"Звена с заданным элементом в списке нет!"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"\nВведите удаляемый элемент звена:\n"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cin&gt;&gt;el;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Res_Zn=A.POISK (el);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(A.POISK (el)!=NULL)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A.YDALE1 (); A.VYVOD (); cout&lt;&lt;endl;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}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"Звена с заданным элементом в списке нет!"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A. OCHISTKA();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 &lt;&lt; 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system(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Spisok::POSTROENIE ()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//Построение однонаправленного списка с заглавным звеном.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//phead -указатель на заглавное звено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node *t;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el;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t = phead; (*t).sled = NULL;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"Вводите элементы звеньев списка: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cin&gt;&gt;el;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(el!=0)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lastRenderedPageBreak/>
        <w:t xml:space="preserve">    (*t).sled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t = (*t).sled; (*t).elem = el; (*t).sled = NULL;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cin&gt;&gt;el;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Spisok::VYVOD ()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//Вывод содержимого однонаправленного списка.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//phead - указатель на заглавное звено.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*t;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t = phead; t = (*t).sled;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Список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: 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(t!=NULL)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ab/>
        <w:t xml:space="preserve"> cout&lt;&lt;(*t).elem 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 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t = (*t).sled;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node *Spisok::POISK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el)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//Поиск звена с элементом el в списке, заданном указателем phead.</w:t>
      </w:r>
    </w:p>
    <w:p w:rsidR="005D5D7D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 случае успешного поиска в Res находится адрес искомого звена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//списка. В противном случае Res содержит NULL.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*t;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Res = NULL; t = phead; t = (*t).sled;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(t!=NULL &amp;&amp; Res==NULL)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((*t).elem==el)  Res = t;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t = (*t).sled;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Res;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Spisok::YDALE ()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//Удаление звена, расположенного после звена,</w:t>
      </w:r>
    </w:p>
    <w:p w:rsidR="00D93D60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//на которое указывает ссылка Res.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q = (*Res).sled;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if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(q!=NULL)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{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//Если звено, после которого нужно удалять,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//не является последним, то: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(*Res).sled = (*(*Res).sled).sled;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delete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q;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}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"Звено с заданным элементом - последнее!\n"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Spisok::YDALE1 ()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//Удаление звена, на которое указывает ссылка Res.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*q,*q1,*q2;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q = (*Res).sled;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(q!=NULL)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(*Res).elem = (*q).elem; (*Res).sled = (*q).sled;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q1 = phead; q2 = (*q1).sled;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(q2!=Res)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lastRenderedPageBreak/>
        <w:t xml:space="preserve">        q1 = q2; q2 = (*q2).sled;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}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(*q1).sled = NULL; q2 = NULL;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Res;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}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Spisok::OCHISTKA ()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//Удаление однонаправленного списка из памяти.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phead - указатель на заглавное звено списка.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node *q,*q1;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Рабочие указатели.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q = phead;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q1 = (*q).sled;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Указатель q1 "опережает" указатель q.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(q1!=NULL)</w:t>
      </w:r>
    </w:p>
    <w:p w:rsidR="00292A83" w:rsidRPr="00446A2E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 q = q1; q1 = (*q1).sled;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q;}</w:t>
      </w:r>
    </w:p>
    <w:p w:rsidR="00292A83" w:rsidRPr="00C17DEF" w:rsidRDefault="00292A83" w:rsidP="00292A8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AC7876" w:rsidRPr="00C17DEF" w:rsidRDefault="00AC7876" w:rsidP="00292A83">
      <w:pPr>
        <w:pStyle w:val="Main"/>
        <w:ind w:firstLine="0"/>
        <w:jc w:val="center"/>
        <w:rPr>
          <w:lang w:val="ru-RU"/>
        </w:rPr>
      </w:pPr>
    </w:p>
    <w:p w:rsidR="00292A83" w:rsidRPr="00C17DEF" w:rsidRDefault="00292A83" w:rsidP="00292A83">
      <w:pPr>
        <w:pStyle w:val="Main"/>
        <w:ind w:firstLine="0"/>
        <w:jc w:val="center"/>
        <w:rPr>
          <w:lang w:val="ru-RU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4789805" cy="2253615"/>
            <wp:effectExtent l="1905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805" cy="225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A83" w:rsidRPr="00C17DEF" w:rsidRDefault="00292A83" w:rsidP="00292A83">
      <w:pPr>
        <w:pStyle w:val="Main"/>
        <w:ind w:firstLine="0"/>
        <w:jc w:val="center"/>
        <w:rPr>
          <w:lang w:val="ru-RU"/>
        </w:rPr>
      </w:pPr>
    </w:p>
    <w:p w:rsidR="00AC7876" w:rsidRPr="00C17DEF" w:rsidRDefault="00AC7876" w:rsidP="00292A83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Со следующего шага мы начнем рассматривать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ортогональные списки</w:t>
      </w:r>
      <w:r w:rsidRPr="00C17DEF">
        <w:rPr>
          <w:lang w:val="ru-RU"/>
        </w:rPr>
        <w:t>.</w:t>
      </w:r>
    </w:p>
    <w:p w:rsidR="00AC7876" w:rsidRPr="00C17DEF" w:rsidRDefault="00AC7876" w:rsidP="003F50D3">
      <w:pPr>
        <w:pStyle w:val="Main"/>
        <w:ind w:firstLine="567"/>
        <w:rPr>
          <w:lang w:val="ru-RU"/>
        </w:rPr>
      </w:pPr>
    </w:p>
    <w:p w:rsidR="00292A83" w:rsidRPr="00C17DEF" w:rsidRDefault="00292A83" w:rsidP="00F4244B">
      <w:pPr>
        <w:pStyle w:val="2"/>
        <w:keepNext w:val="0"/>
        <w:numPr>
          <w:ilvl w:val="1"/>
          <w:numId w:val="6"/>
        </w:numPr>
        <w:spacing w:before="0" w:after="0"/>
        <w:ind w:left="426" w:firstLine="0"/>
        <w:contextualSpacing/>
        <w:rPr>
          <w:i w:val="0"/>
          <w:sz w:val="20"/>
          <w:szCs w:val="20"/>
        </w:rPr>
      </w:pPr>
      <w:bookmarkStart w:id="21" w:name="_Toc515771001"/>
      <w:r w:rsidRPr="00C17DEF">
        <w:rPr>
          <w:i w:val="0"/>
          <w:sz w:val="20"/>
          <w:szCs w:val="20"/>
        </w:rPr>
        <w:t>Ортогональные списки</w:t>
      </w:r>
      <w:bookmarkEnd w:id="21"/>
    </w:p>
    <w:p w:rsidR="00D93D60" w:rsidRPr="00C17DEF" w:rsidRDefault="00292A83" w:rsidP="00C15B86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структуру ортогональных списков</w:t>
      </w:r>
      <w:r w:rsidRPr="00C17DEF">
        <w:rPr>
          <w:lang w:val="ru-RU"/>
        </w:rPr>
        <w:t>.</w:t>
      </w:r>
    </w:p>
    <w:p w:rsidR="00292A83" w:rsidRPr="00C17DEF" w:rsidRDefault="00292A83" w:rsidP="00C15B86">
      <w:pPr>
        <w:pStyle w:val="Main"/>
        <w:ind w:firstLine="567"/>
        <w:rPr>
          <w:lang w:val="ru-RU"/>
        </w:rPr>
      </w:pPr>
      <w:r w:rsidRPr="00E043EE">
        <w:rPr>
          <w:highlight w:val="yellow"/>
          <w:lang w:val="ru-RU"/>
        </w:rPr>
        <w:t>До сих пор мы рассматривали</w:t>
      </w:r>
      <w:r w:rsidR="005D5D7D" w:rsidRPr="00E043EE">
        <w:rPr>
          <w:highlight w:val="yellow"/>
          <w:lang w:val="ru-RU"/>
        </w:rPr>
        <w:t xml:space="preserve"> </w:t>
      </w:r>
      <w:r w:rsidRPr="00E043EE">
        <w:rPr>
          <w:b/>
          <w:highlight w:val="yellow"/>
          <w:lang w:val="ru-RU"/>
        </w:rPr>
        <w:t>линейные структуры динамических переменных</w:t>
      </w:r>
      <w:r w:rsidRPr="00E043EE">
        <w:rPr>
          <w:highlight w:val="yellow"/>
          <w:lang w:val="ru-RU"/>
        </w:rPr>
        <w:t>. Добавление к динамической переменной двух и более полей указателей создает возможность построения</w:t>
      </w:r>
      <w:r w:rsidR="005D5D7D" w:rsidRPr="00E043EE">
        <w:rPr>
          <w:highlight w:val="yellow"/>
          <w:lang w:val="ru-RU"/>
        </w:rPr>
        <w:t xml:space="preserve"> </w:t>
      </w:r>
      <w:r w:rsidRPr="00E043EE">
        <w:rPr>
          <w:b/>
          <w:highlight w:val="yellow"/>
          <w:lang w:val="ru-RU"/>
        </w:rPr>
        <w:t>нелинейных структур</w:t>
      </w:r>
      <w:r w:rsidRPr="00E043EE">
        <w:rPr>
          <w:highlight w:val="yellow"/>
          <w:lang w:val="ru-RU"/>
        </w:rPr>
        <w:t>. Дело в том, что при решении практических задач обычно не удается обойтись только линейными динамическими структурами данных (</w:t>
      </w:r>
      <w:r w:rsidRPr="00E043EE">
        <w:rPr>
          <w:b/>
          <w:highlight w:val="yellow"/>
          <w:lang w:val="ru-RU"/>
        </w:rPr>
        <w:t>список, очередь, стек, дек</w:t>
      </w:r>
      <w:r w:rsidR="005D5D7D" w:rsidRPr="00E043EE">
        <w:rPr>
          <w:highlight w:val="yellow"/>
          <w:lang w:val="ru-RU"/>
        </w:rPr>
        <w:t xml:space="preserve"> </w:t>
      </w:r>
      <w:r w:rsidRPr="00E043EE">
        <w:rPr>
          <w:highlight w:val="yellow"/>
          <w:lang w:val="ru-RU"/>
        </w:rPr>
        <w:t>и т.д.): приходится создавать структуры данных, максимально отражающие существо выполняемой исполнителем задачи.</w:t>
      </w:r>
    </w:p>
    <w:p w:rsidR="00292A83" w:rsidRPr="00E043EE" w:rsidRDefault="00292A83" w:rsidP="00C15B86">
      <w:pPr>
        <w:pStyle w:val="Main"/>
        <w:ind w:firstLine="567"/>
        <w:rPr>
          <w:highlight w:val="yellow"/>
          <w:lang w:val="ru-RU"/>
        </w:rPr>
      </w:pPr>
      <w:r w:rsidRPr="00E043EE">
        <w:rPr>
          <w:highlight w:val="yellow"/>
          <w:lang w:val="ru-RU"/>
        </w:rPr>
        <w:t>Мы рассмотрим только простейшие нелинейные динамические структуры, которые называются</w:t>
      </w:r>
      <w:r w:rsidR="005D5D7D" w:rsidRPr="00E043EE">
        <w:rPr>
          <w:highlight w:val="yellow"/>
          <w:lang w:val="ru-RU"/>
        </w:rPr>
        <w:t xml:space="preserve"> </w:t>
      </w:r>
      <w:r w:rsidRPr="00E043EE">
        <w:rPr>
          <w:b/>
          <w:highlight w:val="yellow"/>
          <w:lang w:val="ru-RU"/>
        </w:rPr>
        <w:t>ортогональными списочными структурами (ортогональными списками, многосвязными списками)</w:t>
      </w:r>
      <w:r w:rsidRPr="00E043EE">
        <w:rPr>
          <w:highlight w:val="yellow"/>
          <w:lang w:val="ru-RU"/>
        </w:rPr>
        <w:t>.</w:t>
      </w:r>
    </w:p>
    <w:p w:rsidR="00292A83" w:rsidRPr="00C17DEF" w:rsidRDefault="00292A83" w:rsidP="00C15B86">
      <w:pPr>
        <w:pStyle w:val="Main"/>
        <w:ind w:firstLine="567"/>
        <w:rPr>
          <w:lang w:val="ru-RU"/>
        </w:rPr>
      </w:pPr>
      <w:bookmarkStart w:id="22" w:name="AP01974"/>
      <w:r w:rsidRPr="00E043EE">
        <w:rPr>
          <w:highlight w:val="yellow"/>
          <w:lang w:val="ru-RU"/>
        </w:rPr>
        <w:t xml:space="preserve">Более </w:t>
      </w:r>
      <w:bookmarkEnd w:id="22"/>
      <w:r w:rsidRPr="00E043EE">
        <w:rPr>
          <w:highlight w:val="yellow"/>
          <w:lang w:val="ru-RU"/>
        </w:rPr>
        <w:t>точно,</w:t>
      </w:r>
      <w:r w:rsidR="005D5D7D" w:rsidRPr="00E043EE">
        <w:rPr>
          <w:highlight w:val="yellow"/>
          <w:lang w:val="ru-RU"/>
        </w:rPr>
        <w:t xml:space="preserve"> </w:t>
      </w:r>
      <w:r w:rsidRPr="00E043EE">
        <w:rPr>
          <w:b/>
          <w:highlight w:val="yellow"/>
          <w:lang w:val="ru-RU"/>
        </w:rPr>
        <w:t>ортогональными списками</w:t>
      </w:r>
      <w:r w:rsidR="005D5D7D" w:rsidRPr="00E043EE">
        <w:rPr>
          <w:highlight w:val="yellow"/>
          <w:lang w:val="ru-RU"/>
        </w:rPr>
        <w:t xml:space="preserve"> </w:t>
      </w:r>
      <w:r w:rsidRPr="00E043EE">
        <w:rPr>
          <w:highlight w:val="yellow"/>
          <w:lang w:val="ru-RU"/>
        </w:rPr>
        <w:t>называется списочная структура данных, в которой узлы могут принадлежать более чем одному списку и содержать более одного указателя.</w:t>
      </w:r>
    </w:p>
    <w:p w:rsidR="00292A83" w:rsidRPr="00C17DEF" w:rsidRDefault="00292A83" w:rsidP="00C15B86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рисунке изображено графическое представление ортогональных списков:</w:t>
      </w:r>
    </w:p>
    <w:p w:rsidR="00C15B86" w:rsidRPr="00C17DEF" w:rsidRDefault="00C15B86" w:rsidP="00C15B86">
      <w:pPr>
        <w:pStyle w:val="Main"/>
        <w:ind w:firstLine="0"/>
        <w:jc w:val="center"/>
        <w:rPr>
          <w:noProof/>
          <w:lang w:val="ru-RU" w:eastAsia="en-US"/>
        </w:rPr>
      </w:pPr>
    </w:p>
    <w:p w:rsidR="00C15B86" w:rsidRPr="00C17DEF" w:rsidRDefault="0058648F" w:rsidP="00C15B86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546600" cy="4664075"/>
            <wp:effectExtent l="19050" t="0" r="6350" b="0"/>
            <wp:docPr id="25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466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A83" w:rsidRPr="00C17DEF" w:rsidRDefault="00292A83" w:rsidP="00C15B86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Рис.1. "Гирлянды" и "висюльки"</w:t>
      </w:r>
    </w:p>
    <w:p w:rsidR="00C15B86" w:rsidRPr="00C17DEF" w:rsidRDefault="00C15B86" w:rsidP="00C15B86">
      <w:pPr>
        <w:pStyle w:val="Main"/>
        <w:ind w:firstLine="0"/>
        <w:jc w:val="center"/>
        <w:rPr>
          <w:noProof/>
          <w:lang w:val="ru-RU" w:eastAsia="en-US"/>
        </w:rPr>
      </w:pPr>
    </w:p>
    <w:p w:rsidR="00292A83" w:rsidRPr="00C17DEF" w:rsidRDefault="00292A83" w:rsidP="00C15B86">
      <w:pPr>
        <w:pStyle w:val="Main"/>
        <w:ind w:firstLine="567"/>
        <w:rPr>
          <w:lang w:val="ru-RU"/>
        </w:rPr>
      </w:pPr>
      <w:bookmarkStart w:id="23" w:name="AP01975"/>
      <w:r w:rsidRPr="00E1268C">
        <w:rPr>
          <w:highlight w:val="yellow"/>
          <w:lang w:val="ru-RU"/>
        </w:rPr>
        <w:t xml:space="preserve">Горизонтальный </w:t>
      </w:r>
      <w:bookmarkEnd w:id="23"/>
      <w:r w:rsidRPr="00E1268C">
        <w:rPr>
          <w:highlight w:val="yellow"/>
          <w:lang w:val="ru-RU"/>
        </w:rPr>
        <w:t>линейный однонаправленный список с заглавным звеном мы будем называть</w:t>
      </w:r>
      <w:r w:rsidR="005D5D7D" w:rsidRPr="00E1268C">
        <w:rPr>
          <w:highlight w:val="yellow"/>
          <w:lang w:val="ru-RU"/>
        </w:rPr>
        <w:t xml:space="preserve"> </w:t>
      </w:r>
      <w:r w:rsidRPr="00E1268C">
        <w:rPr>
          <w:b/>
          <w:highlight w:val="yellow"/>
          <w:lang w:val="ru-RU"/>
        </w:rPr>
        <w:t>гирляндой</w:t>
      </w:r>
      <w:r w:rsidRPr="00E1268C">
        <w:rPr>
          <w:highlight w:val="yellow"/>
          <w:lang w:val="ru-RU"/>
        </w:rPr>
        <w:t>. Каждое звено этого списка содержит три поля, причем, если указатель</w:t>
      </w:r>
      <w:r w:rsidR="005D5D7D" w:rsidRPr="00E1268C">
        <w:rPr>
          <w:highlight w:val="yellow"/>
          <w:lang w:val="ru-RU"/>
        </w:rPr>
        <w:t xml:space="preserve"> </w:t>
      </w:r>
      <w:r w:rsidRPr="00E1268C">
        <w:rPr>
          <w:b/>
          <w:highlight w:val="yellow"/>
          <w:lang w:val="ru-RU"/>
        </w:rPr>
        <w:t>P</w:t>
      </w:r>
      <w:r w:rsidR="005D5D7D" w:rsidRPr="00E1268C">
        <w:rPr>
          <w:highlight w:val="yellow"/>
          <w:lang w:val="ru-RU"/>
        </w:rPr>
        <w:t xml:space="preserve"> </w:t>
      </w:r>
      <w:r w:rsidRPr="00E1268C">
        <w:rPr>
          <w:highlight w:val="yellow"/>
          <w:lang w:val="ru-RU"/>
        </w:rPr>
        <w:t>указывает на звено гирлянды, то:</w:t>
      </w:r>
    </w:p>
    <w:p w:rsidR="00292A83" w:rsidRPr="00C17DEF" w:rsidRDefault="00292A83" w:rsidP="00F4244B">
      <w:pPr>
        <w:pStyle w:val="Main"/>
        <w:numPr>
          <w:ilvl w:val="0"/>
          <w:numId w:val="14"/>
        </w:numPr>
        <w:ind w:left="426"/>
        <w:rPr>
          <w:lang w:val="ru-RU"/>
        </w:rPr>
      </w:pPr>
      <w:r w:rsidRPr="00C17DEF">
        <w:rPr>
          <w:lang w:val="ru-RU"/>
        </w:rPr>
        <w:t>поле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(*P).</w:t>
      </w:r>
      <w:proofErr w:type="spellStart"/>
      <w:r w:rsidRPr="00C17DEF">
        <w:rPr>
          <w:b/>
          <w:lang w:val="ru-RU"/>
        </w:rPr>
        <w:t>Key</w:t>
      </w:r>
      <w:proofErr w:type="spellEnd"/>
      <w:r w:rsidR="005D5D7D">
        <w:rPr>
          <w:lang w:val="ru-RU"/>
        </w:rPr>
        <w:t xml:space="preserve"> </w:t>
      </w:r>
      <w:r w:rsidRPr="00C17DEF">
        <w:rPr>
          <w:lang w:val="ru-RU"/>
        </w:rPr>
        <w:t>является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информационным полем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узла гирлянды;</w:t>
      </w:r>
    </w:p>
    <w:p w:rsidR="00292A83" w:rsidRPr="00C17DEF" w:rsidRDefault="00292A83" w:rsidP="00F4244B">
      <w:pPr>
        <w:pStyle w:val="Main"/>
        <w:numPr>
          <w:ilvl w:val="0"/>
          <w:numId w:val="14"/>
        </w:numPr>
        <w:ind w:left="426"/>
        <w:rPr>
          <w:lang w:val="ru-RU"/>
        </w:rPr>
      </w:pPr>
      <w:r w:rsidRPr="00C17DEF">
        <w:rPr>
          <w:lang w:val="ru-RU"/>
        </w:rPr>
        <w:t>поле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(*P).</w:t>
      </w:r>
      <w:proofErr w:type="spellStart"/>
      <w:r w:rsidRPr="00C17DEF">
        <w:rPr>
          <w:b/>
          <w:lang w:val="ru-RU"/>
        </w:rPr>
        <w:t>Next</w:t>
      </w:r>
      <w:proofErr w:type="spellEnd"/>
      <w:r w:rsidR="005D5D7D">
        <w:rPr>
          <w:lang w:val="ru-RU"/>
        </w:rPr>
        <w:t xml:space="preserve"> </w:t>
      </w:r>
      <w:r w:rsidRPr="00C17DEF">
        <w:rPr>
          <w:lang w:val="ru-RU"/>
        </w:rPr>
        <w:t>содержит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указатель на следующее звено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гирлянды;</w:t>
      </w:r>
    </w:p>
    <w:p w:rsidR="00292A83" w:rsidRPr="00C17DEF" w:rsidRDefault="00292A83" w:rsidP="00F4244B">
      <w:pPr>
        <w:pStyle w:val="Main"/>
        <w:numPr>
          <w:ilvl w:val="0"/>
          <w:numId w:val="14"/>
        </w:numPr>
        <w:ind w:left="426"/>
        <w:rPr>
          <w:lang w:val="ru-RU"/>
        </w:rPr>
      </w:pPr>
      <w:r w:rsidRPr="00C17DEF">
        <w:rPr>
          <w:lang w:val="ru-RU"/>
        </w:rPr>
        <w:t>поле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(*P).</w:t>
      </w:r>
      <w:proofErr w:type="spellStart"/>
      <w:r w:rsidRPr="00C17DEF">
        <w:rPr>
          <w:b/>
          <w:lang w:val="ru-RU"/>
        </w:rPr>
        <w:t>Trail</w:t>
      </w:r>
      <w:proofErr w:type="spellEnd"/>
      <w:r w:rsidR="005D5D7D">
        <w:rPr>
          <w:lang w:val="ru-RU"/>
        </w:rPr>
        <w:t xml:space="preserve"> </w:t>
      </w:r>
      <w:r w:rsidRPr="00C17DEF">
        <w:rPr>
          <w:lang w:val="ru-RU"/>
        </w:rPr>
        <w:t>содержит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указатель на линейный однонаправленный список с заглавным звеном</w:t>
      </w:r>
      <w:r w:rsidRPr="00C17DEF">
        <w:rPr>
          <w:lang w:val="ru-RU"/>
        </w:rPr>
        <w:t>, который называется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висюлькой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(английское слово</w:t>
      </w:r>
      <w:r w:rsidR="005D5D7D">
        <w:rPr>
          <w:lang w:val="ru-RU"/>
        </w:rPr>
        <w:t xml:space="preserve"> </w:t>
      </w:r>
      <w:proofErr w:type="spellStart"/>
      <w:r w:rsidRPr="00C17DEF">
        <w:rPr>
          <w:b/>
          <w:lang w:val="ru-RU"/>
        </w:rPr>
        <w:t>Trail</w:t>
      </w:r>
      <w:proofErr w:type="spellEnd"/>
      <w:r w:rsidR="005D5D7D">
        <w:rPr>
          <w:lang w:val="ru-RU"/>
        </w:rPr>
        <w:t xml:space="preserve"> </w:t>
      </w:r>
      <w:r w:rsidRPr="00C17DEF">
        <w:rPr>
          <w:lang w:val="ru-RU"/>
        </w:rPr>
        <w:t>переводится как "тащиться, свисать, волочиться").</w:t>
      </w:r>
    </w:p>
    <w:p w:rsidR="0056299C" w:rsidRPr="00C17DEF" w:rsidRDefault="0056299C" w:rsidP="00C15B86">
      <w:pPr>
        <w:pStyle w:val="Main"/>
        <w:ind w:firstLine="567"/>
        <w:rPr>
          <w:lang w:val="ru-RU"/>
        </w:rPr>
      </w:pPr>
    </w:p>
    <w:p w:rsidR="00292A83" w:rsidRPr="00C17DEF" w:rsidRDefault="00292A83" w:rsidP="00C15B86">
      <w:pPr>
        <w:pStyle w:val="Main"/>
        <w:ind w:firstLine="567"/>
        <w:rPr>
          <w:lang w:val="ru-RU"/>
        </w:rPr>
      </w:pPr>
      <w:r w:rsidRPr="00416616">
        <w:rPr>
          <w:highlight w:val="yellow"/>
          <w:lang w:val="ru-RU"/>
        </w:rPr>
        <w:t>Звено каждой висюльки содержит два поля:</w:t>
      </w:r>
      <w:r w:rsidR="005D5D7D" w:rsidRPr="00416616">
        <w:rPr>
          <w:highlight w:val="yellow"/>
          <w:lang w:val="ru-RU"/>
        </w:rPr>
        <w:t xml:space="preserve"> </w:t>
      </w:r>
      <w:proofErr w:type="spellStart"/>
      <w:r w:rsidRPr="00416616">
        <w:rPr>
          <w:b/>
          <w:highlight w:val="yellow"/>
          <w:lang w:val="ru-RU"/>
        </w:rPr>
        <w:t>Id</w:t>
      </w:r>
      <w:proofErr w:type="spellEnd"/>
      <w:r w:rsidR="005D5D7D" w:rsidRPr="00416616">
        <w:rPr>
          <w:highlight w:val="yellow"/>
          <w:lang w:val="ru-RU"/>
        </w:rPr>
        <w:t xml:space="preserve"> </w:t>
      </w:r>
      <w:r w:rsidRPr="00416616">
        <w:rPr>
          <w:highlight w:val="yellow"/>
          <w:lang w:val="ru-RU"/>
        </w:rPr>
        <w:t>и</w:t>
      </w:r>
      <w:r w:rsidR="005D5D7D" w:rsidRPr="00416616">
        <w:rPr>
          <w:highlight w:val="yellow"/>
          <w:lang w:val="ru-RU"/>
        </w:rPr>
        <w:t xml:space="preserve"> </w:t>
      </w:r>
      <w:proofErr w:type="spellStart"/>
      <w:r w:rsidRPr="00416616">
        <w:rPr>
          <w:b/>
          <w:highlight w:val="yellow"/>
          <w:lang w:val="ru-RU"/>
        </w:rPr>
        <w:t>Next</w:t>
      </w:r>
      <w:proofErr w:type="spellEnd"/>
      <w:r w:rsidRPr="00416616">
        <w:rPr>
          <w:highlight w:val="yellow"/>
          <w:lang w:val="ru-RU"/>
        </w:rPr>
        <w:t>, причем, если указатель</w:t>
      </w:r>
      <w:r w:rsidR="005D5D7D" w:rsidRPr="00416616">
        <w:rPr>
          <w:highlight w:val="yellow"/>
          <w:lang w:val="ru-RU"/>
        </w:rPr>
        <w:t xml:space="preserve"> </w:t>
      </w:r>
      <w:r w:rsidRPr="00416616">
        <w:rPr>
          <w:highlight w:val="yellow"/>
          <w:lang w:val="ru-RU"/>
        </w:rPr>
        <w:t>Q</w:t>
      </w:r>
      <w:r w:rsidR="005D5D7D" w:rsidRPr="00416616">
        <w:rPr>
          <w:highlight w:val="yellow"/>
          <w:lang w:val="ru-RU"/>
        </w:rPr>
        <w:t xml:space="preserve"> </w:t>
      </w:r>
      <w:r w:rsidRPr="00416616">
        <w:rPr>
          <w:highlight w:val="yellow"/>
          <w:lang w:val="ru-RU"/>
        </w:rPr>
        <w:t>указывает на элемент висюльки, то:</w:t>
      </w:r>
    </w:p>
    <w:p w:rsidR="00292A83" w:rsidRPr="00C17DEF" w:rsidRDefault="00292A83" w:rsidP="00C15B86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поле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(*Q).</w:t>
      </w:r>
      <w:proofErr w:type="spellStart"/>
      <w:r w:rsidRPr="00C17DEF">
        <w:rPr>
          <w:b/>
          <w:lang w:val="ru-RU"/>
        </w:rPr>
        <w:t>Id</w:t>
      </w:r>
      <w:proofErr w:type="spellEnd"/>
      <w:r w:rsidR="005D5D7D">
        <w:rPr>
          <w:lang w:val="ru-RU"/>
        </w:rPr>
        <w:t xml:space="preserve"> </w:t>
      </w:r>
      <w:r w:rsidRPr="00C17DEF">
        <w:rPr>
          <w:lang w:val="ru-RU"/>
        </w:rPr>
        <w:t>является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информационным полем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звена висюльки;</w:t>
      </w:r>
    </w:p>
    <w:p w:rsidR="00292A83" w:rsidRPr="00C17DEF" w:rsidRDefault="00292A83" w:rsidP="00C15B86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поле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(*Q).</w:t>
      </w:r>
      <w:proofErr w:type="spellStart"/>
      <w:r w:rsidRPr="00C17DEF">
        <w:rPr>
          <w:b/>
          <w:lang w:val="ru-RU"/>
        </w:rPr>
        <w:t>Next</w:t>
      </w:r>
      <w:proofErr w:type="spellEnd"/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указывает на следующее звено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данной висюльки.</w:t>
      </w:r>
    </w:p>
    <w:p w:rsidR="00292A83" w:rsidRPr="00C17DEF" w:rsidRDefault="00292A83" w:rsidP="00C15B86">
      <w:pPr>
        <w:pStyle w:val="Main"/>
        <w:ind w:firstLine="567"/>
        <w:rPr>
          <w:lang w:val="ru-RU"/>
        </w:rPr>
      </w:pPr>
    </w:p>
    <w:p w:rsidR="00292A83" w:rsidRPr="00C17DEF" w:rsidRDefault="00292A83" w:rsidP="00C15B86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следующем шаге мы приведем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реализ</w:t>
      </w:r>
      <w:r w:rsidR="00C15B86" w:rsidRPr="00C17DEF">
        <w:rPr>
          <w:b/>
          <w:lang w:val="ru-RU"/>
        </w:rPr>
        <w:t>а</w:t>
      </w:r>
      <w:r w:rsidRPr="00C17DEF">
        <w:rPr>
          <w:b/>
          <w:lang w:val="ru-RU"/>
        </w:rPr>
        <w:t>цию простейших операций над ортогональными списками</w:t>
      </w:r>
      <w:r w:rsidRPr="00C17DEF">
        <w:rPr>
          <w:lang w:val="ru-RU"/>
        </w:rPr>
        <w:t>.</w:t>
      </w:r>
    </w:p>
    <w:p w:rsidR="00AC7876" w:rsidRPr="00C17DEF" w:rsidRDefault="00AC7876" w:rsidP="003F50D3">
      <w:pPr>
        <w:pStyle w:val="Main"/>
        <w:ind w:firstLine="567"/>
        <w:rPr>
          <w:lang w:val="ru-RU"/>
        </w:rPr>
      </w:pPr>
    </w:p>
    <w:p w:rsidR="002768BB" w:rsidRPr="006839A7" w:rsidRDefault="002768BB" w:rsidP="006839A7">
      <w:pPr>
        <w:pStyle w:val="3"/>
        <w:keepNext w:val="0"/>
        <w:spacing w:before="0" w:after="0"/>
        <w:ind w:left="709" w:firstLine="0"/>
        <w:rPr>
          <w:sz w:val="20"/>
          <w:szCs w:val="20"/>
        </w:rPr>
      </w:pPr>
      <w:bookmarkStart w:id="24" w:name="_Toc515771002"/>
      <w:r w:rsidRPr="00C17DEF">
        <w:rPr>
          <w:sz w:val="20"/>
          <w:szCs w:val="20"/>
        </w:rPr>
        <w:t>Реализация операций над ортогональными списками</w:t>
      </w:r>
      <w:bookmarkEnd w:id="24"/>
    </w:p>
    <w:p w:rsidR="002768BB" w:rsidRPr="00C17DEF" w:rsidRDefault="002768BB" w:rsidP="002768BB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приведем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пример программы, реализующей основные операции над ортогональными списками</w:t>
      </w:r>
      <w:r w:rsidRPr="00C17DEF">
        <w:rPr>
          <w:lang w:val="ru-RU"/>
        </w:rPr>
        <w:t>.</w:t>
      </w:r>
    </w:p>
    <w:p w:rsidR="002768BB" w:rsidRPr="00C17DEF" w:rsidRDefault="002768BB" w:rsidP="002768BB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Приведем реализацию на языке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C++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простейших операций над ортогональными списками ("</w:t>
      </w:r>
      <w:proofErr w:type="spellStart"/>
      <w:r w:rsidRPr="00C17DEF">
        <w:rPr>
          <w:lang w:val="ru-RU"/>
        </w:rPr>
        <w:t>гирляндо-висюлечной</w:t>
      </w:r>
      <w:proofErr w:type="spellEnd"/>
      <w:r w:rsidRPr="00C17DEF">
        <w:rPr>
          <w:lang w:val="ru-RU"/>
        </w:rPr>
        <w:t>" структурой).</w:t>
      </w:r>
    </w:p>
    <w:p w:rsidR="002768BB" w:rsidRPr="00C17DEF" w:rsidRDefault="002768BB" w:rsidP="002768BB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Сначала опишем типы данных:</w:t>
      </w:r>
    </w:p>
    <w:p w:rsidR="002768BB" w:rsidRPr="00C17DEF" w:rsidRDefault="002768BB" w:rsidP="002768BB">
      <w:pPr>
        <w:pStyle w:val="Main"/>
        <w:ind w:firstLine="567"/>
        <w:rPr>
          <w:lang w:val="ru-RU"/>
        </w:rPr>
      </w:pPr>
    </w:p>
    <w:p w:rsidR="002768BB" w:rsidRPr="00C17DEF" w:rsidRDefault="002768BB" w:rsidP="002768B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Описание типа звена гирлянды.</w:t>
      </w:r>
    </w:p>
    <w:p w:rsidR="002768BB" w:rsidRPr="00C17DEF" w:rsidRDefault="002768BB" w:rsidP="002768B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struct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nodeGir</w:t>
      </w:r>
    </w:p>
    <w:p w:rsidR="002768BB" w:rsidRPr="00C17DEF" w:rsidRDefault="002768BB" w:rsidP="002768B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2768BB" w:rsidRPr="00C17DEF" w:rsidRDefault="002768BB" w:rsidP="002768B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int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elem;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Информационное поле звена гирлянды.</w:t>
      </w:r>
    </w:p>
    <w:p w:rsidR="002768BB" w:rsidRPr="00C17DEF" w:rsidRDefault="002768BB" w:rsidP="002768B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 xml:space="preserve">nodeVis *vniz;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Указатель на звено висюльки.</w:t>
      </w:r>
    </w:p>
    <w:p w:rsidR="002768BB" w:rsidRPr="00C17DEF" w:rsidRDefault="002768BB" w:rsidP="002768B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 xml:space="preserve">nodeGir *sled;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Указатель на звено гирлянды.</w:t>
      </w:r>
    </w:p>
    <w:p w:rsidR="002768BB" w:rsidRPr="00C17DEF" w:rsidRDefault="002768BB" w:rsidP="002768B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};</w:t>
      </w:r>
    </w:p>
    <w:p w:rsidR="00D93D60" w:rsidRPr="00C17DEF" w:rsidRDefault="002768BB" w:rsidP="002768B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Описание типа звена висюльки.</w:t>
      </w:r>
    </w:p>
    <w:p w:rsidR="002768BB" w:rsidRPr="00C17DEF" w:rsidRDefault="002768BB" w:rsidP="002768B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lastRenderedPageBreak/>
        <w:t>struct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nodeVis</w:t>
      </w:r>
    </w:p>
    <w:p w:rsidR="002768BB" w:rsidRPr="00C17DEF" w:rsidRDefault="002768BB" w:rsidP="002768B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2768BB" w:rsidRPr="00C17DEF" w:rsidRDefault="002768BB" w:rsidP="002768B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int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elem;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Информационное поле звена висюльки.</w:t>
      </w:r>
    </w:p>
    <w:p w:rsidR="002768BB" w:rsidRPr="00C17DEF" w:rsidRDefault="002768BB" w:rsidP="002768B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 xml:space="preserve">nodeVis *vniz;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Указатель на звено висюльки.</w:t>
      </w:r>
    </w:p>
    <w:p w:rsidR="002768BB" w:rsidRPr="00C17DEF" w:rsidRDefault="002768BB" w:rsidP="002768B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};</w:t>
      </w:r>
    </w:p>
    <w:p w:rsidR="002768BB" w:rsidRPr="00C17DEF" w:rsidRDefault="002768BB" w:rsidP="002768BB">
      <w:pPr>
        <w:pStyle w:val="Main"/>
        <w:ind w:firstLine="567"/>
        <w:rPr>
          <w:lang w:val="ru-RU"/>
        </w:rPr>
      </w:pPr>
    </w:p>
    <w:p w:rsidR="002768BB" w:rsidRPr="00C17DEF" w:rsidRDefault="002768BB" w:rsidP="002768BB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Приведем программу, демонстрирующую работу с "</w:t>
      </w:r>
      <w:proofErr w:type="spellStart"/>
      <w:r w:rsidRPr="00C17DEF">
        <w:rPr>
          <w:lang w:val="ru-RU"/>
        </w:rPr>
        <w:t>гирляндо-висюлечной</w:t>
      </w:r>
      <w:proofErr w:type="spellEnd"/>
      <w:r w:rsidRPr="00C17DEF">
        <w:rPr>
          <w:lang w:val="ru-RU"/>
        </w:rPr>
        <w:t>" структурой.</w:t>
      </w:r>
    </w:p>
    <w:p w:rsidR="002768BB" w:rsidRPr="00C17DEF" w:rsidRDefault="002768BB" w:rsidP="002768BB">
      <w:pPr>
        <w:pStyle w:val="Main"/>
        <w:ind w:firstLine="567"/>
        <w:rPr>
          <w:lang w:val="ru-RU"/>
        </w:rPr>
      </w:pP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std;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struct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nodeVis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int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elem;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//Информационное поле звена висюльки.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nodeVis *vniz;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//Указатель на звено висюльки.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struct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nodeGir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int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elem;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//Информационное поле звена гирлянды.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nodeVis *vniz;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//Указатель на звено висюльки.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nodeGir *sled;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//Указатель на звено гирлянды.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class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GirVis {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private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: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nodeGir *phead;</w:t>
      </w:r>
      <w:r w:rsidRPr="00446A2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Голова</w:t>
      </w:r>
      <w:r w:rsidRPr="00446A2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гирлянды</w:t>
      </w:r>
      <w:r w:rsidRPr="00446A2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.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nodeVis *pheadVis;</w:t>
      </w:r>
      <w:r w:rsidRPr="00446A2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Голова</w:t>
      </w:r>
      <w:r w:rsidRPr="00446A2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висюльки</w:t>
      </w:r>
      <w:r w:rsidRPr="00446A2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.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VisVyvod ();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public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: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ab/>
        <w:t xml:space="preserve"> GirVis() {phead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(nodeGir); }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ab/>
        <w:t xml:space="preserve"> ~GirVis() {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phead;}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ab/>
        <w:t xml:space="preserve"> nodeVis *VisPostr ();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ab/>
        <w:t xml:space="preserve"> nodeVis* VisPoisk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ab/>
        <w:t xml:space="preserve">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SetpheadVis (nodeVis *r) {pheadVis=r;} </w:t>
      </w:r>
      <w:r w:rsidRPr="00446A2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Определение</w:t>
      </w:r>
      <w:r w:rsidRPr="00446A2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головы</w:t>
      </w:r>
      <w:r w:rsidRPr="00446A2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висюльки</w:t>
      </w:r>
      <w:r w:rsidRPr="00446A2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.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ab/>
        <w:t xml:space="preserve">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VisVstav (nodeVis *,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ab/>
        <w:t xml:space="preserve">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Vis1Vstav (nodeVis *,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ab/>
        <w:t xml:space="preserve">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VisUdale (nodeVis *);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ab/>
        <w:t xml:space="preserve">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Vis1Udale (nodeVis *);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ab/>
        <w:t xml:space="preserve">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GirPostr ();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ab/>
        <w:t xml:space="preserve">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GirVyvod ();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ab/>
        <w:t xml:space="preserve"> nodeGir *GirPoisk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ab/>
        <w:t xml:space="preserve">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OCHISTKA();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ab/>
        <w:t xml:space="preserve">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OCHISTKA1();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main ()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setlocale(LC_ALL,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"Rus"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GirVis A;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el,elGir,elVis;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nodeGir *Res; </w:t>
      </w:r>
      <w:r w:rsidRPr="00446A2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Рабочий</w:t>
      </w:r>
      <w:r w:rsidRPr="00446A2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указатель</w:t>
      </w:r>
      <w:r w:rsidRPr="00446A2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.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nodeVis *ResVis;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//Указатель на звено висюльки.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A.GirPostr ();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A.GirVyvod ();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"\nВведите элемент звена гирлянды,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"чьи висюльки будем изменять:\n"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cin&gt;&gt;elGir;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"\nВведите элемент звена висюльки, после которого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"осуществляется вставка:\n"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cin&gt;&gt;elVis;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"\nВведите вставляемый элемент:\n"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cin&gt;&gt;el;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//Поиск элемента elGir в гирлянде.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Res=A.GirPoisk (elGir);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(Res!=NULL)</w:t>
      </w:r>
    </w:p>
    <w:p w:rsidR="00293C23" w:rsidRPr="005D5D7D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{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lastRenderedPageBreak/>
        <w:t xml:space="preserve">   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//Поиск элемента elVis в висюльке.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ab/>
        <w:t xml:space="preserve">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A.SetpheadVis((*Res).vniz);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ab/>
        <w:t xml:space="preserve"> ResVis=A.VisPoisk (elVis);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(ResVis!=NULL)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A.VisVstav (ResVis,el);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ab/>
        <w:t xml:space="preserve">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"Элемента в висюльке нет!\n"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}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"Элемента в гирлянде нет\n"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A.GirVyvod ();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"\nВведите элемент гирлянды, чью висюльку будем изменять:\n"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cin&gt;&gt;elGir;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"Введите элемент висюльки, перед которым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"осуществляется вставка:\n"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cin&gt;&gt;elVis;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"Введите вставляемый элемент:\n"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cin&gt;&gt;el;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//Поиск элемента elGir в гирлянде.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Res=A.GirPoisk (elGir);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(Res!=NULL)</w:t>
      </w:r>
    </w:p>
    <w:p w:rsidR="00293C23" w:rsidRPr="005D5D7D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{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//Поиск элемента elVis в висюльке.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A.SetpheadVis((*Res).vniz);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ResVis=A.VisPoisk (elVis);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(ResVis!=NULL)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A.Vis1Vstav (ResVis,el);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"Элемента в висюльке нет!\n"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}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"Элемента в гирлянде нет!\n"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A.GirVyvod ();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"\nВведите элемент гирлянды, чью висюльку будем изменять:\n"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cin&gt;&gt;elGir;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"Введите элемент висюльки, после которого нужно удалить:\n"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cin&gt;&gt;elVis;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//Поиск элемента elGir в гирлянде.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Res=A.GirPoisk (elGir);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(Res!=NULL)</w:t>
      </w:r>
    </w:p>
    <w:p w:rsidR="00293C23" w:rsidRPr="005D5D7D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{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//Поиск элемента elVis в висюльке.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A.SetpheadVis((*Res).vniz);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ResVis=A.VisPoisk (elVis);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((ResVis!=NULL) &amp;&amp; ((*ResVis).vniz!=NULL))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A.VisUdale (ResVis);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Элемента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в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висюльке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нет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!\n"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}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"Элемента в гирлянде нет!\n"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A.GirVyvod ();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"\nВведите элемент гирлянды, чью висюльку будем изменять:\n"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cin&gt;&gt;elGir;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"Введите элемент висюльки, который удаляется:\n"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cin&gt;&gt;elVis;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//Поиск элемента elGir в гирлянде.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Res=A.GirPoisk (elGir);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(Res!=NULL)</w:t>
      </w:r>
    </w:p>
    <w:p w:rsidR="00293C23" w:rsidRPr="005D5D7D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{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//Поиск элемента elVis в висюльке.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A.SetpheadVis((*Res).vniz);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ResVis=A.VisPoisk (elVis);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((ResVis!=NULL) &amp;&amp; ((*ResVis).vniz!=NULL))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A.Vis1Udale (ResVis);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"Элемента в висюльке нет или он последний!\n"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}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"Элемента в гирлянде нет!\n"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A.GirVyvod ();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A.OCHISTKA();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 &lt;&lt; 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system(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GirVis::OCHISTKA()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nodeGir *q,*q1;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//Рабочие указатели.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q = phead;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q1 = (*q).sled;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//Указатель q1 "опережает" указатель q.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(q1!=NULL)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 q = q1; q1 = (*q1).sled;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pheadVis=(*q).vniz;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OCHISTKA1(); </w:t>
      </w:r>
      <w:r w:rsidRPr="00446A2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Очистка</w:t>
      </w:r>
      <w:r w:rsidRPr="00446A2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висюльки</w:t>
      </w:r>
      <w:r w:rsidRPr="00446A2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.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q;}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GirVis::OCHISTKA1()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nodeVis *q,*q1;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q=pheadVis;</w:t>
      </w:r>
    </w:p>
    <w:p w:rsidR="00293C23" w:rsidRPr="005D5D7D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q1 = (*q).vniz;</w:t>
      </w:r>
    </w:p>
    <w:p w:rsidR="00293C23" w:rsidRPr="005D5D7D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5D5D7D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(q1!=NULL)</w:t>
      </w:r>
    </w:p>
    <w:p w:rsidR="00293C23" w:rsidRPr="005D5D7D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 q = q1; q1 = (*q1).vniz;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q;}</w:t>
      </w:r>
    </w:p>
    <w:p w:rsidR="00293C23" w:rsidRPr="005D5D7D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5D5D7D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293C23" w:rsidRPr="005D5D7D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293C23" w:rsidRPr="005D5D7D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GirVis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::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GirPostr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()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//Построение однонаправленного списка с заглавным звеном,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//заданного указателем phead (построение гирлянды).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nodeGir *t;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t = phead; (*t).sled = NULL;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"Вводите элемент гирлянды: 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cin&gt;&gt;el;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(el!=0)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(*t).sled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(nodeGir);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t = (*t).sled; (*t).elem = el; (*t).sled = NULL;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(*t).vniz=VisPostr();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cout&lt;&lt;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"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Вводите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элемент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гирлянды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: \n"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cin&gt;&gt;el;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nodeVis *GirVis::VisPostr ()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//Построение однонаправленного списка с заглавным звеном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//(построение висюльки). pheadVis - указатель на висюльку.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nodeVis *t;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int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el;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//Создадим заглавное звено списка.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pheadVis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(nodeVis);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t = pheadVis; (*t).vniz = NULL;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"Вводите элементы звеньев висюльки: 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cin&gt;&gt;el;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(el!=0)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(*t).vniz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(nodeVis);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t = (*t).vniz; (*t).elem = el; (*t).vniz = NULL;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cin&gt;&gt;el;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pheadVis;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GirVis::GirVyvod ()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//Вывод содержимого однонаправленного списка, заданного</w:t>
      </w:r>
    </w:p>
    <w:p w:rsidR="00D93D60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//указателем phead (вывод содержимого гирлянды).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nodeGir *t;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t = phead; t = (*t).sled;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Гирлянда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: 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(t!=NULL)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cout&lt;&lt;(*t).elem&lt;&lt;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 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pheadVis=(*t).vniz;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VisVyvod ();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t = (*t).sled;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nodeGir *GirVis::GirPoisk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el)</w:t>
      </w:r>
    </w:p>
    <w:p w:rsidR="00D93D60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//Поиск элемента el в списке, заданном указателем phead.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 случае успешного поиска возвращается адрес звена списка,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//содержащего элемент el. В противном случае - NULL.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nodeGir *t,*r;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r = NULL; t = phead; t = (*t).sled;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(t!=NULL &amp;&amp; r==NULL)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((*t).elem==el) r = t;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t = (*t).sled;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r;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GirVis::VisVyvod ()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//Вывод содержимого однонаправленного списка с заглавным звеном,</w:t>
      </w:r>
    </w:p>
    <w:p w:rsidR="00D93D60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//заданного указателем pheadVis (вывод содержимого висюльки).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nodeVis *t;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t = pheadVis; t = (*t).vniz;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"("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(t!=NULL)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cout&lt;&lt;(*t).elem&lt;&lt;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 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 t = (*t).vniz;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")"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nodeVis *GirVis::VisPoisk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el)</w:t>
      </w:r>
    </w:p>
    <w:p w:rsidR="00D93D60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//Поиск элемента el в списке, заданном указателем pheadVis.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 случае успешного поиска возвращается адрес звена списка,</w:t>
      </w:r>
    </w:p>
    <w:p w:rsidR="00D93D60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//содержащего элемент el. В противном случае - NULL.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nodeVis *t,*r;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r = NULL; t = pheadVis; t = (*t).vniz;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(t!=NULL &amp;&amp; r==NULL)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((*t).elem==el) r = t;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t = (*t).vniz;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r;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GirVis::VisVstav (nodeVis *r,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el)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//Включение звена с информационным полем el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//после звена, на которое указывает r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//(включение звена в висюльку).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lastRenderedPageBreak/>
        <w:t xml:space="preserve">  nodeVis *q;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q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(nodeVis);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(*q).elem = el; (*q).vniz = (*r).vniz; (*r).vniz = q;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GirVis::Vis1Vstav (nodeVis *r,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el)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//Включение звена с информационным полем el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//перед звеном, на которое указывает r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//(включение звена в висюльку).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nodeVis *q;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q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(nodeVis);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(*q).elem = (*r).elem; (*q).vniz = (*r).vniz;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(*r).elem = el; (*r).vniz = q;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GirVis::VisUdale (nodeVis *r)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//Удаление звена, расположенного после звена,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//на которое указывает ссылка r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//(удаление звена висюльки).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nodeVis *q;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q = (*r).vniz;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((*r).vniz!=NULL)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(*r).vniz = (*(*r).vniz).vniz;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}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"Звено с заданным элементом - последнее!\n"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GirVis::Vis1Udale (nodeVis *r)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//Удаление звена, на которое указывает ссылка r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//(удаление звена висюльки).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nodeVis *g;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((*r).vniz!=NULL)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g = (*r).vniz;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(*r).elem = (*(*r).vniz).elem;</w:t>
      </w:r>
    </w:p>
    <w:p w:rsidR="00293C23" w:rsidRPr="00446A2E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(*r).vniz = (*(*r).vniz).vniz;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delete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g;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}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"Не умею удалять последнее звено!\n"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93C23" w:rsidRPr="00C17DEF" w:rsidRDefault="00293C23" w:rsidP="00293C2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2768BB" w:rsidRPr="00C17DEF" w:rsidRDefault="002768BB" w:rsidP="00293C23">
      <w:pPr>
        <w:pStyle w:val="Main"/>
        <w:ind w:firstLine="0"/>
        <w:jc w:val="center"/>
        <w:rPr>
          <w:lang w:val="ru-RU"/>
        </w:rPr>
      </w:pPr>
    </w:p>
    <w:p w:rsidR="00293C23" w:rsidRPr="00C17DEF" w:rsidRDefault="00293C23" w:rsidP="00293C23">
      <w:pPr>
        <w:pStyle w:val="Main"/>
        <w:ind w:firstLine="0"/>
        <w:jc w:val="center"/>
        <w:rPr>
          <w:lang w:val="ru-RU"/>
        </w:rPr>
      </w:pPr>
      <w:r w:rsidRPr="00C17DEF">
        <w:rPr>
          <w:noProof/>
          <w:lang w:val="ru-RU" w:eastAsia="ru-RU"/>
        </w:rPr>
        <w:lastRenderedPageBreak/>
        <w:drawing>
          <wp:inline distT="0" distB="0" distL="0" distR="0">
            <wp:extent cx="5377815" cy="4735195"/>
            <wp:effectExtent l="1905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15" cy="473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C23" w:rsidRPr="00C17DEF" w:rsidRDefault="00293C23" w:rsidP="00293C23">
      <w:pPr>
        <w:pStyle w:val="Main"/>
        <w:ind w:firstLine="0"/>
        <w:jc w:val="center"/>
        <w:rPr>
          <w:lang w:val="ru-RU"/>
        </w:rPr>
      </w:pPr>
    </w:p>
    <w:p w:rsidR="002768BB" w:rsidRPr="00C17DEF" w:rsidRDefault="002768BB" w:rsidP="002768BB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Со следующего шага мы начнем знакомиться с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кольцами</w:t>
      </w:r>
      <w:r w:rsidRPr="00C17DEF">
        <w:rPr>
          <w:lang w:val="ru-RU"/>
        </w:rPr>
        <w:t>.</w:t>
      </w:r>
    </w:p>
    <w:p w:rsidR="00AC7876" w:rsidRPr="00C17DEF" w:rsidRDefault="00AC7876" w:rsidP="003F50D3">
      <w:pPr>
        <w:pStyle w:val="Main"/>
        <w:ind w:firstLine="567"/>
        <w:rPr>
          <w:lang w:val="ru-RU"/>
        </w:rPr>
      </w:pPr>
    </w:p>
    <w:p w:rsidR="00C8705E" w:rsidRPr="00C17DEF" w:rsidRDefault="00C8705E" w:rsidP="00F4244B">
      <w:pPr>
        <w:pStyle w:val="2"/>
        <w:keepNext w:val="0"/>
        <w:numPr>
          <w:ilvl w:val="1"/>
          <w:numId w:val="6"/>
        </w:numPr>
        <w:spacing w:before="0" w:after="0"/>
        <w:ind w:left="426" w:firstLine="0"/>
        <w:contextualSpacing/>
        <w:rPr>
          <w:i w:val="0"/>
          <w:sz w:val="20"/>
          <w:szCs w:val="20"/>
        </w:rPr>
      </w:pPr>
      <w:bookmarkStart w:id="25" w:name="_Toc515771003"/>
      <w:r w:rsidRPr="00C17DEF">
        <w:rPr>
          <w:i w:val="0"/>
          <w:sz w:val="20"/>
          <w:szCs w:val="20"/>
        </w:rPr>
        <w:t>Кольцевые списки</w:t>
      </w:r>
      <w:bookmarkEnd w:id="25"/>
    </w:p>
    <w:p w:rsidR="0045129C" w:rsidRPr="0045129C" w:rsidRDefault="0045129C" w:rsidP="0045129C">
      <w:pPr>
        <w:pStyle w:val="3"/>
        <w:keepNext w:val="0"/>
        <w:spacing w:before="0" w:after="0"/>
        <w:ind w:left="709" w:firstLine="0"/>
        <w:rPr>
          <w:sz w:val="20"/>
          <w:szCs w:val="20"/>
        </w:rPr>
      </w:pPr>
      <w:bookmarkStart w:id="26" w:name="_Toc515771004"/>
      <w:r w:rsidRPr="0045129C">
        <w:rPr>
          <w:sz w:val="20"/>
          <w:szCs w:val="20"/>
        </w:rPr>
        <w:t>Построение и вывод кольца</w:t>
      </w:r>
      <w:bookmarkEnd w:id="26"/>
    </w:p>
    <w:p w:rsidR="00D93D60" w:rsidRPr="00C17DEF" w:rsidRDefault="00C8705E" w:rsidP="00160A0C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построение и вывод кольца</w:t>
      </w:r>
      <w:r w:rsidRPr="00C17DEF">
        <w:rPr>
          <w:lang w:val="ru-RU"/>
        </w:rPr>
        <w:t>.</w:t>
      </w:r>
    </w:p>
    <w:p w:rsidR="00C8705E" w:rsidRPr="00C17DEF" w:rsidRDefault="00C8705E" w:rsidP="00160A0C">
      <w:pPr>
        <w:pStyle w:val="Main"/>
        <w:ind w:firstLine="567"/>
        <w:rPr>
          <w:lang w:val="ru-RU"/>
        </w:rPr>
      </w:pPr>
      <w:r w:rsidRPr="00C17DEF">
        <w:rPr>
          <w:lang w:val="ru-RU"/>
        </w:rPr>
        <w:t xml:space="preserve">Хотя </w:t>
      </w:r>
      <w:r w:rsidRPr="00446A2E">
        <w:rPr>
          <w:highlight w:val="yellow"/>
          <w:lang w:val="ru-RU"/>
        </w:rPr>
        <w:t>структура в виде линейного списка является весьма полезной, у нее имеется ряд недостатков. Сейчас мы рассмотрим другие методы организации списков и использование их с целью устранения этих недостатков.</w:t>
      </w:r>
    </w:p>
    <w:p w:rsidR="00C8705E" w:rsidRPr="00C17DEF" w:rsidRDefault="00C8705E" w:rsidP="00160A0C">
      <w:pPr>
        <w:pStyle w:val="Main"/>
        <w:ind w:firstLine="567"/>
        <w:rPr>
          <w:lang w:val="ru-RU"/>
        </w:rPr>
      </w:pPr>
      <w:r w:rsidRPr="00446A2E">
        <w:rPr>
          <w:highlight w:val="yellow"/>
          <w:lang w:val="ru-RU"/>
        </w:rPr>
        <w:t xml:space="preserve">Один из </w:t>
      </w:r>
      <w:r w:rsidRPr="00E1268C">
        <w:rPr>
          <w:b/>
          <w:highlight w:val="yellow"/>
          <w:lang w:val="ru-RU"/>
        </w:rPr>
        <w:t>недостатков</w:t>
      </w:r>
      <w:r w:rsidRPr="00446A2E">
        <w:rPr>
          <w:highlight w:val="yellow"/>
          <w:lang w:val="ru-RU"/>
        </w:rPr>
        <w:t xml:space="preserve"> линейных списков заключается в том, что, </w:t>
      </w:r>
      <w:r w:rsidRPr="00E1268C">
        <w:rPr>
          <w:b/>
          <w:highlight w:val="yellow"/>
          <w:lang w:val="ru-RU"/>
        </w:rPr>
        <w:t>зная указатель</w:t>
      </w:r>
      <w:r w:rsidR="005D5D7D" w:rsidRPr="00E1268C">
        <w:rPr>
          <w:b/>
          <w:highlight w:val="yellow"/>
          <w:lang w:val="ru-RU"/>
        </w:rPr>
        <w:t xml:space="preserve"> </w:t>
      </w:r>
      <w:r w:rsidRPr="00E1268C">
        <w:rPr>
          <w:b/>
          <w:highlight w:val="yellow"/>
          <w:lang w:val="ru-RU"/>
        </w:rPr>
        <w:t>p</w:t>
      </w:r>
      <w:r w:rsidR="005D5D7D" w:rsidRPr="00E1268C">
        <w:rPr>
          <w:b/>
          <w:highlight w:val="yellow"/>
          <w:lang w:val="ru-RU"/>
        </w:rPr>
        <w:t xml:space="preserve"> </w:t>
      </w:r>
      <w:r w:rsidRPr="00E1268C">
        <w:rPr>
          <w:b/>
          <w:highlight w:val="yellow"/>
          <w:lang w:val="ru-RU"/>
        </w:rPr>
        <w:t>на звено списка, мы не имеем доступа к</w:t>
      </w:r>
      <w:r w:rsidR="005D5D7D" w:rsidRPr="00E1268C">
        <w:rPr>
          <w:b/>
          <w:highlight w:val="yellow"/>
          <w:lang w:val="ru-RU"/>
        </w:rPr>
        <w:t xml:space="preserve"> </w:t>
      </w:r>
      <w:r w:rsidRPr="00E1268C">
        <w:rPr>
          <w:b/>
          <w:highlight w:val="yellow"/>
          <w:lang w:val="ru-RU"/>
        </w:rPr>
        <w:t>предшествующим</w:t>
      </w:r>
      <w:r w:rsidR="005D5D7D" w:rsidRPr="00E1268C">
        <w:rPr>
          <w:b/>
          <w:highlight w:val="yellow"/>
          <w:lang w:val="ru-RU"/>
        </w:rPr>
        <w:t xml:space="preserve"> </w:t>
      </w:r>
      <w:r w:rsidRPr="00E1268C">
        <w:rPr>
          <w:b/>
          <w:highlight w:val="yellow"/>
          <w:lang w:val="ru-RU"/>
        </w:rPr>
        <w:t>ему звеньям</w:t>
      </w:r>
      <w:r w:rsidRPr="00446A2E">
        <w:rPr>
          <w:highlight w:val="yellow"/>
          <w:lang w:val="ru-RU"/>
        </w:rPr>
        <w:t>. Если производится просмотр списка, то для повторного обращения к нему исходный указатель на начало списка должен быть сохранен.</w:t>
      </w:r>
    </w:p>
    <w:p w:rsidR="00C8705E" w:rsidRPr="00C17DEF" w:rsidRDefault="00C8705E" w:rsidP="00160A0C">
      <w:pPr>
        <w:pStyle w:val="Main"/>
        <w:ind w:firstLine="567"/>
        <w:rPr>
          <w:lang w:val="ru-RU"/>
        </w:rPr>
      </w:pPr>
      <w:r w:rsidRPr="00446A2E">
        <w:rPr>
          <w:highlight w:val="yellow"/>
          <w:lang w:val="ru-RU"/>
        </w:rPr>
        <w:t>Предположим теперь, что в структуре линейного списка было сделано изменение, при котором поле</w:t>
      </w:r>
      <w:r w:rsidR="005D5D7D">
        <w:rPr>
          <w:highlight w:val="yellow"/>
          <w:lang w:val="ru-RU"/>
        </w:rPr>
        <w:t xml:space="preserve"> </w:t>
      </w:r>
      <w:proofErr w:type="spellStart"/>
      <w:r w:rsidRPr="00446A2E">
        <w:rPr>
          <w:b/>
          <w:highlight w:val="yellow"/>
          <w:lang w:val="ru-RU"/>
        </w:rPr>
        <w:t>sled</w:t>
      </w:r>
      <w:proofErr w:type="spellEnd"/>
      <w:r w:rsidR="005D5D7D">
        <w:rPr>
          <w:highlight w:val="yellow"/>
          <w:lang w:val="ru-RU"/>
        </w:rPr>
        <w:t xml:space="preserve"> </w:t>
      </w:r>
      <w:r w:rsidRPr="00446A2E">
        <w:rPr>
          <w:highlight w:val="yellow"/>
          <w:lang w:val="ru-RU"/>
        </w:rPr>
        <w:t>последнего элемента содержит указатель</w:t>
      </w:r>
      <w:r w:rsidR="005D5D7D">
        <w:rPr>
          <w:highlight w:val="yellow"/>
          <w:lang w:val="ru-RU"/>
        </w:rPr>
        <w:t xml:space="preserve"> </w:t>
      </w:r>
      <w:r w:rsidRPr="00446A2E">
        <w:rPr>
          <w:highlight w:val="yellow"/>
          <w:lang w:val="ru-RU"/>
        </w:rPr>
        <w:t>"</w:t>
      </w:r>
      <w:r w:rsidRPr="00446A2E">
        <w:rPr>
          <w:b/>
          <w:highlight w:val="yellow"/>
          <w:lang w:val="ru-RU"/>
        </w:rPr>
        <w:t>назад</w:t>
      </w:r>
      <w:r w:rsidRPr="00446A2E">
        <w:rPr>
          <w:highlight w:val="yellow"/>
          <w:lang w:val="ru-RU"/>
        </w:rPr>
        <w:t>"</w:t>
      </w:r>
      <w:r w:rsidR="005D5D7D">
        <w:rPr>
          <w:highlight w:val="yellow"/>
          <w:lang w:val="ru-RU"/>
        </w:rPr>
        <w:t xml:space="preserve"> </w:t>
      </w:r>
      <w:r w:rsidRPr="00446A2E">
        <w:rPr>
          <w:highlight w:val="yellow"/>
          <w:lang w:val="ru-RU"/>
        </w:rPr>
        <w:t>или на заглавное звено, или на элемент, следующий за заглавным звеном.</w:t>
      </w:r>
    </w:p>
    <w:p w:rsidR="00C8705E" w:rsidRPr="00C17DEF" w:rsidRDefault="00C8705E" w:rsidP="00160A0C">
      <w:pPr>
        <w:pStyle w:val="Main"/>
        <w:ind w:firstLine="567"/>
        <w:rPr>
          <w:lang w:val="ru-RU"/>
        </w:rPr>
      </w:pPr>
      <w:bookmarkStart w:id="27" w:name="AP01976"/>
      <w:r w:rsidRPr="00446A2E">
        <w:rPr>
          <w:highlight w:val="yellow"/>
          <w:lang w:val="ru-RU"/>
        </w:rPr>
        <w:t>Под</w:t>
      </w:r>
      <w:r w:rsidR="005D5D7D">
        <w:rPr>
          <w:highlight w:val="yellow"/>
          <w:lang w:val="ru-RU"/>
        </w:rPr>
        <w:t xml:space="preserve"> </w:t>
      </w:r>
      <w:bookmarkEnd w:id="27"/>
      <w:r w:rsidRPr="00446A2E">
        <w:rPr>
          <w:b/>
          <w:highlight w:val="yellow"/>
          <w:lang w:val="ru-RU"/>
        </w:rPr>
        <w:t>кольцевым (циклическим) списком</w:t>
      </w:r>
      <w:r w:rsidR="005D5D7D">
        <w:rPr>
          <w:highlight w:val="yellow"/>
          <w:lang w:val="ru-RU"/>
        </w:rPr>
        <w:t xml:space="preserve"> </w:t>
      </w:r>
      <w:r w:rsidRPr="00446A2E">
        <w:rPr>
          <w:highlight w:val="yellow"/>
          <w:lang w:val="ru-RU"/>
        </w:rPr>
        <w:t>понимается список, в котором указатель из некоторой ячейки направлен на такое место в списке, откуда данная ячейка может быть достигнута снова [1]. Очевидно, что теперь мы можем из любого звена списка, "перемещаясь" по указателям достичь любого другого звена.</w:t>
      </w:r>
    </w:p>
    <w:p w:rsidR="00C8705E" w:rsidRPr="00C17DEF" w:rsidRDefault="00C8705E" w:rsidP="00160A0C">
      <w:pPr>
        <w:pStyle w:val="Main"/>
        <w:ind w:firstLine="567"/>
        <w:rPr>
          <w:lang w:val="ru-RU"/>
        </w:rPr>
      </w:pPr>
      <w:bookmarkStart w:id="28" w:name="AP01977"/>
      <w:r w:rsidRPr="00446A2E">
        <w:rPr>
          <w:b/>
          <w:highlight w:val="cyan"/>
          <w:lang w:val="ru-RU"/>
        </w:rPr>
        <w:t xml:space="preserve">Кольцевым </w:t>
      </w:r>
      <w:bookmarkEnd w:id="28"/>
      <w:r w:rsidRPr="00446A2E">
        <w:rPr>
          <w:b/>
          <w:highlight w:val="cyan"/>
          <w:lang w:val="ru-RU"/>
        </w:rPr>
        <w:t>списком</w:t>
      </w:r>
      <w:r w:rsidRPr="00446A2E">
        <w:rPr>
          <w:highlight w:val="cyan"/>
          <w:lang w:val="ru-RU"/>
        </w:rPr>
        <w:t xml:space="preserve"> (кольцом)</w:t>
      </w:r>
      <w:r w:rsidR="005D5D7D">
        <w:rPr>
          <w:highlight w:val="cyan"/>
          <w:lang w:val="ru-RU"/>
        </w:rPr>
        <w:t xml:space="preserve"> </w:t>
      </w:r>
      <w:r w:rsidRPr="00446A2E">
        <w:rPr>
          <w:highlight w:val="cyan"/>
          <w:lang w:val="ru-RU"/>
        </w:rPr>
        <w:t>на базе линейного однонаправленного списка называется линейный список, в котором указатель из некоторого звена направлен на такое звено в списке, из которого данное звено может быть достигнуто вновь.</w:t>
      </w:r>
    </w:p>
    <w:p w:rsidR="00C8705E" w:rsidRPr="00C17DEF" w:rsidRDefault="00C8705E" w:rsidP="00160A0C">
      <w:pPr>
        <w:pStyle w:val="Main"/>
        <w:ind w:firstLine="567"/>
        <w:rPr>
          <w:lang w:val="ru-RU"/>
        </w:rPr>
      </w:pPr>
      <w:r w:rsidRPr="00C17DEF">
        <w:rPr>
          <w:lang w:val="ru-RU"/>
        </w:rPr>
        <w:t xml:space="preserve">Опишем </w:t>
      </w:r>
      <w:r w:rsidRPr="00E1268C">
        <w:rPr>
          <w:b/>
          <w:lang w:val="ru-RU"/>
        </w:rPr>
        <w:t>два</w:t>
      </w:r>
      <w:r w:rsidRPr="00C17DEF">
        <w:rPr>
          <w:lang w:val="ru-RU"/>
        </w:rPr>
        <w:t xml:space="preserve"> </w:t>
      </w:r>
      <w:r w:rsidRPr="00E1268C">
        <w:rPr>
          <w:b/>
          <w:lang w:val="ru-RU"/>
        </w:rPr>
        <w:t>способа представления однонаправленного кольцевого списка с заглавным звеном</w:t>
      </w:r>
      <w:r w:rsidRPr="00C17DEF">
        <w:rPr>
          <w:lang w:val="ru-RU"/>
        </w:rPr>
        <w:t>:</w:t>
      </w:r>
    </w:p>
    <w:p w:rsidR="00160A0C" w:rsidRPr="00C17DEF" w:rsidRDefault="00160A0C" w:rsidP="00160A0C">
      <w:pPr>
        <w:pStyle w:val="Main"/>
        <w:ind w:firstLine="0"/>
        <w:jc w:val="center"/>
        <w:rPr>
          <w:noProof/>
          <w:lang w:val="ru-RU" w:eastAsia="en-US"/>
        </w:rPr>
      </w:pPr>
    </w:p>
    <w:p w:rsidR="00160A0C" w:rsidRPr="00C17DEF" w:rsidRDefault="00C8705E" w:rsidP="00160A0C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4524375" cy="1209675"/>
            <wp:effectExtent l="19050" t="0" r="9525" b="0"/>
            <wp:docPr id="90" name="Рисунок 90" descr="http://khpi-iip.mipk.kharkiv.edu/library/datastr/book_sod/kgsu/ris1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khpi-iip.mipk.kharkiv.edu/library/datastr/book_sod/kgsu/ris12_1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05E" w:rsidRPr="00C17DEF" w:rsidRDefault="00C8705E" w:rsidP="00160A0C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Рис.1. Кольцо с удаленным заглавным звеном</w:t>
      </w:r>
    </w:p>
    <w:p w:rsidR="00160A0C" w:rsidRPr="00C17DEF" w:rsidRDefault="00160A0C" w:rsidP="00160A0C">
      <w:pPr>
        <w:pStyle w:val="Main"/>
        <w:ind w:firstLine="0"/>
        <w:jc w:val="center"/>
        <w:rPr>
          <w:noProof/>
          <w:lang w:val="ru-RU" w:eastAsia="en-US"/>
        </w:rPr>
      </w:pPr>
    </w:p>
    <w:p w:rsidR="00C8705E" w:rsidRPr="00C17DEF" w:rsidRDefault="00C8705E" w:rsidP="00160A0C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Такой кольцевой список будем называть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кольцевым списком с удаленным заглавным звеном</w:t>
      </w:r>
      <w:r w:rsidRPr="00C17DEF">
        <w:rPr>
          <w:lang w:val="ru-RU"/>
        </w:rPr>
        <w:t>.</w:t>
      </w:r>
    </w:p>
    <w:p w:rsidR="00C8705E" w:rsidRPr="00C17DEF" w:rsidRDefault="00C8705E" w:rsidP="00160A0C">
      <w:pPr>
        <w:pStyle w:val="Main"/>
        <w:ind w:firstLine="567"/>
        <w:rPr>
          <w:lang w:val="ru-RU"/>
        </w:rPr>
      </w:pPr>
      <w:r w:rsidRPr="00C17DEF">
        <w:rPr>
          <w:b/>
          <w:lang w:val="ru-RU"/>
        </w:rPr>
        <w:t>Пустой кольцевой список с удаленным заглавным звеном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представим так:</w:t>
      </w:r>
    </w:p>
    <w:p w:rsidR="00160A0C" w:rsidRPr="00C17DEF" w:rsidRDefault="00160A0C" w:rsidP="00160A0C">
      <w:pPr>
        <w:pStyle w:val="Main"/>
        <w:ind w:firstLine="0"/>
        <w:jc w:val="center"/>
        <w:rPr>
          <w:noProof/>
          <w:lang w:val="ru-RU" w:eastAsia="en-US"/>
        </w:rPr>
      </w:pPr>
    </w:p>
    <w:p w:rsidR="00160A0C" w:rsidRPr="00C17DEF" w:rsidRDefault="00C8705E" w:rsidP="00160A0C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2228850" cy="752475"/>
            <wp:effectExtent l="19050" t="0" r="0" b="0"/>
            <wp:docPr id="91" name="Рисунок 91" descr="http://khpi-iip.mipk.kharkiv.edu/library/datastr/book_sod/kgsu/ris1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khpi-iip.mipk.kharkiv.edu/library/datastr/book_sod/kgsu/ris12_2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05E" w:rsidRPr="00C17DEF" w:rsidRDefault="00C8705E" w:rsidP="00160A0C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Рис.2. Пустое кольцо с удаленным заглавным звеном</w:t>
      </w:r>
    </w:p>
    <w:p w:rsidR="00160A0C" w:rsidRPr="00C17DEF" w:rsidRDefault="00160A0C" w:rsidP="00160A0C">
      <w:pPr>
        <w:pStyle w:val="Main"/>
        <w:ind w:firstLine="0"/>
        <w:jc w:val="center"/>
        <w:rPr>
          <w:noProof/>
          <w:lang w:val="ru-RU" w:eastAsia="en-US"/>
        </w:rPr>
      </w:pPr>
    </w:p>
    <w:p w:rsidR="00160A0C" w:rsidRPr="00C17DEF" w:rsidRDefault="00BA3DDA" w:rsidP="00160A0C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514850" cy="971550"/>
            <wp:effectExtent l="19050" t="0" r="0" b="0"/>
            <wp:docPr id="25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05E" w:rsidRPr="00C17DEF" w:rsidRDefault="00C8705E" w:rsidP="00160A0C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Рис.3. Кольцо с включенным заглавным звеном</w:t>
      </w:r>
    </w:p>
    <w:p w:rsidR="00160A0C" w:rsidRPr="00C17DEF" w:rsidRDefault="00160A0C" w:rsidP="00160A0C">
      <w:pPr>
        <w:pStyle w:val="Main"/>
        <w:ind w:firstLine="0"/>
        <w:jc w:val="center"/>
        <w:rPr>
          <w:noProof/>
          <w:lang w:val="ru-RU" w:eastAsia="en-US"/>
        </w:rPr>
      </w:pPr>
    </w:p>
    <w:p w:rsidR="00C8705E" w:rsidRPr="00C17DEF" w:rsidRDefault="00C8705E" w:rsidP="00160A0C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А этот кольцевой список назовем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кольцевым списком с включенным заглавным звеном</w:t>
      </w:r>
      <w:r w:rsidRPr="00C17DEF">
        <w:rPr>
          <w:lang w:val="ru-RU"/>
        </w:rPr>
        <w:t>.</w:t>
      </w:r>
    </w:p>
    <w:p w:rsidR="00C8705E" w:rsidRPr="00C17DEF" w:rsidRDefault="00C8705E" w:rsidP="00160A0C">
      <w:pPr>
        <w:pStyle w:val="Main"/>
        <w:ind w:firstLine="567"/>
        <w:rPr>
          <w:lang w:val="ru-RU"/>
        </w:rPr>
      </w:pPr>
      <w:r w:rsidRPr="00C17DEF">
        <w:rPr>
          <w:b/>
          <w:lang w:val="ru-RU"/>
        </w:rPr>
        <w:t>Пустой кольцевой список с включенным заглавным звеном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представим так:</w:t>
      </w:r>
    </w:p>
    <w:p w:rsidR="00160A0C" w:rsidRPr="00C17DEF" w:rsidRDefault="00160A0C" w:rsidP="00160A0C">
      <w:pPr>
        <w:pStyle w:val="Main"/>
        <w:ind w:firstLine="0"/>
        <w:jc w:val="center"/>
        <w:rPr>
          <w:noProof/>
          <w:lang w:val="ru-RU" w:eastAsia="en-US"/>
        </w:rPr>
      </w:pPr>
    </w:p>
    <w:p w:rsidR="00160A0C" w:rsidRPr="00C17DEF" w:rsidRDefault="00C8705E" w:rsidP="00160A0C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2486025" cy="971550"/>
            <wp:effectExtent l="19050" t="0" r="9525" b="0"/>
            <wp:docPr id="93" name="Рисунок 93" descr="http://khpi-iip.mipk.kharkiv.edu/library/datastr/book_sod/kgsu/ris12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khpi-iip.mipk.kharkiv.edu/library/datastr/book_sod/kgsu/ris12_4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05E" w:rsidRPr="00C17DEF" w:rsidRDefault="00C8705E" w:rsidP="00160A0C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Рис.4. Пустое кольцо с включенным заглавным звеном</w:t>
      </w:r>
    </w:p>
    <w:p w:rsidR="00160A0C" w:rsidRPr="00C17DEF" w:rsidRDefault="00160A0C" w:rsidP="00160A0C">
      <w:pPr>
        <w:pStyle w:val="Main"/>
        <w:ind w:firstLine="0"/>
        <w:jc w:val="center"/>
        <w:rPr>
          <w:noProof/>
          <w:lang w:val="ru-RU" w:eastAsia="en-US"/>
        </w:rPr>
      </w:pPr>
    </w:p>
    <w:p w:rsidR="00C8705E" w:rsidRPr="00C17DEF" w:rsidRDefault="00C8705E" w:rsidP="00160A0C">
      <w:pPr>
        <w:pStyle w:val="Main"/>
        <w:ind w:firstLine="567"/>
        <w:rPr>
          <w:lang w:val="ru-RU"/>
        </w:rPr>
      </w:pPr>
      <w:bookmarkStart w:id="29" w:name="AP01978"/>
      <w:r w:rsidRPr="00446A2E">
        <w:rPr>
          <w:highlight w:val="yellow"/>
          <w:lang w:val="ru-RU"/>
        </w:rPr>
        <w:t xml:space="preserve">Рассмотрим </w:t>
      </w:r>
      <w:bookmarkEnd w:id="29"/>
      <w:r w:rsidRPr="00446A2E">
        <w:rPr>
          <w:highlight w:val="yellow"/>
          <w:lang w:val="ru-RU"/>
        </w:rPr>
        <w:t xml:space="preserve">способ </w:t>
      </w:r>
      <w:r w:rsidRPr="00A9183B">
        <w:rPr>
          <w:b/>
          <w:highlight w:val="yellow"/>
          <w:lang w:val="ru-RU"/>
        </w:rPr>
        <w:t>построения кольцевого списка</w:t>
      </w:r>
      <w:r w:rsidRPr="00446A2E">
        <w:rPr>
          <w:highlight w:val="yellow"/>
          <w:lang w:val="ru-RU"/>
        </w:rPr>
        <w:t>. Построение выполняется так же, как и в случае линейного однонаправленного списка с заглавным звеном, только после окончания ввода элементов кольцевого списка, в поле указателя последнего звена списка помещается адрес звена, следующего за заглавным.</w:t>
      </w:r>
    </w:p>
    <w:p w:rsidR="00C8705E" w:rsidRPr="00C17DEF" w:rsidRDefault="00C8705E" w:rsidP="00160A0C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Сказанное легко формализуется:</w:t>
      </w:r>
    </w:p>
    <w:p w:rsidR="00160A0C" w:rsidRPr="00C17DEF" w:rsidRDefault="00160A0C" w:rsidP="00160A0C">
      <w:pPr>
        <w:pStyle w:val="Main"/>
        <w:ind w:firstLine="567"/>
        <w:rPr>
          <w:lang w:val="ru-RU"/>
        </w:rPr>
      </w:pP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POSTROENIE (node **phead)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//Построение кольцевого списка с заглавным звеном.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//*phead - указатель на заглавное звено.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node *t;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Вначале сформируем заглавное звено.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*phead =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new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(node);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t = *phead; (*t).sled = NULL;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"Вводите элементы кольца: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 cin&gt;&gt;el;</w:t>
      </w:r>
    </w:p>
    <w:p w:rsidR="006F51CA" w:rsidRPr="005D5D7D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5D5D7D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(el!=0)</w:t>
      </w:r>
    </w:p>
    <w:p w:rsidR="00D93D60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{ (*t).sled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 t = (*t).sled; (*t).elem = el;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cin&gt;&gt;el;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(*t).sled = (*(*phead)).sled;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160A0C" w:rsidRPr="00C17DEF" w:rsidRDefault="00160A0C" w:rsidP="006F51CA">
      <w:pPr>
        <w:pStyle w:val="Main"/>
        <w:ind w:firstLine="567"/>
        <w:rPr>
          <w:lang w:val="ru-RU"/>
        </w:rPr>
      </w:pPr>
    </w:p>
    <w:p w:rsidR="00C8705E" w:rsidRPr="00C17DEF" w:rsidRDefault="00C8705E" w:rsidP="006F51CA">
      <w:pPr>
        <w:pStyle w:val="Main"/>
        <w:ind w:firstLine="567"/>
        <w:rPr>
          <w:lang w:val="ru-RU"/>
        </w:rPr>
      </w:pPr>
      <w:r w:rsidRPr="00A9183B">
        <w:rPr>
          <w:b/>
          <w:highlight w:val="yellow"/>
          <w:lang w:val="ru-RU"/>
        </w:rPr>
        <w:t>Вывод</w:t>
      </w:r>
      <w:r w:rsidRPr="00446A2E">
        <w:rPr>
          <w:highlight w:val="yellow"/>
          <w:lang w:val="ru-RU"/>
        </w:rPr>
        <w:t xml:space="preserve"> на экран дисплея </w:t>
      </w:r>
      <w:r w:rsidRPr="00A9183B">
        <w:rPr>
          <w:b/>
          <w:highlight w:val="yellow"/>
          <w:lang w:val="ru-RU"/>
        </w:rPr>
        <w:t>содержимого информационных полей кольцевого списка</w:t>
      </w:r>
      <w:r w:rsidRPr="00446A2E">
        <w:rPr>
          <w:highlight w:val="yellow"/>
          <w:lang w:val="ru-RU"/>
        </w:rPr>
        <w:t xml:space="preserve"> производится до тех пор, пока рабочий указатель, перемещающийся по кольцу, не совпадет с указателем на звено, расположенное после заглавного:</w:t>
      </w:r>
    </w:p>
    <w:p w:rsidR="00160A0C" w:rsidRPr="00C17DEF" w:rsidRDefault="00160A0C" w:rsidP="006F51CA">
      <w:pPr>
        <w:pStyle w:val="Main"/>
        <w:ind w:firstLine="567"/>
        <w:rPr>
          <w:lang w:val="ru-RU"/>
        </w:rPr>
      </w:pP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VYVOD (node **phead)</w:t>
      </w:r>
    </w:p>
    <w:p w:rsidR="00D93D60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//Вывод содержимого кольцевого списка с удаленным</w:t>
      </w:r>
    </w:p>
    <w:p w:rsidR="00D93D60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заглавным звеном.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//*phead - указатель на заглавное звено.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node *t;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t = (**phead).sled; cout&lt;&lt; 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Кольцо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: 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(t!=NULL)</w:t>
      </w:r>
    </w:p>
    <w:p w:rsidR="00D93D60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lastRenderedPageBreak/>
        <w:t xml:space="preserve">  { cout&lt;&lt;(*t).elem; t = (*t).sled;</w:t>
      </w:r>
    </w:p>
    <w:p w:rsidR="00D93D60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(t!=(**phead).sled)</w:t>
      </w:r>
    </w:p>
    <w:p w:rsidR="00D93D60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{</w:t>
      </w:r>
    </w:p>
    <w:p w:rsidR="00D93D60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cout&lt;&lt;(*t).elem;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t = (*t).sled; }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}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cout&lt;&lt;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пусто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!\n"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C8705E" w:rsidRPr="00C17DEF" w:rsidRDefault="00C8705E" w:rsidP="006F51CA">
      <w:pPr>
        <w:pStyle w:val="Main"/>
        <w:ind w:firstLine="567"/>
        <w:rPr>
          <w:lang w:val="ru-RU"/>
        </w:rPr>
      </w:pPr>
    </w:p>
    <w:p w:rsidR="00C8705E" w:rsidRPr="00C17DEF" w:rsidRDefault="00C8705E" w:rsidP="006F51CA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следующем шаге мы перечислим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основные операции над кольцами</w:t>
      </w:r>
      <w:r w:rsidRPr="00C17DEF">
        <w:rPr>
          <w:lang w:val="ru-RU"/>
        </w:rPr>
        <w:t>.</w:t>
      </w:r>
    </w:p>
    <w:p w:rsidR="00AC7876" w:rsidRPr="00C17DEF" w:rsidRDefault="00AC7876" w:rsidP="003F50D3">
      <w:pPr>
        <w:pStyle w:val="Main"/>
        <w:ind w:firstLine="567"/>
        <w:rPr>
          <w:lang w:val="ru-RU"/>
        </w:rPr>
      </w:pPr>
    </w:p>
    <w:p w:rsidR="006F51CA" w:rsidRPr="0045129C" w:rsidRDefault="006F51CA" w:rsidP="0045129C">
      <w:pPr>
        <w:pStyle w:val="3"/>
        <w:keepNext w:val="0"/>
        <w:spacing w:before="0" w:after="0"/>
        <w:ind w:left="709" w:firstLine="0"/>
        <w:rPr>
          <w:sz w:val="20"/>
          <w:szCs w:val="20"/>
        </w:rPr>
      </w:pPr>
      <w:bookmarkStart w:id="30" w:name="_Toc515771005"/>
      <w:r w:rsidRPr="0045129C">
        <w:rPr>
          <w:sz w:val="20"/>
          <w:szCs w:val="20"/>
        </w:rPr>
        <w:t>Основные операции</w:t>
      </w:r>
      <w:bookmarkEnd w:id="30"/>
    </w:p>
    <w:p w:rsidR="006F51CA" w:rsidRPr="00A9183B" w:rsidRDefault="006F51CA" w:rsidP="006F51CA">
      <w:pPr>
        <w:pStyle w:val="Main"/>
        <w:ind w:firstLine="567"/>
        <w:rPr>
          <w:lang w:val="ru-RU"/>
        </w:rPr>
      </w:pPr>
      <w:bookmarkStart w:id="31" w:name="AP01979"/>
      <w:r w:rsidRPr="00C17DEF">
        <w:rPr>
          <w:lang w:val="ru-RU"/>
        </w:rPr>
        <w:t xml:space="preserve">На </w:t>
      </w:r>
      <w:bookmarkEnd w:id="31"/>
      <w:r w:rsidRPr="00C17DEF">
        <w:rPr>
          <w:lang w:val="ru-RU"/>
        </w:rPr>
        <w:t>этом шаге мы привед</w:t>
      </w:r>
      <w:r w:rsidRPr="00A9183B">
        <w:rPr>
          <w:lang w:val="ru-RU"/>
        </w:rPr>
        <w:t>ем</w:t>
      </w:r>
      <w:r w:rsidR="005D5D7D" w:rsidRPr="00A9183B">
        <w:rPr>
          <w:lang w:val="ru-RU"/>
        </w:rPr>
        <w:t xml:space="preserve"> </w:t>
      </w:r>
      <w:r w:rsidRPr="00A9183B">
        <w:rPr>
          <w:lang w:val="ru-RU"/>
        </w:rPr>
        <w:t xml:space="preserve">пример, иллюстрирующий использование </w:t>
      </w:r>
      <w:r w:rsidRPr="00A9183B">
        <w:rPr>
          <w:b/>
          <w:lang w:val="ru-RU"/>
        </w:rPr>
        <w:t>основных операций</w:t>
      </w:r>
      <w:r w:rsidRPr="00A9183B">
        <w:rPr>
          <w:lang w:val="ru-RU"/>
        </w:rPr>
        <w:t xml:space="preserve"> над кольцевыми списками</w:t>
      </w:r>
      <w:r w:rsidR="00416616" w:rsidRPr="00416616">
        <w:rPr>
          <w:lang w:val="ru-RU"/>
        </w:rPr>
        <w:t xml:space="preserve"> (</w:t>
      </w:r>
      <w:r w:rsidR="00416616" w:rsidRPr="004032A5">
        <w:rPr>
          <w:b/>
          <w:lang w:val="ru-RU"/>
        </w:rPr>
        <w:t xml:space="preserve">построение кольцевого списка, вывод списка, поиск элемента(по данным), вставка звена после заданного, вставка звена перед заданным, удаление </w:t>
      </w:r>
      <w:r w:rsidR="004032A5" w:rsidRPr="004032A5">
        <w:rPr>
          <w:b/>
          <w:lang w:val="ru-RU"/>
        </w:rPr>
        <w:t>заданного звена, удаление звена после заданного, очистка кольцевого списка</w:t>
      </w:r>
      <w:r w:rsidR="00416616" w:rsidRPr="00416616">
        <w:rPr>
          <w:lang w:val="ru-RU"/>
        </w:rPr>
        <w:t>)</w:t>
      </w:r>
      <w:r w:rsidRPr="00A9183B">
        <w:rPr>
          <w:lang w:val="ru-RU"/>
        </w:rPr>
        <w:t>.</w:t>
      </w:r>
    </w:p>
    <w:p w:rsidR="006F51CA" w:rsidRPr="00C17DEF" w:rsidRDefault="006F51CA" w:rsidP="006F51CA">
      <w:pPr>
        <w:pStyle w:val="Main"/>
        <w:ind w:firstLine="567"/>
        <w:rPr>
          <w:lang w:val="ru-RU"/>
        </w:rPr>
      </w:pPr>
      <w:r w:rsidRPr="00A9183B">
        <w:rPr>
          <w:lang w:val="ru-RU"/>
        </w:rPr>
        <w:t xml:space="preserve">На этом шаге мы приведем </w:t>
      </w:r>
      <w:r w:rsidRPr="00C17DEF">
        <w:rPr>
          <w:lang w:val="ru-RU"/>
        </w:rPr>
        <w:t xml:space="preserve">лишь обобщающий пример. Приведем текст программы, осуществляющий </w:t>
      </w:r>
      <w:r w:rsidRPr="00A9183B">
        <w:rPr>
          <w:b/>
          <w:lang w:val="ru-RU"/>
        </w:rPr>
        <w:t>включение звена в кольцо с удаленным заглавным звеном, а также удаление звена с заданным значением информационного поля из кольца с удаленным заглавным звеном</w:t>
      </w:r>
      <w:r w:rsidRPr="00C17DEF">
        <w:rPr>
          <w:lang w:val="ru-RU"/>
        </w:rPr>
        <w:t>.</w:t>
      </w:r>
    </w:p>
    <w:p w:rsidR="006F51CA" w:rsidRPr="00C17DEF" w:rsidRDefault="006F51CA" w:rsidP="006F51CA">
      <w:pPr>
        <w:pStyle w:val="Main"/>
        <w:ind w:firstLine="567"/>
        <w:rPr>
          <w:lang w:val="ru-RU"/>
        </w:rPr>
      </w:pP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std;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node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elem;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*sled;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class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 {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private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: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node *phead,*Res;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public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: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Spisok () {phead=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(node);Res=NULL;}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~Spisok() {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phead;}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POSTROENIE ();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VYVOD ();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node *POISK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InsAfter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InsBefore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Delete ();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DelAfter ();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OCHISTKA();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main ()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setlocale(LC_ALL,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"Rus"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Spisok A;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el,el1;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*Res_Zn;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A.POSTROENIE();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A.VYVOD();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"\nВведите элемент звена, после которого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"осуществляется вставка: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cin&gt;&gt;el;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"\nВведите элемент вставляемого звена: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F51CA" w:rsidRPr="005D5D7D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cin&gt;&gt;el1;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(A.POISK(el)!=NULL)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 A.InsAfter (el1); A.VYVOD ();}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"Звена с заданным элементом в кольце нет!"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"\nВведите элемент звена, перед которым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"осуществляется вставка: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cin&gt;&gt;el;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"Введите элемент вставляемого звена: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F51CA" w:rsidRPr="005D5D7D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cin&gt;&gt;el1;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(A.POISK(el)!=NULL)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lastRenderedPageBreak/>
        <w:t xml:space="preserve">  {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A.InsBefore(el1); A.VYVOD ();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}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"Звена с заданным элементом в кольце нет!"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"\nВведите элемент удаляемого звена: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F51CA" w:rsidRPr="005D5D7D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cin&gt;&gt;el;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(A.POISK(el)!=NULL)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{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A.Delete (); A.VYVOD ();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}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"Звена с заданным элементом в кольце нет!"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"\nВведите элемент звена,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"после которого нужно удалять: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F51CA" w:rsidRPr="005D5D7D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cin&gt;&gt;el;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(A.POISK(el)!=NULL)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{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A.DelAfter (); A.VYVOD ();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}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 Звена с заданным элементом в кольце нет!"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A.OCHISTKA();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 &lt;&lt; 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system(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Spisok::POSTROENIE ()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//Построение кольцевого списка с удаленным заглавным звеном.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//phead - указатель на заглавное звено.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*t;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el;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t = phead; (*t).sled = NULL;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"Вводите элементы кольца: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cin&gt;&gt;el;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(el!=0)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(*t).sled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t = (*t).sled; (*t).elem = el;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cin&gt;&gt;el;}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(*t).sled = (*phead).sled;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Spisok::VYVOD ()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//Вывод содержимого кольцевого списка с удаленным заглавным звеном.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//phead - указатель на заглавное звено.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*t;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t = (*phead).sled;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Кольцо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: 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(t!=NULL)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cout&lt;&lt;(*t).elem&lt;&lt;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 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 t = (*t).sled;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(t!=(*phead).sled)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 cout&lt;&lt;(*t).elem &lt;&lt; 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 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 t = (*t).sled; }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пусто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!\n"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node *Spisok:: POISK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el)</w:t>
      </w:r>
    </w:p>
    <w:p w:rsidR="005D5D7D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//Поиск элемента el в кольцевом списке phead.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//Если элемент найден, то Res содержит указатель на звено,</w:t>
      </w:r>
    </w:p>
    <w:p w:rsidR="00D93D60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//содержащее элемент el. В противном случае - NULL.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*t;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Res = NULL; t =(*phead).sled;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((*t).sled!=(*phead).sled &amp;&amp; Res==NULL)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lastRenderedPageBreak/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((*t).elem==el) Res = t;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t = (*t).sled;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(Res==NULL &amp;&amp; (*t).elem==el)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Res = t;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Res;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Spisok::InsAfter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el)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//Включение звена с информационным полем el в кольцо</w:t>
      </w:r>
    </w:p>
    <w:p w:rsidR="00D93D60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//после звена, на которое указывает ссылка Res.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q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(*q).elem = el; (*q).sled = (*Res).sled;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(*Res).sled = q;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Spisok::InsBefore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el)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//Включение звена с информационным полем el в кольцо</w:t>
      </w:r>
    </w:p>
    <w:p w:rsidR="00D93D60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//перед звеном, на которое указывает ссылка Res.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q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(*q).elem = (*Res).elem; (*q).sled = (*Res).sled;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(*Res).elem = el; (*Res).sled = q;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Spisok::Delete ()</w:t>
      </w:r>
    </w:p>
    <w:p w:rsidR="00D93D60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//Удаление звена, на которое указывает ссылка Res,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//из кольцевого списка с удаленным заглавным звеном,</w:t>
      </w:r>
    </w:p>
    <w:p w:rsidR="00D93D60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//заданного указателем phead.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node *z,*q;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((*Res).sled!=(*phead).sled)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q = (*Res).sled;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(*Res).elem = (*((*Res).sled)).elem;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(*Res).sled = (*((*Res).sled)).sled;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((*Res).sled==Res)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{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</w:t>
      </w:r>
      <w:r w:rsidRPr="00446A2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Pr="00446A2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кольце</w:t>
      </w:r>
      <w:r w:rsidRPr="00446A2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единственное</w:t>
      </w:r>
      <w:r w:rsidRPr="00446A2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звено</w:t>
      </w:r>
      <w:r w:rsidRPr="00446A2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.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q = (*phead).sled; (*phead).sled = NULL;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 cout&lt;&lt;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Кольцо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пусто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!"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}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{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 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//Удаляется "последнее" звено кольца.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z = phead; q = (*phead).sled;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(q!=Res)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{ z = q; q = (*q).sled; }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(*z).sled = (*((*z).sled)).sled;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}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Spisok::DelAfter ()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//Удаление звена, расположенного после звена,</w:t>
      </w:r>
    </w:p>
    <w:p w:rsidR="00D93D60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//на которое указывает ссылка Res,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//из кольцевого списка с удаленным заглавным звеном,</w:t>
      </w:r>
    </w:p>
    <w:p w:rsidR="00D93D60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//заданного указателем phead.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lastRenderedPageBreak/>
        <w:t xml:space="preserve">  node *q;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((*Res).sled!=(*phead).sled)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{</w:t>
      </w:r>
    </w:p>
    <w:p w:rsidR="00D93D60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//Ссылка Res не указывает на последнее звено.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q = (*Res).sled;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(*Res).sled = (*((*Res).sled)).sled;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((*Res).sled==Res)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{</w:t>
      </w:r>
    </w:p>
    <w:p w:rsidR="00D93D60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    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//Удаляемое звено - единственное в кольце.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 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q = (*phead).sled; (*phead).sled = NULL;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 cout&lt;&lt;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Кольцо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пусто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!"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}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 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   {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    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//Удаляемое звено - первое в кольце и не единственное.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 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q = (*phead).sled;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(*Res).sled = (*((*Res).sled)).sled;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(*phead).sled  = (*Res).sled;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}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Spisok::OCHISTKA()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*q,*q1;</w:t>
      </w:r>
      <w:r w:rsidRPr="00446A2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//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Рабочие</w:t>
      </w:r>
      <w:r w:rsidRPr="00446A2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указатели</w:t>
      </w:r>
      <w:r w:rsidRPr="00446A2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.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q = phead;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q1 = (*q).sled;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Указатель q1 "опережает" указатель q.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{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q = q1;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q1 = (*q1).sled;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}</w:t>
      </w:r>
    </w:p>
    <w:p w:rsidR="006F51CA" w:rsidRPr="00446A2E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(q1!=(*phead).sled);</w:t>
      </w:r>
    </w:p>
    <w:p w:rsidR="006F51CA" w:rsidRPr="00C17DEF" w:rsidRDefault="006F51CA" w:rsidP="006F51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6F51CA" w:rsidRPr="00C17DEF" w:rsidRDefault="006F51CA" w:rsidP="006F51CA">
      <w:pPr>
        <w:pStyle w:val="Main"/>
        <w:ind w:firstLine="0"/>
        <w:jc w:val="center"/>
        <w:rPr>
          <w:noProof/>
          <w:lang w:val="ru-RU" w:eastAsia="en-US"/>
        </w:rPr>
      </w:pPr>
    </w:p>
    <w:p w:rsidR="006F51CA" w:rsidRPr="00C17DEF" w:rsidRDefault="006F51CA" w:rsidP="006F51CA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4848225" cy="2219325"/>
            <wp:effectExtent l="19050" t="0" r="952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1CA" w:rsidRPr="00C17DEF" w:rsidRDefault="006F51CA" w:rsidP="006F51CA">
      <w:pPr>
        <w:pStyle w:val="Main"/>
        <w:ind w:firstLine="0"/>
        <w:jc w:val="center"/>
        <w:rPr>
          <w:noProof/>
          <w:lang w:val="ru-RU" w:eastAsia="en-US"/>
        </w:rPr>
      </w:pPr>
    </w:p>
    <w:p w:rsidR="006F51CA" w:rsidRPr="00C17DEF" w:rsidRDefault="006F51CA" w:rsidP="006F51CA">
      <w:pPr>
        <w:pStyle w:val="Main"/>
        <w:ind w:firstLine="567"/>
        <w:rPr>
          <w:b/>
          <w:lang w:val="ru-RU"/>
        </w:rPr>
      </w:pPr>
      <w:r w:rsidRPr="00C17DEF">
        <w:rPr>
          <w:lang w:val="ru-RU"/>
        </w:rPr>
        <w:t>Со следующего шага мы начнем рассматривать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списки магазинного типа.</w:t>
      </w:r>
    </w:p>
    <w:p w:rsidR="00AC7876" w:rsidRPr="00C17DEF" w:rsidRDefault="00AC7876" w:rsidP="003F50D3">
      <w:pPr>
        <w:pStyle w:val="Main"/>
        <w:ind w:firstLine="567"/>
        <w:rPr>
          <w:b/>
          <w:lang w:val="ru-RU"/>
        </w:rPr>
      </w:pPr>
    </w:p>
    <w:p w:rsidR="00D30525" w:rsidRPr="00C17DEF" w:rsidRDefault="00D30525" w:rsidP="00F4244B">
      <w:pPr>
        <w:pStyle w:val="2"/>
        <w:keepNext w:val="0"/>
        <w:numPr>
          <w:ilvl w:val="1"/>
          <w:numId w:val="6"/>
        </w:numPr>
        <w:spacing w:before="0" w:after="0"/>
        <w:ind w:left="426" w:firstLine="0"/>
        <w:contextualSpacing/>
        <w:rPr>
          <w:i w:val="0"/>
          <w:sz w:val="20"/>
          <w:szCs w:val="20"/>
        </w:rPr>
      </w:pPr>
      <w:bookmarkStart w:id="32" w:name="_Toc515771006"/>
      <w:r w:rsidRPr="00C17DEF">
        <w:rPr>
          <w:i w:val="0"/>
          <w:sz w:val="20"/>
          <w:szCs w:val="20"/>
        </w:rPr>
        <w:t>Списки магазинного типа</w:t>
      </w:r>
      <w:bookmarkEnd w:id="32"/>
    </w:p>
    <w:p w:rsidR="00D30525" w:rsidRPr="00C17DEF" w:rsidRDefault="00D30525" w:rsidP="00D30525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дадим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общую характеристику списков магазинного типа</w:t>
      </w:r>
      <w:r w:rsidRPr="00C17DEF">
        <w:rPr>
          <w:lang w:val="ru-RU"/>
        </w:rPr>
        <w:t>.</w:t>
      </w:r>
    </w:p>
    <w:p w:rsidR="00D30525" w:rsidRPr="00C17DEF" w:rsidRDefault="00D30525" w:rsidP="00D30525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В практике информационного моделирования часто используются линейные списки, в которых включение, исключение или доступ к звеньям почти всегда производится в первом или последнем звеньях.</w:t>
      </w:r>
    </w:p>
    <w:p w:rsidR="00D30525" w:rsidRPr="00C17DEF" w:rsidRDefault="00D30525" w:rsidP="00D30525">
      <w:pPr>
        <w:pStyle w:val="Main"/>
        <w:ind w:firstLine="567"/>
        <w:rPr>
          <w:lang w:val="ru-RU"/>
        </w:rPr>
      </w:pPr>
      <w:bookmarkStart w:id="33" w:name="AP01980"/>
      <w:r w:rsidRPr="00C17DEF">
        <w:rPr>
          <w:lang w:val="ru-RU"/>
        </w:rPr>
        <w:t>Назовем</w:t>
      </w:r>
      <w:r w:rsidR="005D5D7D">
        <w:rPr>
          <w:lang w:val="ru-RU"/>
        </w:rPr>
        <w:t xml:space="preserve"> </w:t>
      </w:r>
      <w:bookmarkEnd w:id="33"/>
      <w:r w:rsidRPr="00C17DEF">
        <w:rPr>
          <w:b/>
          <w:lang w:val="ru-RU"/>
        </w:rPr>
        <w:t>списком магазинного типа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 xml:space="preserve">линейный список, все звенья которого вставляются и удаляются только с одного или обоих концов списка. </w:t>
      </w:r>
      <w:r w:rsidRPr="00446A2E">
        <w:rPr>
          <w:highlight w:val="cyan"/>
          <w:lang w:val="ru-RU"/>
        </w:rPr>
        <w:t>Списки магазинного типа подразделяются на</w:t>
      </w:r>
      <w:r w:rsidR="005D5D7D">
        <w:rPr>
          <w:highlight w:val="cyan"/>
          <w:lang w:val="ru-RU"/>
        </w:rPr>
        <w:t xml:space="preserve"> </w:t>
      </w:r>
      <w:r w:rsidRPr="00446A2E">
        <w:rPr>
          <w:b/>
          <w:highlight w:val="cyan"/>
          <w:lang w:val="ru-RU"/>
        </w:rPr>
        <w:t>очереди, стеки</w:t>
      </w:r>
      <w:r w:rsidR="005D5D7D">
        <w:rPr>
          <w:b/>
          <w:highlight w:val="cyan"/>
          <w:lang w:val="ru-RU"/>
        </w:rPr>
        <w:t xml:space="preserve"> </w:t>
      </w:r>
      <w:r w:rsidRPr="00446A2E">
        <w:rPr>
          <w:b/>
          <w:highlight w:val="cyan"/>
          <w:lang w:val="ru-RU"/>
        </w:rPr>
        <w:t>и</w:t>
      </w:r>
      <w:r w:rsidR="005D5D7D">
        <w:rPr>
          <w:b/>
          <w:highlight w:val="cyan"/>
          <w:lang w:val="ru-RU"/>
        </w:rPr>
        <w:t xml:space="preserve"> </w:t>
      </w:r>
      <w:r w:rsidRPr="00446A2E">
        <w:rPr>
          <w:b/>
          <w:highlight w:val="cyan"/>
          <w:lang w:val="ru-RU"/>
        </w:rPr>
        <w:t>деки</w:t>
      </w:r>
      <w:r w:rsidRPr="00446A2E">
        <w:rPr>
          <w:highlight w:val="cyan"/>
          <w:lang w:val="ru-RU"/>
        </w:rPr>
        <w:t>.</w:t>
      </w:r>
    </w:p>
    <w:p w:rsidR="00D30525" w:rsidRPr="00C17DEF" w:rsidRDefault="00D30525" w:rsidP="00D30525">
      <w:pPr>
        <w:pStyle w:val="Main"/>
        <w:ind w:firstLine="567"/>
        <w:rPr>
          <w:lang w:val="ru-RU"/>
        </w:rPr>
      </w:pPr>
      <w:bookmarkStart w:id="34" w:name="AP01981"/>
      <w:r w:rsidRPr="00446A2E">
        <w:rPr>
          <w:b/>
          <w:highlight w:val="cyan"/>
          <w:lang w:val="ru-RU"/>
        </w:rPr>
        <w:t>Очередь</w:t>
      </w:r>
      <w:r w:rsidR="005D5D7D">
        <w:rPr>
          <w:highlight w:val="cyan"/>
          <w:lang w:val="ru-RU"/>
        </w:rPr>
        <w:t xml:space="preserve"> </w:t>
      </w:r>
      <w:bookmarkEnd w:id="34"/>
      <w:r w:rsidRPr="00446A2E">
        <w:rPr>
          <w:highlight w:val="cyan"/>
          <w:lang w:val="ru-RU"/>
        </w:rPr>
        <w:t>- список магазинного типа, в котором все включения производятся на одном конце списка, а все исключения делаются на другом его конце.</w:t>
      </w:r>
    </w:p>
    <w:p w:rsidR="00D30525" w:rsidRPr="00446A2E" w:rsidRDefault="00D30525" w:rsidP="00D30525">
      <w:pPr>
        <w:pStyle w:val="Main"/>
        <w:ind w:firstLine="567"/>
        <w:rPr>
          <w:highlight w:val="yellow"/>
          <w:lang w:val="ru-RU"/>
        </w:rPr>
      </w:pPr>
      <w:r w:rsidRPr="00446A2E">
        <w:rPr>
          <w:highlight w:val="yellow"/>
          <w:lang w:val="ru-RU"/>
        </w:rPr>
        <w:t>Очередь иногда называют</w:t>
      </w:r>
      <w:r w:rsidR="005D5D7D">
        <w:rPr>
          <w:highlight w:val="yellow"/>
          <w:lang w:val="ru-RU"/>
        </w:rPr>
        <w:t xml:space="preserve"> </w:t>
      </w:r>
      <w:r w:rsidRPr="00446A2E">
        <w:rPr>
          <w:b/>
          <w:highlight w:val="yellow"/>
          <w:lang w:val="ru-RU"/>
        </w:rPr>
        <w:t>циклической памятью</w:t>
      </w:r>
      <w:r w:rsidR="005D5D7D">
        <w:rPr>
          <w:highlight w:val="yellow"/>
          <w:lang w:val="ru-RU"/>
        </w:rPr>
        <w:t xml:space="preserve"> </w:t>
      </w:r>
      <w:r w:rsidRPr="00446A2E">
        <w:rPr>
          <w:highlight w:val="yellow"/>
          <w:lang w:val="ru-RU"/>
        </w:rPr>
        <w:t>или</w:t>
      </w:r>
      <w:r w:rsidR="005D5D7D">
        <w:rPr>
          <w:highlight w:val="yellow"/>
          <w:lang w:val="ru-RU"/>
        </w:rPr>
        <w:t xml:space="preserve"> </w:t>
      </w:r>
      <w:r w:rsidRPr="00446A2E">
        <w:rPr>
          <w:b/>
          <w:highlight w:val="yellow"/>
          <w:lang w:val="ru-RU"/>
        </w:rPr>
        <w:t>списком типа</w:t>
      </w:r>
      <w:r w:rsidR="005D5D7D">
        <w:rPr>
          <w:b/>
          <w:highlight w:val="yellow"/>
          <w:lang w:val="ru-RU"/>
        </w:rPr>
        <w:t xml:space="preserve"> </w:t>
      </w:r>
      <w:r w:rsidRPr="00446A2E">
        <w:rPr>
          <w:b/>
          <w:highlight w:val="yellow"/>
          <w:lang w:val="ru-RU"/>
        </w:rPr>
        <w:t>FIFO</w:t>
      </w:r>
      <w:r w:rsidR="005D5D7D">
        <w:rPr>
          <w:highlight w:val="yellow"/>
          <w:lang w:val="ru-RU"/>
        </w:rPr>
        <w:t xml:space="preserve"> </w:t>
      </w:r>
      <w:r w:rsidRPr="00446A2E">
        <w:rPr>
          <w:highlight w:val="yellow"/>
          <w:lang w:val="ru-RU"/>
        </w:rPr>
        <w:t>("</w:t>
      </w:r>
      <w:proofErr w:type="spellStart"/>
      <w:r w:rsidRPr="00446A2E">
        <w:rPr>
          <w:highlight w:val="yellow"/>
          <w:lang w:val="ru-RU"/>
        </w:rPr>
        <w:t>First</w:t>
      </w:r>
      <w:proofErr w:type="spellEnd"/>
      <w:r w:rsidRPr="00446A2E">
        <w:rPr>
          <w:highlight w:val="yellow"/>
          <w:lang w:val="ru-RU"/>
        </w:rPr>
        <w:t xml:space="preserve"> </w:t>
      </w:r>
      <w:proofErr w:type="spellStart"/>
      <w:r w:rsidRPr="00446A2E">
        <w:rPr>
          <w:highlight w:val="yellow"/>
          <w:lang w:val="ru-RU"/>
        </w:rPr>
        <w:t>In</w:t>
      </w:r>
      <w:proofErr w:type="spellEnd"/>
      <w:r w:rsidRPr="00446A2E">
        <w:rPr>
          <w:highlight w:val="yellow"/>
          <w:lang w:val="ru-RU"/>
        </w:rPr>
        <w:t xml:space="preserve"> - </w:t>
      </w:r>
      <w:proofErr w:type="spellStart"/>
      <w:r w:rsidRPr="00446A2E">
        <w:rPr>
          <w:highlight w:val="yellow"/>
          <w:lang w:val="ru-RU"/>
        </w:rPr>
        <w:t>First</w:t>
      </w:r>
      <w:proofErr w:type="spellEnd"/>
      <w:r w:rsidRPr="00446A2E">
        <w:rPr>
          <w:highlight w:val="yellow"/>
          <w:lang w:val="ru-RU"/>
        </w:rPr>
        <w:t xml:space="preserve"> </w:t>
      </w:r>
      <w:proofErr w:type="spellStart"/>
      <w:r w:rsidRPr="00446A2E">
        <w:rPr>
          <w:highlight w:val="yellow"/>
          <w:lang w:val="ru-RU"/>
        </w:rPr>
        <w:t>Out</w:t>
      </w:r>
      <w:proofErr w:type="spellEnd"/>
      <w:r w:rsidRPr="00446A2E">
        <w:rPr>
          <w:highlight w:val="yellow"/>
          <w:lang w:val="ru-RU"/>
        </w:rPr>
        <w:t>"</w:t>
      </w:r>
      <w:r w:rsidR="005D5D7D">
        <w:rPr>
          <w:highlight w:val="yellow"/>
          <w:lang w:val="ru-RU"/>
        </w:rPr>
        <w:t xml:space="preserve"> </w:t>
      </w:r>
      <w:r w:rsidRPr="00446A2E">
        <w:rPr>
          <w:highlight w:val="yellow"/>
          <w:lang w:val="ru-RU"/>
        </w:rPr>
        <w:t>-</w:t>
      </w:r>
      <w:r w:rsidR="005D5D7D">
        <w:rPr>
          <w:highlight w:val="yellow"/>
          <w:lang w:val="ru-RU"/>
        </w:rPr>
        <w:t xml:space="preserve"> </w:t>
      </w:r>
      <w:r w:rsidRPr="00446A2E">
        <w:rPr>
          <w:highlight w:val="yellow"/>
          <w:lang w:val="ru-RU"/>
        </w:rPr>
        <w:t>"первым включается - первым исключается").</w:t>
      </w:r>
    </w:p>
    <w:p w:rsidR="00D30525" w:rsidRPr="00C17DEF" w:rsidRDefault="00D30525" w:rsidP="00D30525">
      <w:pPr>
        <w:pStyle w:val="Main"/>
        <w:ind w:firstLine="567"/>
        <w:rPr>
          <w:lang w:val="ru-RU"/>
        </w:rPr>
      </w:pPr>
      <w:r w:rsidRPr="00446A2E">
        <w:rPr>
          <w:highlight w:val="yellow"/>
          <w:lang w:val="ru-RU"/>
        </w:rPr>
        <w:lastRenderedPageBreak/>
        <w:t>Мы часто будем использовать термины</w:t>
      </w:r>
      <w:r w:rsidR="005D5D7D">
        <w:rPr>
          <w:highlight w:val="yellow"/>
          <w:lang w:val="ru-RU"/>
        </w:rPr>
        <w:t xml:space="preserve"> </w:t>
      </w:r>
      <w:r w:rsidRPr="00446A2E">
        <w:rPr>
          <w:b/>
          <w:highlight w:val="yellow"/>
          <w:lang w:val="ru-RU"/>
        </w:rPr>
        <w:t>начало</w:t>
      </w:r>
      <w:r w:rsidR="005D5D7D">
        <w:rPr>
          <w:highlight w:val="yellow"/>
          <w:lang w:val="ru-RU"/>
        </w:rPr>
        <w:t xml:space="preserve"> </w:t>
      </w:r>
      <w:r w:rsidRPr="00446A2E">
        <w:rPr>
          <w:highlight w:val="yellow"/>
          <w:lang w:val="ru-RU"/>
        </w:rPr>
        <w:t>и</w:t>
      </w:r>
      <w:r w:rsidR="005D5D7D">
        <w:rPr>
          <w:highlight w:val="yellow"/>
          <w:lang w:val="ru-RU"/>
        </w:rPr>
        <w:t xml:space="preserve"> </w:t>
      </w:r>
      <w:r w:rsidRPr="00446A2E">
        <w:rPr>
          <w:b/>
          <w:highlight w:val="yellow"/>
          <w:lang w:val="ru-RU"/>
        </w:rPr>
        <w:t>конец очереди</w:t>
      </w:r>
      <w:r w:rsidRPr="00446A2E">
        <w:rPr>
          <w:highlight w:val="yellow"/>
          <w:lang w:val="ru-RU"/>
        </w:rPr>
        <w:t>: информация помещается в конец очереди и удаляется в момент, когда, наконец, достигает ее начала.</w:t>
      </w:r>
      <w:r w:rsidRPr="00C17DEF">
        <w:rPr>
          <w:lang w:val="ru-RU"/>
        </w:rPr>
        <w:t xml:space="preserve"> Изобразим это схематически:</w:t>
      </w:r>
    </w:p>
    <w:p w:rsidR="00D30525" w:rsidRPr="00C17DEF" w:rsidRDefault="00D30525" w:rsidP="00D30525">
      <w:pPr>
        <w:pStyle w:val="Main"/>
        <w:ind w:firstLine="0"/>
        <w:jc w:val="center"/>
        <w:rPr>
          <w:noProof/>
          <w:lang w:val="ru-RU" w:eastAsia="en-US"/>
        </w:rPr>
      </w:pPr>
    </w:p>
    <w:p w:rsidR="00D30525" w:rsidRPr="00C17DEF" w:rsidRDefault="00A157C3" w:rsidP="00D30525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572000" cy="1552575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525" w:rsidRPr="00C17DEF" w:rsidRDefault="00D30525" w:rsidP="00D30525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Рис.1. Очередь</w:t>
      </w:r>
    </w:p>
    <w:p w:rsidR="00D30525" w:rsidRPr="00C17DEF" w:rsidRDefault="00D30525" w:rsidP="00D30525">
      <w:pPr>
        <w:pStyle w:val="Main"/>
        <w:ind w:firstLine="0"/>
        <w:jc w:val="center"/>
        <w:rPr>
          <w:noProof/>
          <w:lang w:val="ru-RU" w:eastAsia="en-US"/>
        </w:rPr>
      </w:pPr>
    </w:p>
    <w:p w:rsidR="00D30525" w:rsidRPr="00C17DEF" w:rsidRDefault="00D30525" w:rsidP="00D30525">
      <w:pPr>
        <w:pStyle w:val="Main"/>
        <w:ind w:firstLine="567"/>
        <w:rPr>
          <w:lang w:val="ru-RU"/>
        </w:rPr>
      </w:pPr>
      <w:bookmarkStart w:id="35" w:name="AP01982"/>
      <w:r w:rsidRPr="00446A2E">
        <w:rPr>
          <w:b/>
          <w:highlight w:val="cyan"/>
          <w:lang w:val="ru-RU"/>
        </w:rPr>
        <w:t>Стек</w:t>
      </w:r>
      <w:r w:rsidR="005D5D7D">
        <w:rPr>
          <w:highlight w:val="cyan"/>
          <w:lang w:val="ru-RU"/>
        </w:rPr>
        <w:t xml:space="preserve"> </w:t>
      </w:r>
      <w:bookmarkEnd w:id="35"/>
      <w:r w:rsidRPr="00446A2E">
        <w:rPr>
          <w:highlight w:val="cyan"/>
          <w:lang w:val="ru-RU"/>
        </w:rPr>
        <w:t>- список магазинного типа, в котором все включения и исключения звеньев делаются в одном конце списка.</w:t>
      </w:r>
    </w:p>
    <w:p w:rsidR="00D30525" w:rsidRPr="00C17DEF" w:rsidRDefault="00D30525" w:rsidP="00D30525">
      <w:pPr>
        <w:pStyle w:val="Main"/>
        <w:ind w:firstLine="567"/>
        <w:rPr>
          <w:lang w:val="ru-RU"/>
        </w:rPr>
      </w:pPr>
      <w:r w:rsidRPr="00446A2E">
        <w:rPr>
          <w:highlight w:val="yellow"/>
          <w:lang w:val="ru-RU"/>
        </w:rPr>
        <w:t>Из стека мы всегда исключаем "младший" элемент из имеющихся в списке (тот элемент, который был включен позже других). Для очереди справедливо в точности противоположное правило: исключается всегда самый "старший" элемент; элементы "покидают" список в том порядке, в котором они в него вошли.</w:t>
      </w:r>
    </w:p>
    <w:p w:rsidR="00D30525" w:rsidRPr="00C17DEF" w:rsidRDefault="00D30525" w:rsidP="00D30525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Существуют и другие названия стека: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магазин, список типа</w:t>
      </w:r>
      <w:r w:rsidR="005D5D7D">
        <w:rPr>
          <w:b/>
          <w:lang w:val="ru-RU"/>
        </w:rPr>
        <w:t xml:space="preserve"> </w:t>
      </w:r>
      <w:r w:rsidRPr="00C17DEF">
        <w:rPr>
          <w:b/>
          <w:lang w:val="ru-RU"/>
        </w:rPr>
        <w:t>LIFO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("</w:t>
      </w:r>
      <w:proofErr w:type="spellStart"/>
      <w:r w:rsidRPr="00C17DEF">
        <w:rPr>
          <w:lang w:val="ru-RU"/>
        </w:rPr>
        <w:t>Last</w:t>
      </w:r>
      <w:proofErr w:type="spellEnd"/>
      <w:r w:rsidRPr="00C17DEF">
        <w:rPr>
          <w:lang w:val="ru-RU"/>
        </w:rPr>
        <w:t xml:space="preserve"> </w:t>
      </w:r>
      <w:proofErr w:type="spellStart"/>
      <w:r w:rsidRPr="00C17DEF">
        <w:rPr>
          <w:lang w:val="ru-RU"/>
        </w:rPr>
        <w:t>In</w:t>
      </w:r>
      <w:proofErr w:type="spellEnd"/>
      <w:r w:rsidRPr="00C17DEF">
        <w:rPr>
          <w:lang w:val="ru-RU"/>
        </w:rPr>
        <w:t xml:space="preserve"> - </w:t>
      </w:r>
      <w:proofErr w:type="spellStart"/>
      <w:r w:rsidRPr="00C17DEF">
        <w:rPr>
          <w:lang w:val="ru-RU"/>
        </w:rPr>
        <w:t>First</w:t>
      </w:r>
      <w:proofErr w:type="spellEnd"/>
      <w:r w:rsidRPr="00C17DEF">
        <w:rPr>
          <w:lang w:val="ru-RU"/>
        </w:rPr>
        <w:t xml:space="preserve"> </w:t>
      </w:r>
      <w:proofErr w:type="spellStart"/>
      <w:r w:rsidRPr="00C17DEF">
        <w:rPr>
          <w:lang w:val="ru-RU"/>
        </w:rPr>
        <w:t>Out</w:t>
      </w:r>
      <w:proofErr w:type="spellEnd"/>
      <w:r w:rsidRPr="00C17DEF">
        <w:rPr>
          <w:lang w:val="ru-RU"/>
        </w:rPr>
        <w:t>"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-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"последним включается - первым исключается");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"</w:t>
      </w:r>
      <w:proofErr w:type="spellStart"/>
      <w:r w:rsidRPr="00C17DEF">
        <w:rPr>
          <w:b/>
          <w:lang w:val="ru-RU"/>
        </w:rPr>
        <w:t>пуш-даун</w:t>
      </w:r>
      <w:proofErr w:type="spellEnd"/>
      <w:r w:rsidRPr="00C17DEF">
        <w:rPr>
          <w:b/>
          <w:lang w:val="ru-RU"/>
        </w:rPr>
        <w:t>" список</w:t>
      </w:r>
      <w:r w:rsidR="005D5D7D">
        <w:rPr>
          <w:b/>
          <w:lang w:val="ru-RU"/>
        </w:rPr>
        <w:t xml:space="preserve"> </w:t>
      </w:r>
      <w:r w:rsidRPr="00C17DEF">
        <w:rPr>
          <w:b/>
          <w:lang w:val="ru-RU"/>
        </w:rPr>
        <w:t>("</w:t>
      </w:r>
      <w:proofErr w:type="spellStart"/>
      <w:r w:rsidRPr="00C17DEF">
        <w:rPr>
          <w:b/>
          <w:lang w:val="ru-RU"/>
        </w:rPr>
        <w:t>push-down</w:t>
      </w:r>
      <w:proofErr w:type="spellEnd"/>
      <w:r w:rsidRPr="00C17DEF">
        <w:rPr>
          <w:b/>
          <w:lang w:val="ru-RU"/>
        </w:rPr>
        <w:t>"),</w:t>
      </w:r>
      <w:r w:rsidR="005D5D7D">
        <w:rPr>
          <w:b/>
          <w:lang w:val="ru-RU"/>
        </w:rPr>
        <w:t xml:space="preserve"> </w:t>
      </w:r>
      <w:r w:rsidRPr="00C17DEF">
        <w:rPr>
          <w:b/>
          <w:lang w:val="ru-RU"/>
        </w:rPr>
        <w:t>реверсивная память, гнездовая память</w:t>
      </w:r>
      <w:r w:rsidRPr="00C17DEF">
        <w:rPr>
          <w:lang w:val="ru-RU"/>
        </w:rPr>
        <w:t>.</w:t>
      </w:r>
    </w:p>
    <w:p w:rsidR="00D30525" w:rsidRPr="00C17DEF" w:rsidRDefault="00D30525" w:rsidP="00D30525">
      <w:pPr>
        <w:pStyle w:val="Main"/>
        <w:ind w:firstLine="0"/>
        <w:jc w:val="center"/>
        <w:rPr>
          <w:noProof/>
          <w:lang w:val="ru-RU" w:eastAsia="en-US"/>
        </w:rPr>
      </w:pPr>
    </w:p>
    <w:p w:rsidR="00D30525" w:rsidRPr="00C17DEF" w:rsidRDefault="00A157C3" w:rsidP="00D30525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191000" cy="1504950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525" w:rsidRPr="00C17DEF" w:rsidRDefault="00D30525" w:rsidP="00D30525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Рис.2. Стек</w:t>
      </w:r>
    </w:p>
    <w:p w:rsidR="00D30525" w:rsidRPr="00C17DEF" w:rsidRDefault="00D30525" w:rsidP="00D30525">
      <w:pPr>
        <w:pStyle w:val="Main"/>
        <w:ind w:firstLine="0"/>
        <w:jc w:val="center"/>
        <w:rPr>
          <w:noProof/>
          <w:lang w:val="ru-RU" w:eastAsia="en-US"/>
        </w:rPr>
      </w:pPr>
    </w:p>
    <w:p w:rsidR="00D30525" w:rsidRPr="00C17DEF" w:rsidRDefault="00D30525" w:rsidP="00D30525">
      <w:pPr>
        <w:pStyle w:val="Main"/>
        <w:ind w:firstLine="567"/>
        <w:rPr>
          <w:lang w:val="ru-RU"/>
        </w:rPr>
      </w:pPr>
      <w:bookmarkStart w:id="36" w:name="AP01983"/>
      <w:r w:rsidRPr="00446A2E">
        <w:rPr>
          <w:b/>
          <w:highlight w:val="cyan"/>
          <w:lang w:val="ru-RU"/>
        </w:rPr>
        <w:t>Дек</w:t>
      </w:r>
      <w:r w:rsidR="005D5D7D">
        <w:rPr>
          <w:highlight w:val="cyan"/>
          <w:lang w:val="ru-RU"/>
        </w:rPr>
        <w:t xml:space="preserve"> </w:t>
      </w:r>
      <w:bookmarkEnd w:id="36"/>
      <w:r w:rsidRPr="00446A2E">
        <w:rPr>
          <w:highlight w:val="cyan"/>
          <w:lang w:val="ru-RU"/>
        </w:rPr>
        <w:t>("</w:t>
      </w:r>
      <w:proofErr w:type="spellStart"/>
      <w:r w:rsidRPr="00446A2E">
        <w:rPr>
          <w:highlight w:val="cyan"/>
          <w:lang w:val="ru-RU"/>
        </w:rPr>
        <w:t>Double-Ended</w:t>
      </w:r>
      <w:proofErr w:type="spellEnd"/>
      <w:r w:rsidRPr="00446A2E">
        <w:rPr>
          <w:highlight w:val="cyan"/>
          <w:lang w:val="ru-RU"/>
        </w:rPr>
        <w:t xml:space="preserve"> </w:t>
      </w:r>
      <w:proofErr w:type="spellStart"/>
      <w:r w:rsidRPr="00446A2E">
        <w:rPr>
          <w:highlight w:val="cyan"/>
          <w:lang w:val="ru-RU"/>
        </w:rPr>
        <w:t>Queue</w:t>
      </w:r>
      <w:proofErr w:type="spellEnd"/>
      <w:r w:rsidRPr="00446A2E">
        <w:rPr>
          <w:highlight w:val="cyan"/>
          <w:lang w:val="ru-RU"/>
        </w:rPr>
        <w:t>"</w:t>
      </w:r>
      <w:r w:rsidR="005D5D7D">
        <w:rPr>
          <w:highlight w:val="cyan"/>
          <w:lang w:val="ru-RU"/>
        </w:rPr>
        <w:t xml:space="preserve"> </w:t>
      </w:r>
      <w:r w:rsidRPr="00446A2E">
        <w:rPr>
          <w:highlight w:val="cyan"/>
          <w:lang w:val="ru-RU"/>
        </w:rPr>
        <w:t>-</w:t>
      </w:r>
      <w:r w:rsidR="005D5D7D">
        <w:rPr>
          <w:highlight w:val="cyan"/>
          <w:lang w:val="ru-RU"/>
        </w:rPr>
        <w:t xml:space="preserve"> </w:t>
      </w:r>
      <w:r w:rsidRPr="00446A2E">
        <w:rPr>
          <w:highlight w:val="cyan"/>
          <w:lang w:val="ru-RU"/>
        </w:rPr>
        <w:t>"двухсторонняя очередь") - список магазинного типа, в котором все включения и исключения звеньев делаются на обоих концах списка.</w:t>
      </w:r>
    </w:p>
    <w:p w:rsidR="00D30525" w:rsidRPr="00C17DEF" w:rsidRDefault="00D30525" w:rsidP="00D30525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Очевидно, что дек обладает большей общностью, чем стек или очередь; он имеет некоторые общие свойства с колодой игральных карт.</w:t>
      </w:r>
    </w:p>
    <w:p w:rsidR="00D30525" w:rsidRPr="00C17DEF" w:rsidRDefault="00D30525" w:rsidP="00D30525">
      <w:pPr>
        <w:pStyle w:val="Main"/>
        <w:ind w:firstLine="567"/>
        <w:rPr>
          <w:lang w:val="ru-RU"/>
        </w:rPr>
      </w:pPr>
    </w:p>
    <w:p w:rsidR="00D30525" w:rsidRPr="00C17DEF" w:rsidRDefault="00D30525" w:rsidP="00D30525">
      <w:pPr>
        <w:pStyle w:val="Main"/>
        <w:ind w:firstLine="567"/>
        <w:rPr>
          <w:lang w:val="ru-RU"/>
        </w:rPr>
      </w:pPr>
      <w:r w:rsidRPr="00C17DEF">
        <w:rPr>
          <w:b/>
          <w:lang w:val="ru-RU"/>
        </w:rPr>
        <w:t>Замечание</w:t>
      </w:r>
      <w:r w:rsidRPr="00C17DEF">
        <w:rPr>
          <w:lang w:val="ru-RU"/>
        </w:rPr>
        <w:t xml:space="preserve">. </w:t>
      </w:r>
      <w:r w:rsidRPr="00446A2E">
        <w:rPr>
          <w:highlight w:val="yellow"/>
          <w:lang w:val="ru-RU"/>
        </w:rPr>
        <w:t>Понятие стек было введено</w:t>
      </w:r>
      <w:r w:rsidR="005D5D7D">
        <w:rPr>
          <w:highlight w:val="yellow"/>
          <w:lang w:val="ru-RU"/>
        </w:rPr>
        <w:t xml:space="preserve"> </w:t>
      </w:r>
      <w:r w:rsidRPr="00446A2E">
        <w:rPr>
          <w:highlight w:val="yellow"/>
          <w:lang w:val="ru-RU"/>
        </w:rPr>
        <w:t>А.М.Тьюрингом</w:t>
      </w:r>
      <w:r w:rsidR="005D5D7D">
        <w:rPr>
          <w:highlight w:val="yellow"/>
          <w:lang w:val="ru-RU"/>
        </w:rPr>
        <w:t xml:space="preserve"> </w:t>
      </w:r>
      <w:r w:rsidRPr="00446A2E">
        <w:rPr>
          <w:highlight w:val="yellow"/>
          <w:lang w:val="ru-RU"/>
        </w:rPr>
        <w:t>в 1947 г. и названо им</w:t>
      </w:r>
      <w:r w:rsidR="005D5D7D">
        <w:rPr>
          <w:highlight w:val="yellow"/>
          <w:lang w:val="ru-RU"/>
        </w:rPr>
        <w:t xml:space="preserve"> </w:t>
      </w:r>
      <w:r w:rsidRPr="00446A2E">
        <w:rPr>
          <w:highlight w:val="yellow"/>
          <w:lang w:val="ru-RU"/>
        </w:rPr>
        <w:t>реверсивной памятью</w:t>
      </w:r>
      <w:r w:rsidR="005D5D7D">
        <w:rPr>
          <w:highlight w:val="yellow"/>
          <w:lang w:val="ru-RU"/>
        </w:rPr>
        <w:t xml:space="preserve"> </w:t>
      </w:r>
      <w:r w:rsidRPr="00446A2E">
        <w:rPr>
          <w:highlight w:val="yellow"/>
          <w:lang w:val="ru-RU"/>
        </w:rPr>
        <w:t>(оно использовалось для связи подпрограмм). Термин</w:t>
      </w:r>
      <w:r w:rsidR="005D5D7D">
        <w:rPr>
          <w:highlight w:val="yellow"/>
          <w:lang w:val="ru-RU"/>
        </w:rPr>
        <w:t xml:space="preserve"> </w:t>
      </w:r>
      <w:r w:rsidRPr="00446A2E">
        <w:rPr>
          <w:highlight w:val="yellow"/>
          <w:lang w:val="ru-RU"/>
        </w:rPr>
        <w:t>"дек"</w:t>
      </w:r>
      <w:r w:rsidR="005D5D7D">
        <w:rPr>
          <w:highlight w:val="yellow"/>
          <w:lang w:val="ru-RU"/>
        </w:rPr>
        <w:t xml:space="preserve"> </w:t>
      </w:r>
      <w:r w:rsidRPr="00446A2E">
        <w:rPr>
          <w:highlight w:val="yellow"/>
          <w:lang w:val="ru-RU"/>
        </w:rPr>
        <w:t>был введен</w:t>
      </w:r>
      <w:r w:rsidR="005D5D7D">
        <w:rPr>
          <w:highlight w:val="yellow"/>
          <w:lang w:val="ru-RU"/>
        </w:rPr>
        <w:t xml:space="preserve"> </w:t>
      </w:r>
      <w:proofErr w:type="spellStart"/>
      <w:r w:rsidRPr="00446A2E">
        <w:rPr>
          <w:highlight w:val="yellow"/>
          <w:lang w:val="ru-RU"/>
        </w:rPr>
        <w:t>Швеппе</w:t>
      </w:r>
      <w:proofErr w:type="spellEnd"/>
      <w:r w:rsidR="005D5D7D">
        <w:rPr>
          <w:highlight w:val="yellow"/>
          <w:lang w:val="ru-RU"/>
        </w:rPr>
        <w:t xml:space="preserve"> </w:t>
      </w:r>
      <w:r w:rsidRPr="00446A2E">
        <w:rPr>
          <w:highlight w:val="yellow"/>
          <w:lang w:val="ru-RU"/>
        </w:rPr>
        <w:t>(</w:t>
      </w:r>
      <w:proofErr w:type="spellStart"/>
      <w:r w:rsidRPr="00446A2E">
        <w:rPr>
          <w:highlight w:val="yellow"/>
          <w:lang w:val="ru-RU"/>
        </w:rPr>
        <w:t>E.J.Schweppe</w:t>
      </w:r>
      <w:proofErr w:type="spellEnd"/>
      <w:r w:rsidRPr="00446A2E">
        <w:rPr>
          <w:highlight w:val="yellow"/>
          <w:lang w:val="ru-RU"/>
        </w:rPr>
        <w:t>).</w:t>
      </w:r>
    </w:p>
    <w:p w:rsidR="00D30525" w:rsidRPr="00C17DEF" w:rsidRDefault="00D30525" w:rsidP="00D30525">
      <w:pPr>
        <w:pStyle w:val="Main"/>
        <w:ind w:firstLine="567"/>
        <w:rPr>
          <w:lang w:val="ru-RU"/>
        </w:rPr>
      </w:pPr>
    </w:p>
    <w:p w:rsidR="00D30525" w:rsidRPr="00C17DEF" w:rsidRDefault="00D30525" w:rsidP="00D30525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Со следующего шага мы начнем знакомиться с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очередью.</w:t>
      </w:r>
    </w:p>
    <w:p w:rsidR="00AC7876" w:rsidRPr="00C17DEF" w:rsidRDefault="00AC7876" w:rsidP="003F50D3">
      <w:pPr>
        <w:pStyle w:val="Main"/>
        <w:ind w:firstLine="567"/>
        <w:rPr>
          <w:lang w:val="ru-RU"/>
        </w:rPr>
      </w:pPr>
    </w:p>
    <w:p w:rsidR="001742F2" w:rsidRPr="00C17DEF" w:rsidRDefault="001742F2" w:rsidP="00F4244B">
      <w:pPr>
        <w:pStyle w:val="2"/>
        <w:keepNext w:val="0"/>
        <w:numPr>
          <w:ilvl w:val="1"/>
          <w:numId w:val="6"/>
        </w:numPr>
        <w:spacing w:before="0" w:after="0"/>
        <w:ind w:left="426" w:firstLine="0"/>
        <w:contextualSpacing/>
        <w:rPr>
          <w:i w:val="0"/>
          <w:sz w:val="20"/>
          <w:szCs w:val="20"/>
        </w:rPr>
      </w:pPr>
      <w:bookmarkStart w:id="37" w:name="_Toc515771007"/>
      <w:r w:rsidRPr="00C17DEF">
        <w:rPr>
          <w:i w:val="0"/>
          <w:sz w:val="20"/>
          <w:szCs w:val="20"/>
        </w:rPr>
        <w:t>Списки магазинного типа. Очереди</w:t>
      </w:r>
      <w:bookmarkEnd w:id="37"/>
    </w:p>
    <w:p w:rsidR="00D93D60" w:rsidRPr="00C17DEF" w:rsidRDefault="001742F2" w:rsidP="001742F2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дадим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общую характеристику очереди</w:t>
      </w:r>
      <w:r w:rsidRPr="00C17DEF">
        <w:rPr>
          <w:lang w:val="ru-RU"/>
        </w:rPr>
        <w:t>.</w:t>
      </w:r>
    </w:p>
    <w:p w:rsidR="001742F2" w:rsidRPr="00DB62E1" w:rsidRDefault="001742F2" w:rsidP="001742F2">
      <w:pPr>
        <w:pStyle w:val="Main"/>
        <w:ind w:firstLine="567"/>
        <w:rPr>
          <w:highlight w:val="yellow"/>
          <w:lang w:val="ru-RU"/>
        </w:rPr>
      </w:pPr>
      <w:r w:rsidRPr="00DB62E1">
        <w:rPr>
          <w:highlight w:val="yellow"/>
          <w:lang w:val="ru-RU"/>
        </w:rPr>
        <w:t xml:space="preserve">Отметим, что </w:t>
      </w:r>
      <w:r w:rsidRPr="00A9183B">
        <w:rPr>
          <w:b/>
          <w:highlight w:val="yellow"/>
          <w:lang w:val="ru-RU"/>
        </w:rPr>
        <w:t>очередь - динамическая структура данных, так как с течением времени длина очереди (количество входящих в нее звеньев) изменяется</w:t>
      </w:r>
      <w:r w:rsidRPr="00DB62E1">
        <w:rPr>
          <w:highlight w:val="yellow"/>
          <w:lang w:val="ru-RU"/>
        </w:rPr>
        <w:t xml:space="preserve">. Например, все мы знакомы с </w:t>
      </w:r>
      <w:r w:rsidRPr="00A9183B">
        <w:rPr>
          <w:b/>
          <w:highlight w:val="yellow"/>
          <w:lang w:val="ru-RU"/>
        </w:rPr>
        <w:t>очередью</w:t>
      </w:r>
      <w:r w:rsidRPr="00DB62E1">
        <w:rPr>
          <w:highlight w:val="yellow"/>
          <w:lang w:val="ru-RU"/>
        </w:rPr>
        <w:t xml:space="preserve"> людей у кассы </w:t>
      </w:r>
      <w:r w:rsidRPr="00A9183B">
        <w:rPr>
          <w:b/>
          <w:highlight w:val="yellow"/>
          <w:lang w:val="ru-RU"/>
        </w:rPr>
        <w:t>в магазине</w:t>
      </w:r>
      <w:r w:rsidRPr="00DB62E1">
        <w:rPr>
          <w:highlight w:val="yellow"/>
          <w:lang w:val="ru-RU"/>
        </w:rPr>
        <w:t xml:space="preserve"> самообслуживания или очередью автомобилей у бензозаправочной станции. Вновь прибывшие становятся в один конец очереди и покидают ее после оплаты покупок или заправки с другого.</w:t>
      </w:r>
    </w:p>
    <w:p w:rsidR="001742F2" w:rsidRPr="00C17DEF" w:rsidRDefault="001742F2" w:rsidP="001742F2">
      <w:pPr>
        <w:pStyle w:val="Main"/>
        <w:ind w:firstLine="567"/>
        <w:rPr>
          <w:lang w:val="ru-RU"/>
        </w:rPr>
      </w:pPr>
      <w:r w:rsidRPr="00DB62E1">
        <w:rPr>
          <w:highlight w:val="yellow"/>
          <w:lang w:val="ru-RU"/>
        </w:rPr>
        <w:t xml:space="preserve">Другой, возможно более уместный, пример очереди может быть обнаружен в вычислительной </w:t>
      </w:r>
      <w:r w:rsidRPr="00A9183B">
        <w:rPr>
          <w:b/>
          <w:highlight w:val="yellow"/>
          <w:lang w:val="ru-RU"/>
        </w:rPr>
        <w:t>системе с разделением времени</w:t>
      </w:r>
      <w:r w:rsidRPr="00DB62E1">
        <w:rPr>
          <w:highlight w:val="yellow"/>
          <w:lang w:val="ru-RU"/>
        </w:rPr>
        <w:t xml:space="preserve">, с которой одновременно работает несколько пользователей. Поскольку такая система обычно </w:t>
      </w:r>
      <w:r w:rsidRPr="00A9183B">
        <w:rPr>
          <w:b/>
          <w:highlight w:val="yellow"/>
          <w:lang w:val="ru-RU"/>
        </w:rPr>
        <w:t>имеет единственный центральный процессор и одну основную память</w:t>
      </w:r>
      <w:r w:rsidRPr="00DB62E1">
        <w:rPr>
          <w:highlight w:val="yellow"/>
          <w:lang w:val="ru-RU"/>
        </w:rPr>
        <w:t xml:space="preserve">, то эти ресурсы должны разделяться среди пользователей путем выделения короткого интервала времени на выполнение программы одного пользователя, за которым следует выполнение программы другого пользователя и так далее до тех пор, пока не будет вновь выполняться программа первого пользователя. </w:t>
      </w:r>
      <w:r w:rsidRPr="00A9183B">
        <w:rPr>
          <w:b/>
          <w:highlight w:val="yellow"/>
          <w:lang w:val="ru-RU"/>
        </w:rPr>
        <w:t>Программы пользователей, ожидающие своего выполнения, образуют</w:t>
      </w:r>
      <w:r w:rsidR="005D5D7D" w:rsidRPr="00A9183B">
        <w:rPr>
          <w:b/>
          <w:highlight w:val="yellow"/>
          <w:lang w:val="ru-RU"/>
        </w:rPr>
        <w:t xml:space="preserve"> </w:t>
      </w:r>
      <w:r w:rsidRPr="00A9183B">
        <w:rPr>
          <w:b/>
          <w:highlight w:val="yellow"/>
          <w:lang w:val="ru-RU"/>
        </w:rPr>
        <w:t>очередь ожидания</w:t>
      </w:r>
      <w:r w:rsidRPr="00DB62E1">
        <w:rPr>
          <w:highlight w:val="yellow"/>
          <w:lang w:val="ru-RU"/>
        </w:rPr>
        <w:t xml:space="preserve">. </w:t>
      </w:r>
      <w:r w:rsidRPr="00A9183B">
        <w:rPr>
          <w:b/>
          <w:highlight w:val="yellow"/>
          <w:lang w:val="ru-RU"/>
        </w:rPr>
        <w:t>Управление такой очередью необязательно должно основываться на принципе "первым пришел" - "первым вышел", а можно использовать некоторую сложную приоритетную схему, учитывающую такие факторы, как используемый компилятор, требуемое время выполнения, желаемое число строк, выводимых на печать и так далее.</w:t>
      </w:r>
    </w:p>
    <w:p w:rsidR="001742F2" w:rsidRPr="00C17DEF" w:rsidRDefault="001742F2" w:rsidP="001742F2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следующем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формирование очереди</w:t>
      </w:r>
      <w:r w:rsidRPr="00C17DEF">
        <w:rPr>
          <w:lang w:val="ru-RU"/>
        </w:rPr>
        <w:t>.</w:t>
      </w:r>
    </w:p>
    <w:p w:rsidR="006F51CA" w:rsidRPr="00C17DEF" w:rsidRDefault="006F51CA" w:rsidP="003F50D3">
      <w:pPr>
        <w:pStyle w:val="Main"/>
        <w:ind w:firstLine="567"/>
        <w:rPr>
          <w:lang w:val="ru-RU"/>
        </w:rPr>
      </w:pPr>
    </w:p>
    <w:p w:rsidR="006E6564" w:rsidRPr="0045129C" w:rsidRDefault="006E6564" w:rsidP="0045129C">
      <w:pPr>
        <w:pStyle w:val="3"/>
        <w:keepNext w:val="0"/>
        <w:spacing w:before="0" w:after="0"/>
        <w:ind w:left="709" w:firstLine="0"/>
        <w:rPr>
          <w:sz w:val="20"/>
          <w:szCs w:val="20"/>
        </w:rPr>
      </w:pPr>
      <w:bookmarkStart w:id="38" w:name="_Toc515771008"/>
      <w:r w:rsidRPr="0045129C">
        <w:rPr>
          <w:sz w:val="20"/>
          <w:szCs w:val="20"/>
        </w:rPr>
        <w:t>Формирование очереди</w:t>
      </w:r>
      <w:bookmarkEnd w:id="38"/>
    </w:p>
    <w:p w:rsidR="00D93D60" w:rsidRPr="00C17DEF" w:rsidRDefault="006E6564" w:rsidP="006E6564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алгоритм формирования очереди</w:t>
      </w:r>
      <w:r w:rsidRPr="00C17DEF">
        <w:rPr>
          <w:lang w:val="ru-RU"/>
        </w:rPr>
        <w:t>.</w:t>
      </w:r>
    </w:p>
    <w:p w:rsidR="006E6564" w:rsidRPr="00C17DEF" w:rsidRDefault="006E6564" w:rsidP="006E6564">
      <w:pPr>
        <w:pStyle w:val="Main"/>
        <w:ind w:firstLine="567"/>
        <w:rPr>
          <w:lang w:val="ru-RU"/>
        </w:rPr>
      </w:pPr>
      <w:r w:rsidRPr="00C17DEF">
        <w:rPr>
          <w:b/>
          <w:lang w:val="ru-RU"/>
        </w:rPr>
        <w:t>Очередь на базе линейного однонаправленного списка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- линейный список, в котором включения элементов производятся на одном конце списка, а все исключения делаются на другом его конце. Обычно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удаление звеньев из очеред</w:t>
      </w:r>
      <w:r w:rsidRPr="00C17DEF">
        <w:rPr>
          <w:lang w:val="ru-RU"/>
        </w:rPr>
        <w:t>и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происходит из начала линейного списка, а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помещение звеньев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осуществляется в конец линейного списка.</w:t>
      </w:r>
    </w:p>
    <w:p w:rsidR="006E6564" w:rsidRPr="00C17DEF" w:rsidRDefault="006E6564" w:rsidP="006E6564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Запишем алгоритм формирования очереди:</w:t>
      </w:r>
    </w:p>
    <w:p w:rsidR="006E6564" w:rsidRPr="00C17DEF" w:rsidRDefault="006E6564" w:rsidP="006E6564">
      <w:pPr>
        <w:pStyle w:val="Main"/>
        <w:ind w:firstLine="567"/>
        <w:rPr>
          <w:lang w:val="ru-RU"/>
        </w:rPr>
      </w:pPr>
    </w:p>
    <w:p w:rsidR="006E6564" w:rsidRPr="00C17DEF" w:rsidRDefault="006E6564" w:rsidP="00F4244B">
      <w:pPr>
        <w:pStyle w:val="Main"/>
        <w:numPr>
          <w:ilvl w:val="0"/>
          <w:numId w:val="15"/>
        </w:numPr>
        <w:ind w:left="426"/>
        <w:rPr>
          <w:lang w:val="ru-RU"/>
        </w:rPr>
      </w:pPr>
    </w:p>
    <w:p w:rsidR="006E6564" w:rsidRPr="00C17DEF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r =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new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(node);</w:t>
      </w:r>
    </w:p>
    <w:p w:rsidR="006E6564" w:rsidRPr="00C17DEF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(*r).elem = Элем;</w:t>
      </w:r>
    </w:p>
    <w:p w:rsidR="006E6564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(*r).sled = NULL;</w:t>
      </w:r>
    </w:p>
    <w:p w:rsidR="006E6564" w:rsidRPr="00C17DEF" w:rsidRDefault="006E6564" w:rsidP="006E6564">
      <w:pPr>
        <w:pStyle w:val="Main"/>
        <w:ind w:firstLine="0"/>
        <w:jc w:val="center"/>
        <w:rPr>
          <w:noProof/>
          <w:lang w:val="ru-RU" w:eastAsia="en-US"/>
        </w:rPr>
      </w:pPr>
    </w:p>
    <w:p w:rsidR="006E6564" w:rsidRPr="00C17DEF" w:rsidRDefault="00404D7F" w:rsidP="006E6564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2257425" cy="590550"/>
            <wp:effectExtent l="19050" t="0" r="9525" b="0"/>
            <wp:docPr id="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564" w:rsidRPr="00C17DEF" w:rsidRDefault="006E6564" w:rsidP="006E6564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Рис.1. Первый элемент в очереди</w:t>
      </w:r>
    </w:p>
    <w:p w:rsidR="006E6564" w:rsidRPr="00C17DEF" w:rsidRDefault="006E6564" w:rsidP="006E6564">
      <w:pPr>
        <w:pStyle w:val="Main"/>
        <w:ind w:firstLine="0"/>
        <w:jc w:val="center"/>
        <w:rPr>
          <w:noProof/>
          <w:lang w:val="ru-RU" w:eastAsia="en-US"/>
        </w:rPr>
      </w:pPr>
    </w:p>
    <w:p w:rsidR="006E6564" w:rsidRPr="00C17DEF" w:rsidRDefault="006E6564" w:rsidP="00F4244B">
      <w:pPr>
        <w:pStyle w:val="Main"/>
        <w:numPr>
          <w:ilvl w:val="0"/>
          <w:numId w:val="15"/>
        </w:numPr>
        <w:ind w:left="426"/>
        <w:rPr>
          <w:lang w:val="ru-RU"/>
        </w:rPr>
      </w:pPr>
    </w:p>
    <w:p w:rsidR="006E6564" w:rsidRPr="00C17DEF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no = r; ko = r;</w:t>
      </w:r>
    </w:p>
    <w:p w:rsidR="00A9183B" w:rsidRPr="00C17DEF" w:rsidRDefault="00A9183B" w:rsidP="00A9183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*no - указатель на начало очереди,</w:t>
      </w:r>
    </w:p>
    <w:p w:rsidR="00A9183B" w:rsidRPr="00C17DEF" w:rsidRDefault="00A9183B" w:rsidP="00A9183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*ko - указатель на конец очереди.</w:t>
      </w:r>
    </w:p>
    <w:p w:rsidR="006E6564" w:rsidRPr="00C17DEF" w:rsidRDefault="006E6564" w:rsidP="006E6564">
      <w:pPr>
        <w:pStyle w:val="Main"/>
        <w:ind w:firstLine="0"/>
        <w:jc w:val="center"/>
        <w:rPr>
          <w:noProof/>
          <w:lang w:val="ru-RU" w:eastAsia="en-US"/>
        </w:rPr>
      </w:pPr>
    </w:p>
    <w:p w:rsidR="006E6564" w:rsidRPr="00C17DEF" w:rsidRDefault="006D7D91" w:rsidP="006E6564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2486025" cy="1562100"/>
            <wp:effectExtent l="19050" t="0" r="9525" b="0"/>
            <wp:docPr id="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564" w:rsidRPr="00C17DEF" w:rsidRDefault="006E6564" w:rsidP="006E6564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Рис.2. Настройка указателей начала и конца очереди</w:t>
      </w:r>
    </w:p>
    <w:p w:rsidR="006E6564" w:rsidRPr="00C17DEF" w:rsidRDefault="006E6564" w:rsidP="006E6564">
      <w:pPr>
        <w:pStyle w:val="Main"/>
        <w:ind w:firstLine="0"/>
        <w:jc w:val="center"/>
        <w:rPr>
          <w:noProof/>
          <w:lang w:val="ru-RU" w:eastAsia="en-US"/>
        </w:rPr>
      </w:pPr>
    </w:p>
    <w:p w:rsidR="006E6564" w:rsidRPr="00C17DEF" w:rsidRDefault="006E6564" w:rsidP="006E6564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Итак, мы образовали очередь, состоящую из одного звена.</w:t>
      </w:r>
    </w:p>
    <w:p w:rsidR="006E6564" w:rsidRPr="00C17DEF" w:rsidRDefault="006E6564" w:rsidP="006E6564">
      <w:pPr>
        <w:pStyle w:val="Main"/>
        <w:ind w:firstLine="567"/>
        <w:rPr>
          <w:lang w:val="ru-RU"/>
        </w:rPr>
      </w:pPr>
    </w:p>
    <w:p w:rsidR="006E6564" w:rsidRPr="00C17DEF" w:rsidRDefault="006E6564" w:rsidP="00F4244B">
      <w:pPr>
        <w:pStyle w:val="Main"/>
        <w:numPr>
          <w:ilvl w:val="0"/>
          <w:numId w:val="15"/>
        </w:numPr>
        <w:ind w:left="426"/>
        <w:rPr>
          <w:lang w:val="ru-RU"/>
        </w:rPr>
      </w:pPr>
      <w:r w:rsidRPr="00C17DEF">
        <w:rPr>
          <w:lang w:val="ru-RU"/>
        </w:rPr>
        <w:t>Продолжим заполнение очереди:</w:t>
      </w:r>
    </w:p>
    <w:p w:rsidR="006E6564" w:rsidRPr="00C17DEF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r =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new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(node);</w:t>
      </w:r>
    </w:p>
    <w:p w:rsidR="006E6564" w:rsidRPr="00C17DEF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(*r).elem = Элем1;</w:t>
      </w:r>
    </w:p>
    <w:p w:rsidR="006E6564" w:rsidRPr="00C17DEF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(*r).sled = NULL;</w:t>
      </w:r>
    </w:p>
    <w:p w:rsidR="006E6564" w:rsidRPr="00C17DEF" w:rsidRDefault="006E6564" w:rsidP="006E6564">
      <w:pPr>
        <w:pStyle w:val="Main"/>
        <w:ind w:firstLine="0"/>
        <w:jc w:val="center"/>
        <w:rPr>
          <w:noProof/>
          <w:lang w:val="ru-RU" w:eastAsia="en-US"/>
        </w:rPr>
      </w:pPr>
    </w:p>
    <w:p w:rsidR="006E6564" w:rsidRPr="00C17DEF" w:rsidRDefault="006E6564" w:rsidP="006E6564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2276475" cy="466725"/>
            <wp:effectExtent l="19050" t="0" r="9525" b="0"/>
            <wp:docPr id="120" name="Рисунок 120" descr="http://khpi-iip.mipk.kharkiv.edu/library/datastr/book_sod/kgsu/ris16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://khpi-iip.mipk.kharkiv.edu/library/datastr/book_sod/kgsu/ris16_3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564" w:rsidRPr="00C17DEF" w:rsidRDefault="006E6564" w:rsidP="006E6564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Рис.3. Создали новый элемент очереди</w:t>
      </w:r>
    </w:p>
    <w:p w:rsidR="006E6564" w:rsidRPr="00C17DEF" w:rsidRDefault="006E6564" w:rsidP="006E6564">
      <w:pPr>
        <w:pStyle w:val="Main"/>
        <w:ind w:firstLine="0"/>
        <w:jc w:val="center"/>
        <w:rPr>
          <w:noProof/>
          <w:lang w:val="ru-RU" w:eastAsia="en-US"/>
        </w:rPr>
      </w:pPr>
    </w:p>
    <w:p w:rsidR="006E6564" w:rsidRPr="00C17DEF" w:rsidRDefault="006E6564" w:rsidP="00F4244B">
      <w:pPr>
        <w:pStyle w:val="Main"/>
        <w:numPr>
          <w:ilvl w:val="0"/>
          <w:numId w:val="15"/>
        </w:numPr>
        <w:ind w:left="426"/>
        <w:rPr>
          <w:lang w:val="ru-RU"/>
        </w:rPr>
      </w:pPr>
      <w:r w:rsidRPr="00C17DEF">
        <w:rPr>
          <w:lang w:val="ru-RU"/>
        </w:rPr>
        <w:t>Настроим указатель на конец очереди:</w:t>
      </w:r>
    </w:p>
    <w:p w:rsidR="00D93D60" w:rsidRPr="00446A2E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(*ko).sled = r;</w:t>
      </w:r>
    </w:p>
    <w:p w:rsidR="006E6564" w:rsidRPr="00446A2E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ko = r;</w:t>
      </w:r>
    </w:p>
    <w:p w:rsidR="006E6564" w:rsidRPr="00446A2E" w:rsidRDefault="006E6564" w:rsidP="006E6564">
      <w:pPr>
        <w:pStyle w:val="Main"/>
        <w:ind w:firstLine="0"/>
        <w:jc w:val="center"/>
        <w:rPr>
          <w:noProof/>
          <w:lang w:eastAsia="en-US"/>
        </w:rPr>
      </w:pPr>
    </w:p>
    <w:p w:rsidR="006E6564" w:rsidRPr="00C17DEF" w:rsidRDefault="00A86334" w:rsidP="006E6564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3429000" cy="1743075"/>
            <wp:effectExtent l="19050" t="0" r="0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564" w:rsidRPr="00C17DEF" w:rsidRDefault="006E6564" w:rsidP="006E6564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Рис.4. Настроили указатель на конец очереди</w:t>
      </w:r>
    </w:p>
    <w:p w:rsidR="006E6564" w:rsidRPr="00C17DEF" w:rsidRDefault="006E6564" w:rsidP="006E6564">
      <w:pPr>
        <w:pStyle w:val="Main"/>
        <w:ind w:firstLine="0"/>
        <w:jc w:val="center"/>
        <w:rPr>
          <w:noProof/>
          <w:lang w:val="ru-RU" w:eastAsia="en-US"/>
        </w:rPr>
      </w:pPr>
    </w:p>
    <w:p w:rsidR="006E6564" w:rsidRPr="00C17DEF" w:rsidRDefault="006E6564" w:rsidP="006E6564">
      <w:pPr>
        <w:pStyle w:val="Main"/>
        <w:ind w:firstLine="567"/>
        <w:rPr>
          <w:lang w:val="ru-RU"/>
        </w:rPr>
      </w:pPr>
      <w:r w:rsidRPr="00C17DEF">
        <w:rPr>
          <w:lang w:val="ru-RU"/>
        </w:rPr>
        <w:t xml:space="preserve">Таким образом, </w:t>
      </w:r>
      <w:r w:rsidRPr="00334C62">
        <w:rPr>
          <w:b/>
          <w:lang w:val="ru-RU"/>
        </w:rPr>
        <w:t>очередь уже содержит два звена</w:t>
      </w:r>
      <w:r w:rsidRPr="00C17DEF">
        <w:rPr>
          <w:lang w:val="ru-RU"/>
        </w:rPr>
        <w:t xml:space="preserve"> и, нам думается, что процесс построения понятен.</w:t>
      </w:r>
    </w:p>
    <w:p w:rsidR="006E6564" w:rsidRPr="00C17DEF" w:rsidRDefault="006E6564" w:rsidP="006E6564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Представим описанный алгоритм в виде функции на языке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C++:</w:t>
      </w:r>
    </w:p>
    <w:p w:rsidR="006E6564" w:rsidRPr="00C17DEF" w:rsidRDefault="006E6564" w:rsidP="006E6564">
      <w:pPr>
        <w:pStyle w:val="Main"/>
        <w:ind w:firstLine="567"/>
        <w:rPr>
          <w:lang w:val="ru-RU"/>
        </w:rPr>
      </w:pPr>
    </w:p>
    <w:p w:rsidR="006E6564" w:rsidRPr="00446A2E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POSTROENIE (node **no, node **ko)</w:t>
      </w:r>
    </w:p>
    <w:p w:rsidR="00D93D60" w:rsidRPr="00C17DEF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Построение очереди на базе однонаправленного</w:t>
      </w:r>
    </w:p>
    <w:p w:rsidR="00D93D60" w:rsidRPr="00C17DEF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линейного списка без заглавного звена:</w:t>
      </w:r>
    </w:p>
    <w:p w:rsidR="00D93D60" w:rsidRPr="00C17DEF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*no - указатель на начало очереди,</w:t>
      </w:r>
    </w:p>
    <w:p w:rsidR="006E6564" w:rsidRPr="00C17DEF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*ko - указатель на конец очереди.</w:t>
      </w:r>
    </w:p>
    <w:p w:rsidR="006E6564" w:rsidRPr="00446A2E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E6564" w:rsidRPr="00446A2E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*r;</w:t>
      </w:r>
    </w:p>
    <w:p w:rsidR="006E6564" w:rsidRPr="00446A2E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el;</w:t>
      </w:r>
    </w:p>
    <w:p w:rsidR="006E6564" w:rsidRPr="00446A2E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E6564" w:rsidRPr="00446A2E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cin&gt;&gt;el;</w:t>
      </w:r>
    </w:p>
    <w:p w:rsidR="006E6564" w:rsidRPr="00446A2E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(el!=0)</w:t>
      </w:r>
    </w:p>
    <w:p w:rsidR="006E6564" w:rsidRPr="00446A2E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6E6564" w:rsidRPr="00446A2E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r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</w:t>
      </w:r>
    </w:p>
    <w:p w:rsidR="006E6564" w:rsidRPr="00446A2E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(*r).elem = el;</w:t>
      </w:r>
    </w:p>
    <w:p w:rsidR="00D93D60" w:rsidRPr="00446A2E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(*r).sled = NULL;</w:t>
      </w:r>
    </w:p>
    <w:p w:rsidR="00D93D60" w:rsidRPr="00446A2E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*no = r;</w:t>
      </w:r>
    </w:p>
    <w:p w:rsidR="006E6564" w:rsidRPr="00446A2E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*ko = r;</w:t>
      </w:r>
    </w:p>
    <w:p w:rsidR="006E6564" w:rsidRPr="00446A2E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cin&gt;&gt; el;</w:t>
      </w:r>
    </w:p>
    <w:p w:rsidR="00D93D60" w:rsidRPr="00446A2E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(el!=0)</w:t>
      </w:r>
    </w:p>
    <w:p w:rsidR="006E6564" w:rsidRPr="00446A2E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{ r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</w:t>
      </w:r>
    </w:p>
    <w:p w:rsidR="006E6564" w:rsidRPr="00446A2E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(*r).elem = el; (*r).sled = NULL;</w:t>
      </w:r>
    </w:p>
    <w:p w:rsidR="006E6564" w:rsidRPr="00446A2E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(**ko).sled = r; *ko = r; cin&gt;&gt;el;}</w:t>
      </w:r>
    </w:p>
    <w:p w:rsidR="006E6564" w:rsidRPr="00446A2E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}</w:t>
      </w:r>
    </w:p>
    <w:p w:rsidR="006E6564" w:rsidRPr="00446A2E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6E6564" w:rsidRPr="00446A2E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 r = NULL; *no = r; *ko = r;}</w:t>
      </w:r>
    </w:p>
    <w:p w:rsidR="006E6564" w:rsidRPr="00C17DEF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6E6564" w:rsidRPr="00C17DEF" w:rsidRDefault="006E6564" w:rsidP="006E6564">
      <w:pPr>
        <w:pStyle w:val="Main"/>
        <w:ind w:firstLine="567"/>
        <w:rPr>
          <w:lang w:val="ru-RU"/>
        </w:rPr>
      </w:pPr>
    </w:p>
    <w:p w:rsidR="006E6564" w:rsidRPr="00C17DEF" w:rsidRDefault="006E6564" w:rsidP="006E6564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Тут же приведем функцию для просмотра содержимого очереди:</w:t>
      </w:r>
    </w:p>
    <w:p w:rsidR="006E6564" w:rsidRPr="00C17DEF" w:rsidRDefault="006E6564" w:rsidP="006E6564">
      <w:pPr>
        <w:pStyle w:val="Main"/>
        <w:ind w:firstLine="567"/>
        <w:rPr>
          <w:lang w:val="ru-RU"/>
        </w:rPr>
      </w:pPr>
    </w:p>
    <w:p w:rsidR="006E6564" w:rsidRPr="00446A2E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VYVOD (node **no, node **ko)</w:t>
      </w:r>
    </w:p>
    <w:p w:rsidR="00D93D60" w:rsidRPr="00C17DEF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Вывод содержимого очереди.</w:t>
      </w:r>
    </w:p>
    <w:p w:rsidR="00D93D60" w:rsidRPr="00C17DEF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*no - указатель на начало очереди,</w:t>
      </w:r>
    </w:p>
    <w:p w:rsidR="006E6564" w:rsidRPr="00C17DEF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*ko - указатель на конец очереди.</w:t>
      </w:r>
    </w:p>
    <w:p w:rsidR="006E6564" w:rsidRPr="00446A2E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E6564" w:rsidRPr="00446A2E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*r;</w:t>
      </w:r>
    </w:p>
    <w:p w:rsidR="006E6564" w:rsidRPr="00446A2E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cout&lt;&lt; 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Очередь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: 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 r = *no;</w:t>
      </w:r>
    </w:p>
    <w:p w:rsidR="006E6564" w:rsidRPr="00446A2E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(r!=NULL)</w:t>
      </w:r>
    </w:p>
    <w:p w:rsidR="006E6564" w:rsidRPr="00446A2E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 cout&lt;&lt;(*r).elem&lt;&lt;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 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 r = (*r).sled; }</w:t>
      </w:r>
    </w:p>
    <w:p w:rsidR="006E6564" w:rsidRPr="00C17DEF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cout&lt;&lt;endl;</w:t>
      </w:r>
    </w:p>
    <w:p w:rsidR="006E6564" w:rsidRPr="00C17DEF" w:rsidRDefault="006E6564" w:rsidP="006E656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6E6564" w:rsidRPr="00C17DEF" w:rsidRDefault="006E6564" w:rsidP="006E6564">
      <w:pPr>
        <w:pStyle w:val="Main"/>
        <w:ind w:firstLine="567"/>
        <w:rPr>
          <w:lang w:val="ru-RU"/>
        </w:rPr>
      </w:pPr>
    </w:p>
    <w:p w:rsidR="006E6564" w:rsidRPr="00C17DEF" w:rsidRDefault="006E6564" w:rsidP="006E6564">
      <w:pPr>
        <w:pStyle w:val="Main"/>
        <w:ind w:firstLine="567"/>
        <w:rPr>
          <w:lang w:val="ru-RU"/>
        </w:rPr>
      </w:pPr>
      <w:r w:rsidRPr="00C17DEF">
        <w:rPr>
          <w:b/>
          <w:lang w:val="ru-RU"/>
        </w:rPr>
        <w:t>Замечание</w:t>
      </w:r>
      <w:r w:rsidRPr="00C17DEF">
        <w:rPr>
          <w:lang w:val="ru-RU"/>
        </w:rPr>
        <w:t xml:space="preserve">. </w:t>
      </w:r>
      <w:bookmarkStart w:id="39" w:name="AP01984"/>
      <w:r w:rsidRPr="00E6588A">
        <w:rPr>
          <w:highlight w:val="yellow"/>
          <w:lang w:val="ru-RU"/>
        </w:rPr>
        <w:t xml:space="preserve">Очереди </w:t>
      </w:r>
      <w:bookmarkEnd w:id="39"/>
      <w:r w:rsidRPr="00E6588A">
        <w:rPr>
          <w:highlight w:val="yellow"/>
          <w:lang w:val="ru-RU"/>
        </w:rPr>
        <w:t>целесообразно хранить в памяти ЭВМ в виде кольцевого списка с двумя указателями (один - на начало, другой - на конец очереди)</w:t>
      </w:r>
      <w:r w:rsidRPr="00C17DEF">
        <w:rPr>
          <w:lang w:val="ru-RU"/>
        </w:rPr>
        <w:t>:</w:t>
      </w:r>
    </w:p>
    <w:p w:rsidR="006E6564" w:rsidRPr="00C17DEF" w:rsidRDefault="006E6564" w:rsidP="006E6564">
      <w:pPr>
        <w:pStyle w:val="Main"/>
        <w:ind w:firstLine="0"/>
        <w:jc w:val="center"/>
        <w:rPr>
          <w:noProof/>
          <w:lang w:val="ru-RU" w:eastAsia="en-US"/>
        </w:rPr>
      </w:pPr>
    </w:p>
    <w:p w:rsidR="006E6564" w:rsidRPr="00C17DEF" w:rsidRDefault="00496CEA" w:rsidP="006E6564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514850" cy="1333500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564" w:rsidRPr="00C17DEF" w:rsidRDefault="006E6564" w:rsidP="006E6564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Рис.5. Представление очереди</w:t>
      </w:r>
    </w:p>
    <w:p w:rsidR="006E6564" w:rsidRPr="00C17DEF" w:rsidRDefault="006E6564" w:rsidP="006E6564">
      <w:pPr>
        <w:pStyle w:val="Main"/>
        <w:ind w:firstLine="0"/>
        <w:jc w:val="center"/>
        <w:rPr>
          <w:noProof/>
          <w:lang w:val="ru-RU" w:eastAsia="en-US"/>
        </w:rPr>
      </w:pPr>
    </w:p>
    <w:p w:rsidR="006E6564" w:rsidRPr="00C17DEF" w:rsidRDefault="006E6564" w:rsidP="006E6564">
      <w:pPr>
        <w:pStyle w:val="Main"/>
        <w:ind w:firstLine="567"/>
        <w:rPr>
          <w:lang w:val="ru-RU"/>
        </w:rPr>
      </w:pPr>
      <w:r w:rsidRPr="00E6588A">
        <w:rPr>
          <w:highlight w:val="yellow"/>
          <w:lang w:val="ru-RU"/>
        </w:rPr>
        <w:t>При исключении из очереди первого звена в первый указатель записывается ссылка на следующее звено списка, которая содержалась в поле указателя исключаемого звена, а при включении в очередь нового звена во второй указатель записывается ссылка на новое звено.</w:t>
      </w:r>
    </w:p>
    <w:p w:rsidR="006E6564" w:rsidRPr="00C17DEF" w:rsidRDefault="006E6564" w:rsidP="006E6564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Со следующего шага мы начнем рассматривать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операции с очередями</w:t>
      </w:r>
      <w:r w:rsidRPr="00C17DEF">
        <w:rPr>
          <w:lang w:val="ru-RU"/>
        </w:rPr>
        <w:t>.</w:t>
      </w:r>
    </w:p>
    <w:p w:rsidR="006F51CA" w:rsidRPr="00C17DEF" w:rsidRDefault="006F51CA" w:rsidP="003F50D3">
      <w:pPr>
        <w:pStyle w:val="Main"/>
        <w:ind w:firstLine="567"/>
        <w:rPr>
          <w:lang w:val="ru-RU"/>
        </w:rPr>
      </w:pPr>
    </w:p>
    <w:p w:rsidR="0006789E" w:rsidRPr="0045129C" w:rsidRDefault="0006789E" w:rsidP="0045129C">
      <w:pPr>
        <w:pStyle w:val="3"/>
        <w:keepNext w:val="0"/>
        <w:spacing w:before="0" w:after="0"/>
        <w:ind w:left="709" w:firstLine="0"/>
        <w:rPr>
          <w:sz w:val="20"/>
          <w:szCs w:val="20"/>
        </w:rPr>
      </w:pPr>
      <w:bookmarkStart w:id="40" w:name="_Toc515771009"/>
      <w:r w:rsidRPr="0045129C">
        <w:rPr>
          <w:sz w:val="20"/>
          <w:szCs w:val="20"/>
        </w:rPr>
        <w:t>Добавление звена к очереди</w:t>
      </w:r>
      <w:bookmarkEnd w:id="40"/>
    </w:p>
    <w:p w:rsidR="00D93D60" w:rsidRPr="00C17DEF" w:rsidRDefault="0006789E" w:rsidP="0006789E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рассмотрим</w:t>
      </w:r>
      <w:r w:rsidR="005D5D7D">
        <w:rPr>
          <w:lang w:val="ru-RU"/>
        </w:rPr>
        <w:t xml:space="preserve"> </w:t>
      </w:r>
      <w:r w:rsidRPr="00334C62">
        <w:rPr>
          <w:lang w:val="ru-RU"/>
        </w:rPr>
        <w:t>алгоритм добавления звена к очереди.</w:t>
      </w:r>
    </w:p>
    <w:p w:rsidR="0006789E" w:rsidRDefault="0006789E" w:rsidP="0006789E">
      <w:pPr>
        <w:pStyle w:val="Main"/>
        <w:ind w:firstLine="567"/>
        <w:rPr>
          <w:lang w:val="ru-RU"/>
        </w:rPr>
      </w:pPr>
      <w:r w:rsidRPr="00C17DEF">
        <w:rPr>
          <w:lang w:val="ru-RU"/>
        </w:rPr>
        <w:lastRenderedPageBreak/>
        <w:t xml:space="preserve">Приступим к описанию </w:t>
      </w:r>
      <w:r w:rsidRPr="00334C62">
        <w:rPr>
          <w:b/>
          <w:lang w:val="ru-RU"/>
        </w:rPr>
        <w:t>алгоритма добавления звена к очереди</w:t>
      </w:r>
      <w:r w:rsidRPr="00C17DEF">
        <w:rPr>
          <w:lang w:val="ru-RU"/>
        </w:rPr>
        <w:t xml:space="preserve">. Напомним, что </w:t>
      </w:r>
      <w:r w:rsidRPr="00334C62">
        <w:rPr>
          <w:b/>
          <w:lang w:val="ru-RU"/>
        </w:rPr>
        <w:t>звено добавляется</w:t>
      </w:r>
      <w:r w:rsidR="005D5D7D" w:rsidRPr="00334C62">
        <w:rPr>
          <w:b/>
          <w:lang w:val="ru-RU"/>
        </w:rPr>
        <w:t xml:space="preserve"> </w:t>
      </w:r>
      <w:r w:rsidRPr="00334C62">
        <w:rPr>
          <w:b/>
          <w:lang w:val="ru-RU"/>
        </w:rPr>
        <w:t>в конец очереди</w:t>
      </w:r>
      <w:r w:rsidRPr="00C17DEF">
        <w:rPr>
          <w:lang w:val="ru-RU"/>
        </w:rPr>
        <w:t>.</w:t>
      </w:r>
    </w:p>
    <w:p w:rsidR="00334C62" w:rsidRPr="00C17DEF" w:rsidRDefault="00334C62" w:rsidP="0006789E">
      <w:pPr>
        <w:pStyle w:val="Main"/>
        <w:ind w:firstLine="567"/>
        <w:rPr>
          <w:lang w:val="ru-RU"/>
        </w:rPr>
      </w:pPr>
    </w:p>
    <w:p w:rsidR="0006789E" w:rsidRPr="00C17DEF" w:rsidRDefault="0006789E" w:rsidP="00F4244B">
      <w:pPr>
        <w:pStyle w:val="Main"/>
        <w:numPr>
          <w:ilvl w:val="0"/>
          <w:numId w:val="16"/>
        </w:numPr>
        <w:ind w:left="426"/>
        <w:rPr>
          <w:lang w:val="ru-RU"/>
        </w:rPr>
      </w:pPr>
      <w:r w:rsidRPr="00C17DEF">
        <w:rPr>
          <w:lang w:val="ru-RU"/>
        </w:rPr>
        <w:t>Вначале построим добавляемое звено:</w:t>
      </w:r>
    </w:p>
    <w:p w:rsidR="0006789E" w:rsidRPr="00C17DEF" w:rsidRDefault="0006789E" w:rsidP="0006789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r =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new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(node);</w:t>
      </w:r>
    </w:p>
    <w:p w:rsidR="0006789E" w:rsidRPr="00C17DEF" w:rsidRDefault="0006789E" w:rsidP="0006789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(*r).elem = Элем;</w:t>
      </w:r>
    </w:p>
    <w:p w:rsidR="0006789E" w:rsidRPr="00C17DEF" w:rsidRDefault="0006789E" w:rsidP="0006789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(*r).sled = NULL;</w:t>
      </w:r>
    </w:p>
    <w:p w:rsidR="0006789E" w:rsidRPr="00C17DEF" w:rsidRDefault="0006789E" w:rsidP="0006789E">
      <w:pPr>
        <w:pStyle w:val="Main"/>
        <w:ind w:firstLine="0"/>
        <w:jc w:val="center"/>
        <w:rPr>
          <w:noProof/>
          <w:lang w:val="ru-RU" w:eastAsia="en-US"/>
        </w:rPr>
      </w:pPr>
    </w:p>
    <w:p w:rsidR="0006789E" w:rsidRPr="00C17DEF" w:rsidRDefault="00A157C3" w:rsidP="0006789E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591050" cy="152400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89E" w:rsidRPr="00C17DEF" w:rsidRDefault="0006789E" w:rsidP="0006789E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 xml:space="preserve">Рис.1. </w:t>
      </w:r>
      <w:r w:rsidR="00334C62" w:rsidRPr="00C17DEF">
        <w:rPr>
          <w:noProof/>
          <w:lang w:val="ru-RU" w:eastAsia="en-US"/>
        </w:rPr>
        <w:t xml:space="preserve">Исходная очередь </w:t>
      </w:r>
      <w:r w:rsidR="00334C62">
        <w:rPr>
          <w:noProof/>
          <w:lang w:val="ru-RU" w:eastAsia="en-US"/>
        </w:rPr>
        <w:t>и з</w:t>
      </w:r>
      <w:r w:rsidRPr="00C17DEF">
        <w:rPr>
          <w:noProof/>
          <w:lang w:val="ru-RU" w:eastAsia="en-US"/>
        </w:rPr>
        <w:t>аполнение добавляемого звена</w:t>
      </w:r>
    </w:p>
    <w:p w:rsidR="0006789E" w:rsidRPr="00C17DEF" w:rsidRDefault="0006789E" w:rsidP="0006789E">
      <w:pPr>
        <w:pStyle w:val="Main"/>
        <w:ind w:firstLine="0"/>
        <w:jc w:val="center"/>
        <w:rPr>
          <w:noProof/>
          <w:lang w:val="ru-RU" w:eastAsia="en-US"/>
        </w:rPr>
      </w:pPr>
    </w:p>
    <w:p w:rsidR="0006789E" w:rsidRPr="00C17DEF" w:rsidRDefault="0006789E" w:rsidP="00F4244B">
      <w:pPr>
        <w:pStyle w:val="Main"/>
        <w:numPr>
          <w:ilvl w:val="0"/>
          <w:numId w:val="16"/>
        </w:numPr>
        <w:ind w:left="426"/>
        <w:rPr>
          <w:lang w:val="ru-RU"/>
        </w:rPr>
      </w:pPr>
      <w:r w:rsidRPr="00C17DEF">
        <w:rPr>
          <w:lang w:val="ru-RU"/>
        </w:rPr>
        <w:t>Присоединяем звено к очереди:</w:t>
      </w:r>
    </w:p>
    <w:p w:rsidR="0006789E" w:rsidRPr="00C17DEF" w:rsidRDefault="0006789E" w:rsidP="0006789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(*ko).sled = r;</w:t>
      </w:r>
    </w:p>
    <w:p w:rsidR="0006789E" w:rsidRPr="00C17DEF" w:rsidRDefault="0006789E" w:rsidP="0006789E">
      <w:pPr>
        <w:pStyle w:val="Main"/>
        <w:ind w:firstLine="0"/>
        <w:jc w:val="center"/>
        <w:rPr>
          <w:noProof/>
          <w:lang w:val="ru-RU" w:eastAsia="en-US"/>
        </w:rPr>
      </w:pPr>
    </w:p>
    <w:p w:rsidR="0006789E" w:rsidRPr="00C17DEF" w:rsidRDefault="00A86334" w:rsidP="0006789E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114800" cy="1590675"/>
            <wp:effectExtent l="19050" t="0" r="0" b="0"/>
            <wp:docPr id="23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89E" w:rsidRPr="00C17DEF" w:rsidRDefault="0006789E" w:rsidP="0006789E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Рис.2. Результат присоединения звена</w:t>
      </w:r>
    </w:p>
    <w:p w:rsidR="0006789E" w:rsidRPr="00C17DEF" w:rsidRDefault="0006789E" w:rsidP="0006789E">
      <w:pPr>
        <w:pStyle w:val="Main"/>
        <w:ind w:firstLine="0"/>
        <w:jc w:val="center"/>
        <w:rPr>
          <w:noProof/>
          <w:lang w:val="ru-RU" w:eastAsia="en-US"/>
        </w:rPr>
      </w:pPr>
    </w:p>
    <w:p w:rsidR="0006789E" w:rsidRPr="00C17DEF" w:rsidRDefault="0006789E" w:rsidP="00F4244B">
      <w:pPr>
        <w:pStyle w:val="Main"/>
        <w:numPr>
          <w:ilvl w:val="0"/>
          <w:numId w:val="16"/>
        </w:numPr>
        <w:ind w:left="426"/>
        <w:rPr>
          <w:lang w:val="ru-RU"/>
        </w:rPr>
      </w:pPr>
      <w:r w:rsidRPr="00C17DEF">
        <w:rPr>
          <w:lang w:val="ru-RU"/>
        </w:rPr>
        <w:t>"Настраиваем" указатель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k</w:t>
      </w:r>
      <w:r w:rsidR="00334C62">
        <w:t>o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на конец очереди:</w:t>
      </w:r>
    </w:p>
    <w:p w:rsidR="0006789E" w:rsidRPr="00C17DEF" w:rsidRDefault="0006789E" w:rsidP="0006789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ko = r;</w:t>
      </w:r>
    </w:p>
    <w:p w:rsidR="0006789E" w:rsidRPr="00C17DEF" w:rsidRDefault="0006789E" w:rsidP="0006789E">
      <w:pPr>
        <w:pStyle w:val="Main"/>
        <w:ind w:firstLine="567"/>
        <w:rPr>
          <w:lang w:val="ru-RU"/>
        </w:rPr>
      </w:pPr>
    </w:p>
    <w:p w:rsidR="0006789E" w:rsidRPr="00C17DEF" w:rsidRDefault="0006789E" w:rsidP="0006789E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Изобразим результат добавления звена:</w:t>
      </w:r>
    </w:p>
    <w:p w:rsidR="0006789E" w:rsidRPr="00C17DEF" w:rsidRDefault="0006789E" w:rsidP="0006789E">
      <w:pPr>
        <w:pStyle w:val="Main"/>
        <w:ind w:firstLine="0"/>
        <w:jc w:val="center"/>
        <w:rPr>
          <w:noProof/>
          <w:lang w:val="ru-RU" w:eastAsia="en-US"/>
        </w:rPr>
      </w:pPr>
    </w:p>
    <w:p w:rsidR="0006789E" w:rsidRPr="00C17DEF" w:rsidRDefault="0006789E" w:rsidP="0006789E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3981450" cy="1495425"/>
            <wp:effectExtent l="19050" t="0" r="0" b="0"/>
            <wp:docPr id="143" name="Рисунок 143" descr="http://khpi-iip.mipk.kharkiv.edu/library/datastr/book_sod/kgsu/ris17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://khpi-iip.mipk.kharkiv.edu/library/datastr/book_sod/kgsu/ris17_3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89E" w:rsidRPr="00C17DEF" w:rsidRDefault="0006789E" w:rsidP="0006789E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Рис.3. "Настройка" указателя</w:t>
      </w:r>
    </w:p>
    <w:p w:rsidR="0006789E" w:rsidRPr="00C17DEF" w:rsidRDefault="0006789E" w:rsidP="0006789E">
      <w:pPr>
        <w:pStyle w:val="Main"/>
        <w:ind w:firstLine="0"/>
        <w:jc w:val="center"/>
        <w:rPr>
          <w:noProof/>
          <w:lang w:val="ru-RU" w:eastAsia="en-US"/>
        </w:rPr>
      </w:pPr>
    </w:p>
    <w:p w:rsidR="0006789E" w:rsidRPr="00C17DEF" w:rsidRDefault="0006789E" w:rsidP="0006789E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В результате добавляемое звено стало последним звеном очереди.</w:t>
      </w:r>
    </w:p>
    <w:p w:rsidR="0006789E" w:rsidRPr="00C17DEF" w:rsidRDefault="0006789E" w:rsidP="0006789E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Оформим алгоритм в виде функции на языке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C++:</w:t>
      </w:r>
    </w:p>
    <w:p w:rsidR="0006789E" w:rsidRPr="00C17DEF" w:rsidRDefault="0006789E" w:rsidP="0006789E">
      <w:pPr>
        <w:pStyle w:val="Main"/>
        <w:ind w:firstLine="567"/>
        <w:rPr>
          <w:lang w:val="ru-RU"/>
        </w:rPr>
      </w:pPr>
    </w:p>
    <w:p w:rsidR="0006789E" w:rsidRPr="00446A2E" w:rsidRDefault="0006789E" w:rsidP="0006789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DOBAVLENIE (node **no, node **ko,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el)</w:t>
      </w:r>
    </w:p>
    <w:p w:rsidR="00D93D60" w:rsidRPr="00C17DEF" w:rsidRDefault="0006789E" w:rsidP="0006789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Добавление звена  с информационным  полем  el</w:t>
      </w:r>
    </w:p>
    <w:p w:rsidR="0006789E" w:rsidRPr="00C17DEF" w:rsidRDefault="0006789E" w:rsidP="0006789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//* к очереди, определенной указателями *no и *ko.</w:t>
      </w:r>
    </w:p>
    <w:p w:rsidR="0006789E" w:rsidRPr="00446A2E" w:rsidRDefault="0006789E" w:rsidP="0006789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06789E" w:rsidRPr="00446A2E" w:rsidRDefault="0006789E" w:rsidP="0006789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*r;</w:t>
      </w:r>
    </w:p>
    <w:p w:rsidR="0006789E" w:rsidRPr="00446A2E" w:rsidRDefault="0006789E" w:rsidP="0006789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06789E" w:rsidRPr="00446A2E" w:rsidRDefault="0006789E" w:rsidP="0006789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r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</w:t>
      </w:r>
    </w:p>
    <w:p w:rsidR="0006789E" w:rsidRPr="00446A2E" w:rsidRDefault="0006789E" w:rsidP="0006789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(*r).elem = el; (*r).sled = NULL;</w:t>
      </w:r>
    </w:p>
    <w:p w:rsidR="0006789E" w:rsidRPr="00446A2E" w:rsidRDefault="0006789E" w:rsidP="0006789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(*no!=NULL)</w:t>
      </w:r>
    </w:p>
    <w:p w:rsidR="0006789E" w:rsidRPr="00446A2E" w:rsidRDefault="0006789E" w:rsidP="0006789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 (**ko).sled = r; *ko = r;}</w:t>
      </w:r>
    </w:p>
    <w:p w:rsidR="0006789E" w:rsidRPr="00446A2E" w:rsidRDefault="0006789E" w:rsidP="0006789E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lastRenderedPageBreak/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06789E" w:rsidRPr="00446A2E" w:rsidRDefault="0006789E" w:rsidP="0006789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 *no = r; *ko = r;}</w:t>
      </w:r>
    </w:p>
    <w:p w:rsidR="0006789E" w:rsidRPr="00C17DEF" w:rsidRDefault="0006789E" w:rsidP="0006789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06789E" w:rsidRPr="00C17DEF" w:rsidRDefault="0006789E" w:rsidP="0006789E">
      <w:pPr>
        <w:pStyle w:val="Main"/>
        <w:ind w:firstLine="567"/>
        <w:rPr>
          <w:lang w:val="ru-RU"/>
        </w:rPr>
      </w:pPr>
    </w:p>
    <w:p w:rsidR="0006789E" w:rsidRPr="00C17DEF" w:rsidRDefault="0006789E" w:rsidP="0006789E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следующем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алгоритм удаления звена из очереди</w:t>
      </w:r>
      <w:r w:rsidRPr="00C17DEF">
        <w:rPr>
          <w:lang w:val="ru-RU"/>
        </w:rPr>
        <w:t>.</w:t>
      </w:r>
    </w:p>
    <w:p w:rsidR="006F51CA" w:rsidRPr="00C17DEF" w:rsidRDefault="006F51CA" w:rsidP="003F50D3">
      <w:pPr>
        <w:pStyle w:val="Main"/>
        <w:ind w:firstLine="567"/>
        <w:rPr>
          <w:lang w:val="ru-RU"/>
        </w:rPr>
      </w:pPr>
    </w:p>
    <w:p w:rsidR="0006789E" w:rsidRPr="0045129C" w:rsidRDefault="0006789E" w:rsidP="0045129C">
      <w:pPr>
        <w:pStyle w:val="3"/>
        <w:keepNext w:val="0"/>
        <w:spacing w:before="0" w:after="0"/>
        <w:ind w:left="709" w:firstLine="0"/>
        <w:rPr>
          <w:sz w:val="20"/>
          <w:szCs w:val="20"/>
        </w:rPr>
      </w:pPr>
      <w:bookmarkStart w:id="41" w:name="_Toc515771010"/>
      <w:r w:rsidRPr="0045129C">
        <w:rPr>
          <w:sz w:val="20"/>
          <w:szCs w:val="20"/>
        </w:rPr>
        <w:t>Удаление звена из очереди</w:t>
      </w:r>
      <w:bookmarkEnd w:id="41"/>
    </w:p>
    <w:p w:rsidR="00D93D60" w:rsidRPr="00C17DEF" w:rsidRDefault="0006789E" w:rsidP="0006789E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алгоритм удаления звена из очереди</w:t>
      </w:r>
      <w:r w:rsidRPr="00C17DEF">
        <w:rPr>
          <w:lang w:val="ru-RU"/>
        </w:rPr>
        <w:t>.</w:t>
      </w:r>
    </w:p>
    <w:p w:rsidR="0006789E" w:rsidRPr="00C17DEF" w:rsidRDefault="0006789E" w:rsidP="0006789E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Пусть очередь не пуста (</w:t>
      </w:r>
      <w:proofErr w:type="spellStart"/>
      <w:r w:rsidRPr="00C17DEF">
        <w:rPr>
          <w:b/>
          <w:lang w:val="ru-RU"/>
        </w:rPr>
        <w:t>no</w:t>
      </w:r>
      <w:proofErr w:type="spellEnd"/>
      <w:r w:rsidR="00334C62">
        <w:rPr>
          <w:b/>
          <w:lang w:val="ru-RU"/>
        </w:rPr>
        <w:t xml:space="preserve"> </w:t>
      </w:r>
      <w:r w:rsidRPr="00C17DEF">
        <w:rPr>
          <w:b/>
          <w:lang w:val="ru-RU"/>
        </w:rPr>
        <w:t>!=</w:t>
      </w:r>
      <w:r w:rsidR="00334C62">
        <w:rPr>
          <w:b/>
          <w:lang w:val="ru-RU"/>
        </w:rPr>
        <w:t xml:space="preserve"> </w:t>
      </w:r>
      <w:r w:rsidRPr="00C17DEF">
        <w:rPr>
          <w:b/>
          <w:lang w:val="ru-RU"/>
        </w:rPr>
        <w:t>NULL</w:t>
      </w:r>
      <w:r w:rsidRPr="00C17DEF">
        <w:rPr>
          <w:lang w:val="ru-RU"/>
        </w:rPr>
        <w:t>). Изобразим ее схематически:</w:t>
      </w:r>
    </w:p>
    <w:p w:rsidR="0006789E" w:rsidRPr="00C17DEF" w:rsidRDefault="0006789E" w:rsidP="0006789E">
      <w:pPr>
        <w:pStyle w:val="Main"/>
        <w:ind w:firstLine="0"/>
        <w:jc w:val="center"/>
        <w:rPr>
          <w:noProof/>
          <w:lang w:val="ru-RU" w:eastAsia="en-US"/>
        </w:rPr>
      </w:pPr>
    </w:p>
    <w:p w:rsidR="0006789E" w:rsidRPr="00C17DEF" w:rsidRDefault="0006789E" w:rsidP="0006789E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4419600" cy="1057275"/>
            <wp:effectExtent l="19050" t="0" r="0" b="0"/>
            <wp:docPr id="148" name="Рисунок 148" descr="http://khpi-iip.mipk.kharkiv.edu/library/datastr/book_sod/kgsu/ris18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http://khpi-iip.mipk.kharkiv.edu/library/datastr/book_sod/kgsu/ris18_1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89E" w:rsidRPr="00C17DEF" w:rsidRDefault="0006789E" w:rsidP="0006789E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Рис.1. Очередь</w:t>
      </w:r>
    </w:p>
    <w:p w:rsidR="0006789E" w:rsidRPr="00C17DEF" w:rsidRDefault="0006789E" w:rsidP="0006789E">
      <w:pPr>
        <w:pStyle w:val="Main"/>
        <w:ind w:firstLine="0"/>
        <w:jc w:val="center"/>
        <w:rPr>
          <w:noProof/>
          <w:lang w:val="ru-RU" w:eastAsia="en-US"/>
        </w:rPr>
      </w:pPr>
    </w:p>
    <w:p w:rsidR="0006789E" w:rsidRPr="00C17DEF" w:rsidRDefault="0006789E" w:rsidP="0006789E">
      <w:pPr>
        <w:pStyle w:val="Main"/>
        <w:ind w:firstLine="567"/>
        <w:rPr>
          <w:lang w:val="ru-RU"/>
        </w:rPr>
      </w:pPr>
      <w:r w:rsidRPr="00A86334">
        <w:rPr>
          <w:highlight w:val="yellow"/>
          <w:lang w:val="ru-RU"/>
        </w:rPr>
        <w:t>Приступим к удалению звена. Напомним, что звено удаляется из очереди из ее начала.</w:t>
      </w:r>
    </w:p>
    <w:p w:rsidR="0006789E" w:rsidRPr="00C17DEF" w:rsidRDefault="0006789E" w:rsidP="0006789E">
      <w:pPr>
        <w:pStyle w:val="Main"/>
        <w:ind w:firstLine="567"/>
        <w:rPr>
          <w:lang w:val="ru-RU"/>
        </w:rPr>
      </w:pPr>
    </w:p>
    <w:p w:rsidR="0006789E" w:rsidRDefault="0006789E" w:rsidP="00F4244B">
      <w:pPr>
        <w:pStyle w:val="Main"/>
        <w:numPr>
          <w:ilvl w:val="0"/>
          <w:numId w:val="17"/>
        </w:numPr>
        <w:ind w:left="426"/>
        <w:rPr>
          <w:lang w:val="ru-RU"/>
        </w:rPr>
      </w:pPr>
      <w:r w:rsidRPr="00C17DEF">
        <w:rPr>
          <w:lang w:val="ru-RU"/>
        </w:rPr>
        <w:t>Сохраним удаляемый элемент:</w:t>
      </w:r>
    </w:p>
    <w:p w:rsidR="0006789E" w:rsidRPr="00C17DEF" w:rsidRDefault="0006789E" w:rsidP="0006789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klad = (*no).elem;</w:t>
      </w:r>
    </w:p>
    <w:p w:rsidR="0006789E" w:rsidRPr="00C17DEF" w:rsidRDefault="0006789E" w:rsidP="00EC3A80">
      <w:pPr>
        <w:pStyle w:val="Main"/>
        <w:ind w:firstLine="0"/>
        <w:jc w:val="center"/>
        <w:rPr>
          <w:noProof/>
          <w:lang w:val="ru-RU" w:eastAsia="en-US"/>
        </w:rPr>
      </w:pPr>
    </w:p>
    <w:p w:rsidR="0006789E" w:rsidRPr="00C17DEF" w:rsidRDefault="0006789E" w:rsidP="00EC3A80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1485900" cy="552450"/>
            <wp:effectExtent l="19050" t="0" r="0" b="0"/>
            <wp:docPr id="149" name="Рисунок 149" descr="http://khpi-iip.mipk.kharkiv.edu/library/datastr/book_sod/kgsu/ris18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://khpi-iip.mipk.kharkiv.edu/library/datastr/book_sod/kgsu/ris18_2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89E" w:rsidRPr="00C17DEF" w:rsidRDefault="0006789E" w:rsidP="00EC3A80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Рис.2. Сохранение удаляемого элемента</w:t>
      </w:r>
    </w:p>
    <w:p w:rsidR="0006789E" w:rsidRPr="00C17DEF" w:rsidRDefault="0006789E" w:rsidP="00EC3A80">
      <w:pPr>
        <w:pStyle w:val="Main"/>
        <w:ind w:firstLine="0"/>
        <w:jc w:val="center"/>
        <w:rPr>
          <w:noProof/>
          <w:lang w:val="ru-RU" w:eastAsia="en-US"/>
        </w:rPr>
      </w:pPr>
    </w:p>
    <w:p w:rsidR="0006789E" w:rsidRDefault="0006789E" w:rsidP="00F4244B">
      <w:pPr>
        <w:pStyle w:val="Main"/>
        <w:numPr>
          <w:ilvl w:val="0"/>
          <w:numId w:val="17"/>
        </w:numPr>
        <w:ind w:left="426"/>
        <w:rPr>
          <w:lang w:val="ru-RU"/>
        </w:rPr>
      </w:pPr>
      <w:r w:rsidRPr="00C17DEF">
        <w:rPr>
          <w:lang w:val="ru-RU"/>
        </w:rPr>
        <w:t>Сохраним указатель на удаляемый элемент и "перенастроим" указатель на начало очереди: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q = no;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no = (*no).sled;</w:t>
      </w:r>
    </w:p>
    <w:p w:rsidR="0006789E" w:rsidRPr="00446A2E" w:rsidRDefault="0006789E" w:rsidP="00EC3A80">
      <w:pPr>
        <w:pStyle w:val="Main"/>
        <w:ind w:firstLine="0"/>
        <w:jc w:val="center"/>
        <w:rPr>
          <w:noProof/>
          <w:lang w:eastAsia="en-US"/>
        </w:rPr>
      </w:pPr>
    </w:p>
    <w:p w:rsidR="0006789E" w:rsidRPr="00C17DEF" w:rsidRDefault="003701A0" w:rsidP="00EC3A80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362450" cy="1190625"/>
            <wp:effectExtent l="19050" t="0" r="0" b="0"/>
            <wp:docPr id="40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89E" w:rsidRPr="00C17DEF" w:rsidRDefault="0006789E" w:rsidP="00EC3A80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Рис.3. "Перенастройка" указателя на начало очереди</w:t>
      </w:r>
    </w:p>
    <w:p w:rsidR="0006789E" w:rsidRPr="00C17DEF" w:rsidRDefault="0006789E" w:rsidP="00EC3A80">
      <w:pPr>
        <w:pStyle w:val="Main"/>
        <w:ind w:firstLine="0"/>
        <w:jc w:val="center"/>
        <w:rPr>
          <w:noProof/>
          <w:lang w:val="ru-RU" w:eastAsia="en-US"/>
        </w:rPr>
      </w:pPr>
    </w:p>
    <w:p w:rsidR="0006789E" w:rsidRDefault="0006789E" w:rsidP="00F4244B">
      <w:pPr>
        <w:pStyle w:val="Main"/>
        <w:numPr>
          <w:ilvl w:val="0"/>
          <w:numId w:val="17"/>
        </w:numPr>
        <w:ind w:left="426"/>
        <w:rPr>
          <w:lang w:val="ru-RU"/>
        </w:rPr>
      </w:pPr>
      <w:r w:rsidRPr="00C17DEF">
        <w:rPr>
          <w:lang w:val="ru-RU"/>
        </w:rPr>
        <w:t>Теперь необходимо включить в список свободной памяти удаленное из очереди звено с помощью вызова функции: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delete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q;</w:t>
      </w:r>
    </w:p>
    <w:p w:rsidR="0006789E" w:rsidRPr="00C17DEF" w:rsidRDefault="0006789E" w:rsidP="00EC3A80">
      <w:pPr>
        <w:pStyle w:val="Main"/>
        <w:ind w:firstLine="0"/>
        <w:jc w:val="center"/>
        <w:rPr>
          <w:noProof/>
          <w:lang w:val="ru-RU" w:eastAsia="en-US"/>
        </w:rPr>
      </w:pPr>
    </w:p>
    <w:p w:rsidR="0006789E" w:rsidRPr="00C17DEF" w:rsidRDefault="003701A0" w:rsidP="00EC3A80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219575" cy="1219200"/>
            <wp:effectExtent l="19050" t="0" r="9525" b="0"/>
            <wp:docPr id="4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89E" w:rsidRPr="00C17DEF" w:rsidRDefault="0006789E" w:rsidP="00EC3A80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Рис.4. Возврат памяти в кучу</w:t>
      </w:r>
    </w:p>
    <w:p w:rsidR="0006789E" w:rsidRPr="00C17DEF" w:rsidRDefault="0006789E" w:rsidP="00EC3A80">
      <w:pPr>
        <w:pStyle w:val="Main"/>
        <w:ind w:firstLine="0"/>
        <w:jc w:val="center"/>
        <w:rPr>
          <w:noProof/>
          <w:lang w:val="ru-RU" w:eastAsia="en-US"/>
        </w:rPr>
      </w:pPr>
    </w:p>
    <w:p w:rsidR="0006789E" w:rsidRPr="00C17DEF" w:rsidRDefault="0006789E" w:rsidP="00EC3A80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Запишем приведенную схему в виде функции на языке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C++:</w:t>
      </w:r>
    </w:p>
    <w:p w:rsidR="0006789E" w:rsidRPr="00C17DEF" w:rsidRDefault="0006789E" w:rsidP="00EC3A80">
      <w:pPr>
        <w:pStyle w:val="Main"/>
        <w:ind w:firstLine="567"/>
        <w:rPr>
          <w:lang w:val="ru-RU"/>
        </w:rPr>
      </w:pP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YDALENIE (node **no, node **ko,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klad)</w:t>
      </w:r>
    </w:p>
    <w:p w:rsidR="00D93D6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Удаление звена из очереди, определенной указателями *no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и *ko. Значение информационного  поля  удаленного звена</w:t>
      </w:r>
    </w:p>
    <w:p w:rsidR="00D93D6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сохраняется в параметре klad.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node *q;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if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(*no</w:t>
      </w:r>
      <w:r w:rsidR="00496CEA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==</w:t>
      </w:r>
      <w:r w:rsidR="00496CEA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NULL)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cout&lt;&lt;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"Удалить нельзя, так как очередь пуста!\n"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 *klad = (**no).elem; q = *no; *no = (**no).sled;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q;}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06789E" w:rsidRPr="00C17DEF" w:rsidRDefault="0006789E" w:rsidP="00EC3A80">
      <w:pPr>
        <w:pStyle w:val="Main"/>
        <w:ind w:firstLine="567"/>
        <w:rPr>
          <w:lang w:val="ru-RU"/>
        </w:rPr>
      </w:pPr>
    </w:p>
    <w:p w:rsidR="0006789E" w:rsidRPr="00C17DEF" w:rsidRDefault="0006789E" w:rsidP="00EC3A80">
      <w:pPr>
        <w:pStyle w:val="Main"/>
        <w:ind w:firstLine="567"/>
        <w:rPr>
          <w:lang w:val="ru-RU"/>
        </w:rPr>
      </w:pPr>
      <w:r w:rsidRPr="00A86334">
        <w:rPr>
          <w:b/>
          <w:lang w:val="ru-RU"/>
        </w:rPr>
        <w:t>Пример</w:t>
      </w:r>
      <w:r w:rsidRPr="00C17DEF">
        <w:rPr>
          <w:lang w:val="ru-RU"/>
        </w:rPr>
        <w:t>. Построение и просмотр очереди, добавление и удаление звеньев из очереди.</w:t>
      </w:r>
    </w:p>
    <w:p w:rsidR="0006789E" w:rsidRPr="00C17DEF" w:rsidRDefault="0006789E" w:rsidP="00EC3A80">
      <w:pPr>
        <w:pStyle w:val="Main"/>
        <w:ind w:firstLine="567"/>
        <w:rPr>
          <w:lang w:val="ru-RU"/>
        </w:rPr>
      </w:pP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std;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node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elem;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*sled;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class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 {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private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: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node *no,*ko;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klad;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public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: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Spisok () {no=ko=NULL;}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POSTROENIE ();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VYVOD ();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DOBAVLENIE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Set_Udal () {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klad; }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YDALENIE ();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OCHISTKA();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main ()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setlocale(LC_ALL,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"Rus"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Spisok A;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A.POSTROENIE ();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A.VYVOD ();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"Введите добавляемый элемент: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cin&gt;&gt;el;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A.DOBAVLENIE (el); A.VYVOD ();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"Удалим элемент из очереди.\n"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A.YDALENIE (); A.VYVOD ();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el=A.Set_Udal();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"Информационное поле удаленного звена: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&lt;&lt;el&lt;&lt;endl;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A.OCHISTKA();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 &lt;&lt; 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system(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Spisok::POSTROENIE ()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//Построение очереди на базе однонаправленного списка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//без заглавного звена.</w:t>
      </w:r>
    </w:p>
    <w:p w:rsidR="00D93D6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//no - указатель на начало очереди.</w:t>
      </w:r>
    </w:p>
    <w:p w:rsidR="00D93D6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//ko - указатель на конец очереди.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node *r;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int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el;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"Вводите элементы очереди:\n"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cin&gt;&gt;el;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(el!=0)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r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(*r).elem = el; (*r).sled = NULL;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lastRenderedPageBreak/>
        <w:t xml:space="preserve">    no = r; ko = r; cin&gt;&gt;el;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(el!=0)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r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(*r).elem = el; (*r).sled = NULL;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(*ko).sled = r; ko = r; cin&gt;&gt;el;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}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{r = NULL; no = r; ko = r;}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Spisok::VYVOD ()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//Вывод содержимого очереди.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//no - указатель на начало очереди.</w:t>
      </w:r>
    </w:p>
    <w:p w:rsidR="00D93D6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//ko - указатель на конец очереди.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*r;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Очередь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: 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 r = no;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(r!=NULL)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cout&lt;&lt;(*r).elem&lt;&lt;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 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 r = (*r).sled;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cout&lt;&lt;endl;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Spisok::DOBAVLENIE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el)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//Добавление звена с информационным полем el к очереди,</w:t>
      </w:r>
    </w:p>
    <w:p w:rsidR="00D93D6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//определенной указателями  no и ko.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*r;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r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(*r).elem = el; (*r).sled = NULL;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(no!=NULL)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(*ko).sled = r; ko = r;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{no = r; ko = r;}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Spisok::YDALENIE ()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//Удаление звена из очереди, определенной указателями</w:t>
      </w:r>
    </w:p>
    <w:p w:rsidR="00D93D6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//no и ko, с помещением его информационного поля в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параметр</w:t>
      </w:r>
      <w:r w:rsidRPr="00446A2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klad.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(no==NULL)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"Удалить нельзя, так как очередь пуста!\n"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klad = (*no).elem; q = no;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no = (*no).sled;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}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Spisok::OCHISTKA()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//Возврат выделенной памяти в "кучу".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q=no;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(no!=NULL)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(no!=ko)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lastRenderedPageBreak/>
        <w:t xml:space="preserve">    {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no=(*q).sled;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  q=no; }</w:t>
      </w:r>
    </w:p>
    <w:p w:rsidR="00EC3A80" w:rsidRPr="00446A2E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no;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no=ko=NULL;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}</w:t>
      </w:r>
    </w:p>
    <w:p w:rsidR="00EC3A80" w:rsidRPr="00C17DEF" w:rsidRDefault="00EC3A80" w:rsidP="00EC3A8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06789E" w:rsidRPr="00C17DEF" w:rsidRDefault="0006789E" w:rsidP="00EC3A80">
      <w:pPr>
        <w:pStyle w:val="Main"/>
        <w:ind w:firstLine="0"/>
        <w:jc w:val="center"/>
        <w:rPr>
          <w:lang w:val="ru-RU"/>
        </w:rPr>
      </w:pPr>
    </w:p>
    <w:p w:rsidR="0006789E" w:rsidRPr="00C17DEF" w:rsidRDefault="00EC3A80" w:rsidP="00EC3A80">
      <w:pPr>
        <w:pStyle w:val="Main"/>
        <w:ind w:firstLine="0"/>
        <w:jc w:val="center"/>
        <w:rPr>
          <w:lang w:val="ru-RU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3162300" cy="2000250"/>
            <wp:effectExtent l="19050" t="0" r="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89E" w:rsidRPr="00C17DEF" w:rsidRDefault="0006789E" w:rsidP="00EC3A80">
      <w:pPr>
        <w:pStyle w:val="Main"/>
        <w:ind w:firstLine="0"/>
        <w:jc w:val="center"/>
        <w:rPr>
          <w:lang w:val="ru-RU"/>
        </w:rPr>
      </w:pPr>
    </w:p>
    <w:p w:rsidR="0006789E" w:rsidRPr="00C17DEF" w:rsidRDefault="0006789E" w:rsidP="00EC3A80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Со следующего шага мы начнем рассматривать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стек</w:t>
      </w:r>
      <w:r w:rsidRPr="00C17DEF">
        <w:rPr>
          <w:lang w:val="ru-RU"/>
        </w:rPr>
        <w:t>.</w:t>
      </w:r>
    </w:p>
    <w:p w:rsidR="006F51CA" w:rsidRPr="00C17DEF" w:rsidRDefault="006F51CA" w:rsidP="003F50D3">
      <w:pPr>
        <w:pStyle w:val="Main"/>
        <w:ind w:firstLine="567"/>
        <w:rPr>
          <w:lang w:val="ru-RU"/>
        </w:rPr>
      </w:pPr>
    </w:p>
    <w:p w:rsidR="007A5F82" w:rsidRPr="00C17DEF" w:rsidRDefault="0045129C" w:rsidP="00F4244B">
      <w:pPr>
        <w:pStyle w:val="2"/>
        <w:keepNext w:val="0"/>
        <w:numPr>
          <w:ilvl w:val="1"/>
          <w:numId w:val="6"/>
        </w:numPr>
        <w:spacing w:before="0" w:after="0"/>
        <w:ind w:left="426" w:firstLine="0"/>
        <w:contextualSpacing/>
        <w:rPr>
          <w:i w:val="0"/>
          <w:sz w:val="20"/>
          <w:szCs w:val="20"/>
        </w:rPr>
      </w:pPr>
      <w:bookmarkStart w:id="42" w:name="_Toc515771011"/>
      <w:r>
        <w:rPr>
          <w:i w:val="0"/>
          <w:sz w:val="20"/>
          <w:szCs w:val="20"/>
          <w:lang w:val="en-US"/>
        </w:rPr>
        <w:t>С</w:t>
      </w:r>
      <w:r w:rsidR="007A5F82" w:rsidRPr="00C17DEF">
        <w:rPr>
          <w:i w:val="0"/>
          <w:sz w:val="20"/>
          <w:szCs w:val="20"/>
        </w:rPr>
        <w:t>тек</w:t>
      </w:r>
      <w:bookmarkEnd w:id="42"/>
    </w:p>
    <w:p w:rsidR="0045129C" w:rsidRPr="0045129C" w:rsidRDefault="0045129C" w:rsidP="0045129C">
      <w:pPr>
        <w:pStyle w:val="3"/>
        <w:keepNext w:val="0"/>
        <w:spacing w:before="0" w:after="0"/>
        <w:ind w:left="709" w:firstLine="0"/>
        <w:rPr>
          <w:sz w:val="20"/>
          <w:szCs w:val="20"/>
        </w:rPr>
      </w:pPr>
      <w:bookmarkStart w:id="43" w:name="_Toc515771012"/>
      <w:r w:rsidRPr="0045129C">
        <w:rPr>
          <w:sz w:val="20"/>
          <w:szCs w:val="20"/>
        </w:rPr>
        <w:t>Формирование стека</w:t>
      </w:r>
      <w:bookmarkEnd w:id="43"/>
    </w:p>
    <w:p w:rsidR="00D93D60" w:rsidRPr="00C17DEF" w:rsidRDefault="007A5F82" w:rsidP="007A5F82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алгоритм формирования стека</w:t>
      </w:r>
      <w:r w:rsidRPr="00C17DEF">
        <w:rPr>
          <w:lang w:val="ru-RU"/>
        </w:rPr>
        <w:t>.</w:t>
      </w:r>
    </w:p>
    <w:p w:rsidR="007A5F82" w:rsidRPr="00C17DEF" w:rsidRDefault="007A5F82" w:rsidP="007A5F82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Напомним, что</w:t>
      </w:r>
      <w:r w:rsidR="005D5D7D">
        <w:rPr>
          <w:lang w:val="ru-RU"/>
        </w:rPr>
        <w:t xml:space="preserve"> </w:t>
      </w:r>
      <w:r w:rsidRPr="00496CEA">
        <w:rPr>
          <w:b/>
          <w:highlight w:val="yellow"/>
          <w:lang w:val="ru-RU"/>
        </w:rPr>
        <w:t>стек</w:t>
      </w:r>
      <w:r w:rsidR="005D5D7D" w:rsidRPr="00496CEA">
        <w:rPr>
          <w:highlight w:val="yellow"/>
          <w:lang w:val="ru-RU"/>
        </w:rPr>
        <w:t xml:space="preserve"> </w:t>
      </w:r>
      <w:r w:rsidRPr="00496CEA">
        <w:rPr>
          <w:highlight w:val="yellow"/>
          <w:lang w:val="ru-RU"/>
        </w:rPr>
        <w:t>- это специально организованная память, выборка и занесение данных в которую подчиняется дисциплине</w:t>
      </w:r>
      <w:r w:rsidR="005D5D7D" w:rsidRPr="00496CEA">
        <w:rPr>
          <w:highlight w:val="yellow"/>
          <w:lang w:val="ru-RU"/>
        </w:rPr>
        <w:t xml:space="preserve"> </w:t>
      </w:r>
      <w:r w:rsidRPr="00496CEA">
        <w:rPr>
          <w:b/>
          <w:highlight w:val="yellow"/>
          <w:lang w:val="ru-RU"/>
        </w:rPr>
        <w:t>LIFO</w:t>
      </w:r>
      <w:r w:rsidR="005D5D7D" w:rsidRPr="00496CEA">
        <w:rPr>
          <w:highlight w:val="yellow"/>
          <w:lang w:val="ru-RU"/>
        </w:rPr>
        <w:t xml:space="preserve"> </w:t>
      </w:r>
      <w:r w:rsidRPr="00496CEA">
        <w:rPr>
          <w:highlight w:val="yellow"/>
          <w:lang w:val="ru-RU"/>
        </w:rPr>
        <w:t>("последним вошел - первым обслужен")</w:t>
      </w:r>
      <w:r w:rsidRPr="00C17DEF">
        <w:rPr>
          <w:lang w:val="ru-RU"/>
        </w:rPr>
        <w:t>.</w:t>
      </w:r>
    </w:p>
    <w:p w:rsidR="007A5F82" w:rsidRPr="00C17DEF" w:rsidRDefault="007A5F82" w:rsidP="007A5F82">
      <w:pPr>
        <w:pStyle w:val="Main"/>
        <w:ind w:firstLine="567"/>
        <w:rPr>
          <w:lang w:val="ru-RU"/>
        </w:rPr>
      </w:pPr>
      <w:r w:rsidRPr="00C17DEF">
        <w:rPr>
          <w:b/>
          <w:lang w:val="ru-RU"/>
        </w:rPr>
        <w:t>Стек на базе линейного однонаправленного списка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- линейный однонаправленный список, в котором все включения и исключения звеньев делаются в одном (выбранном нами) конце списка.</w:t>
      </w:r>
    </w:p>
    <w:p w:rsidR="007A5F82" w:rsidRPr="00C17DEF" w:rsidRDefault="007A5F82" w:rsidP="007A5F82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Опишем алгоритм помещения в стек информации.</w:t>
      </w:r>
    </w:p>
    <w:p w:rsidR="007A5F82" w:rsidRPr="00C17DEF" w:rsidRDefault="007A5F82" w:rsidP="007A5F82">
      <w:pPr>
        <w:pStyle w:val="Main"/>
        <w:ind w:firstLine="567"/>
        <w:rPr>
          <w:lang w:val="ru-RU"/>
        </w:rPr>
      </w:pPr>
    </w:p>
    <w:p w:rsidR="007A5F82" w:rsidRPr="00C17DEF" w:rsidRDefault="007A5F82" w:rsidP="00F4244B">
      <w:pPr>
        <w:pStyle w:val="Main"/>
        <w:numPr>
          <w:ilvl w:val="0"/>
          <w:numId w:val="18"/>
        </w:numPr>
        <w:ind w:left="426"/>
        <w:rPr>
          <w:lang w:val="ru-RU"/>
        </w:rPr>
      </w:pPr>
      <w:r w:rsidRPr="00C17DEF">
        <w:rPr>
          <w:lang w:val="ru-RU"/>
        </w:rPr>
        <w:t>Вначале стек пуст:</w:t>
      </w:r>
    </w:p>
    <w:p w:rsidR="00ED6671" w:rsidRPr="00C17DEF" w:rsidRDefault="00ED6671" w:rsidP="00ED667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stk = NULL;</w:t>
      </w:r>
    </w:p>
    <w:p w:rsidR="007A5F82" w:rsidRPr="00C17DEF" w:rsidRDefault="007A5F82" w:rsidP="007A5F82">
      <w:pPr>
        <w:pStyle w:val="Main"/>
        <w:ind w:firstLine="0"/>
        <w:jc w:val="center"/>
        <w:rPr>
          <w:noProof/>
          <w:lang w:val="ru-RU" w:eastAsia="en-US"/>
        </w:rPr>
      </w:pPr>
    </w:p>
    <w:p w:rsidR="007A5F82" w:rsidRPr="00C17DEF" w:rsidRDefault="007A5F82" w:rsidP="007A5F82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1104900" cy="428625"/>
            <wp:effectExtent l="19050" t="0" r="0" b="0"/>
            <wp:docPr id="160" name="Рисунок 160" descr="http://khpi-iip.mipk.kharkiv.edu/library/datastr/book_sod/kgsu/ris1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http://khpi-iip.mipk.kharkiv.edu/library/datastr/book_sod/kgsu/ris19_1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F82" w:rsidRPr="00C17DEF" w:rsidRDefault="007A5F82" w:rsidP="007A5F82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Рис.1. Стек пуст</w:t>
      </w:r>
    </w:p>
    <w:p w:rsidR="007A5F82" w:rsidRPr="00C17DEF" w:rsidRDefault="007A5F82" w:rsidP="007A5F82">
      <w:pPr>
        <w:pStyle w:val="Main"/>
        <w:ind w:firstLine="0"/>
        <w:jc w:val="center"/>
        <w:rPr>
          <w:noProof/>
          <w:lang w:val="ru-RU" w:eastAsia="en-US"/>
        </w:rPr>
      </w:pPr>
    </w:p>
    <w:p w:rsidR="007A5F82" w:rsidRPr="00C17DEF" w:rsidRDefault="007A5F82" w:rsidP="00F4244B">
      <w:pPr>
        <w:pStyle w:val="Main"/>
        <w:numPr>
          <w:ilvl w:val="0"/>
          <w:numId w:val="18"/>
        </w:numPr>
        <w:ind w:left="426"/>
        <w:rPr>
          <w:lang w:val="ru-RU"/>
        </w:rPr>
      </w:pPr>
      <w:r w:rsidRPr="00C17DEF">
        <w:rPr>
          <w:lang w:val="ru-RU"/>
        </w:rPr>
        <w:t>Содержимое стека будем вводить с клавиатуры, ввод заканчивается нулем:</w:t>
      </w:r>
    </w:p>
    <w:p w:rsidR="00ED6671" w:rsidRPr="00446A2E" w:rsidRDefault="00ED6671" w:rsidP="00ED667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cin&gt;&gt;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Элем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;</w:t>
      </w:r>
    </w:p>
    <w:p w:rsidR="00ED6671" w:rsidRPr="00446A2E" w:rsidRDefault="00ED6671" w:rsidP="00ED667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t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</w:t>
      </w:r>
    </w:p>
    <w:p w:rsidR="00ED6671" w:rsidRPr="00446A2E" w:rsidRDefault="00ED6671" w:rsidP="00ED667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(*t).elem =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Элем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; (*t).sled = stk;</w:t>
      </w:r>
    </w:p>
    <w:p w:rsidR="007A5F82" w:rsidRPr="00446A2E" w:rsidRDefault="007A5F82" w:rsidP="007A5F82">
      <w:pPr>
        <w:pStyle w:val="Main"/>
        <w:ind w:firstLine="0"/>
        <w:jc w:val="center"/>
        <w:rPr>
          <w:noProof/>
          <w:lang w:eastAsia="en-US"/>
        </w:rPr>
      </w:pPr>
    </w:p>
    <w:p w:rsidR="007A5F82" w:rsidRPr="00C17DEF" w:rsidRDefault="007A5F82" w:rsidP="007A5F82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2571750" cy="1019175"/>
            <wp:effectExtent l="19050" t="0" r="0" b="0"/>
            <wp:docPr id="161" name="Рисунок 161" descr="http://khpi-iip.mipk.kharkiv.edu/library/datastr/book_sod/kgsu/ris19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http://khpi-iip.mipk.kharkiv.edu/library/datastr/book_sod/kgsu/ris19_2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F82" w:rsidRPr="00C17DEF" w:rsidRDefault="007A5F82" w:rsidP="007A5F82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Рис.2. Новый элемент</w:t>
      </w:r>
    </w:p>
    <w:p w:rsidR="007A5F82" w:rsidRPr="00C17DEF" w:rsidRDefault="007A5F82" w:rsidP="007A5F82">
      <w:pPr>
        <w:pStyle w:val="Main"/>
        <w:ind w:firstLine="0"/>
        <w:jc w:val="center"/>
        <w:rPr>
          <w:noProof/>
          <w:lang w:val="ru-RU" w:eastAsia="en-US"/>
        </w:rPr>
      </w:pPr>
    </w:p>
    <w:p w:rsidR="007A5F82" w:rsidRPr="00C17DEF" w:rsidRDefault="007A5F82" w:rsidP="00F4244B">
      <w:pPr>
        <w:pStyle w:val="Main"/>
        <w:numPr>
          <w:ilvl w:val="0"/>
          <w:numId w:val="18"/>
        </w:numPr>
        <w:ind w:left="426"/>
        <w:rPr>
          <w:lang w:val="ru-RU"/>
        </w:rPr>
      </w:pPr>
      <w:r w:rsidRPr="00C17DEF">
        <w:rPr>
          <w:lang w:val="ru-RU"/>
        </w:rPr>
        <w:t>"Настраиваем" указатель стека на созданный элемент:</w:t>
      </w:r>
    </w:p>
    <w:p w:rsidR="00ED6671" w:rsidRPr="00C17DEF" w:rsidRDefault="00ED6671" w:rsidP="00ED667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stk = t;</w:t>
      </w:r>
    </w:p>
    <w:p w:rsidR="007A5F82" w:rsidRPr="00C17DEF" w:rsidRDefault="007A5F82" w:rsidP="007A5F82">
      <w:pPr>
        <w:pStyle w:val="Main"/>
        <w:ind w:firstLine="0"/>
        <w:jc w:val="center"/>
        <w:rPr>
          <w:noProof/>
          <w:lang w:val="ru-RU" w:eastAsia="en-US"/>
        </w:rPr>
      </w:pPr>
    </w:p>
    <w:p w:rsidR="007A5F82" w:rsidRPr="00C17DEF" w:rsidRDefault="001F00D1" w:rsidP="007A5F82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2533650" cy="1076325"/>
            <wp:effectExtent l="19050" t="0" r="0" b="0"/>
            <wp:docPr id="42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F82" w:rsidRPr="00C17DEF" w:rsidRDefault="007A5F82" w:rsidP="007A5F82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Рис.3. "Настройка" указателя стека</w:t>
      </w:r>
    </w:p>
    <w:p w:rsidR="007A5F82" w:rsidRPr="00C17DEF" w:rsidRDefault="007A5F82" w:rsidP="007A5F82">
      <w:pPr>
        <w:pStyle w:val="Main"/>
        <w:ind w:firstLine="0"/>
        <w:jc w:val="center"/>
        <w:rPr>
          <w:noProof/>
          <w:lang w:val="ru-RU" w:eastAsia="en-US"/>
        </w:rPr>
      </w:pPr>
    </w:p>
    <w:p w:rsidR="007A5F82" w:rsidRPr="00C17DEF" w:rsidRDefault="007A5F82" w:rsidP="00F4244B">
      <w:pPr>
        <w:pStyle w:val="Main"/>
        <w:numPr>
          <w:ilvl w:val="0"/>
          <w:numId w:val="18"/>
        </w:numPr>
        <w:ind w:left="426"/>
        <w:rPr>
          <w:lang w:val="ru-RU"/>
        </w:rPr>
      </w:pPr>
      <w:r w:rsidRPr="00C17DEF">
        <w:rPr>
          <w:lang w:val="ru-RU"/>
        </w:rPr>
        <w:t>В результате в стек будет помещено первое звено:</w:t>
      </w:r>
    </w:p>
    <w:p w:rsidR="007A5F82" w:rsidRPr="00C17DEF" w:rsidRDefault="007A5F82" w:rsidP="007A5F82">
      <w:pPr>
        <w:pStyle w:val="Main"/>
        <w:ind w:firstLine="0"/>
        <w:jc w:val="center"/>
        <w:rPr>
          <w:noProof/>
          <w:lang w:val="ru-RU" w:eastAsia="en-US"/>
        </w:rPr>
      </w:pPr>
    </w:p>
    <w:p w:rsidR="007A5F82" w:rsidRPr="00C17DEF" w:rsidRDefault="007A5F82" w:rsidP="007A5F82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2428875" cy="542925"/>
            <wp:effectExtent l="19050" t="0" r="9525" b="0"/>
            <wp:docPr id="163" name="Рисунок 163" descr="http://khpi-iip.mipk.kharkiv.edu/library/datastr/book_sod/kgsu/ris19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://khpi-iip.mipk.kharkiv.edu/library/datastr/book_sod/kgsu/ris19_4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F82" w:rsidRPr="00C17DEF" w:rsidRDefault="007A5F82" w:rsidP="007A5F82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Рис.4. Первый элемент в стеке</w:t>
      </w:r>
    </w:p>
    <w:p w:rsidR="007A5F82" w:rsidRPr="00C17DEF" w:rsidRDefault="007A5F82" w:rsidP="007A5F82">
      <w:pPr>
        <w:pStyle w:val="Main"/>
        <w:ind w:firstLine="0"/>
        <w:jc w:val="center"/>
        <w:rPr>
          <w:noProof/>
          <w:lang w:val="ru-RU" w:eastAsia="en-US"/>
        </w:rPr>
      </w:pPr>
    </w:p>
    <w:p w:rsidR="007A5F82" w:rsidRPr="00C17DEF" w:rsidRDefault="007A5F82" w:rsidP="00F4244B">
      <w:pPr>
        <w:pStyle w:val="Main"/>
        <w:numPr>
          <w:ilvl w:val="0"/>
          <w:numId w:val="18"/>
        </w:numPr>
        <w:ind w:left="426"/>
        <w:rPr>
          <w:lang w:val="ru-RU"/>
        </w:rPr>
      </w:pPr>
      <w:r w:rsidRPr="00C17DEF">
        <w:rPr>
          <w:lang w:val="ru-RU"/>
        </w:rPr>
        <w:t>Продолжим заполнение стека:</w:t>
      </w:r>
    </w:p>
    <w:p w:rsidR="00ED6671" w:rsidRPr="00C17DEF" w:rsidRDefault="00ED6671" w:rsidP="00ED667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cin&gt;&gt;Элем1;</w:t>
      </w:r>
    </w:p>
    <w:p w:rsidR="00ED6671" w:rsidRPr="00C17DEF" w:rsidRDefault="00ED6671" w:rsidP="00ED667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t =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new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(node);</w:t>
      </w:r>
    </w:p>
    <w:p w:rsidR="00ED6671" w:rsidRPr="00C17DEF" w:rsidRDefault="00ED6671" w:rsidP="00ED667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(*t).elem = Элем1;</w:t>
      </w:r>
    </w:p>
    <w:p w:rsidR="00ED6671" w:rsidRPr="00C17DEF" w:rsidRDefault="00ED6671" w:rsidP="00ED667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(*t).sled = stk;</w:t>
      </w:r>
    </w:p>
    <w:p w:rsidR="007A5F82" w:rsidRPr="00C17DEF" w:rsidRDefault="001F00D1" w:rsidP="007A5F82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2619375" cy="1285875"/>
            <wp:effectExtent l="19050" t="0" r="9525" b="0"/>
            <wp:docPr id="43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F82" w:rsidRPr="00C17DEF" w:rsidRDefault="007A5F82" w:rsidP="007A5F82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Рис.5. Размещение в стеке второго элемента</w:t>
      </w:r>
    </w:p>
    <w:p w:rsidR="007A5F82" w:rsidRPr="00C17DEF" w:rsidRDefault="007A5F82" w:rsidP="007A5F82">
      <w:pPr>
        <w:pStyle w:val="Main"/>
        <w:ind w:firstLine="0"/>
        <w:jc w:val="center"/>
        <w:rPr>
          <w:noProof/>
          <w:lang w:val="ru-RU" w:eastAsia="en-US"/>
        </w:rPr>
      </w:pPr>
    </w:p>
    <w:p w:rsidR="007A5F82" w:rsidRPr="00C17DEF" w:rsidRDefault="007A5F82" w:rsidP="00F4244B">
      <w:pPr>
        <w:pStyle w:val="Main"/>
        <w:numPr>
          <w:ilvl w:val="0"/>
          <w:numId w:val="18"/>
        </w:numPr>
        <w:ind w:left="426"/>
        <w:rPr>
          <w:lang w:val="ru-RU"/>
        </w:rPr>
      </w:pPr>
      <w:r w:rsidRPr="00C17DEF">
        <w:rPr>
          <w:lang w:val="ru-RU"/>
        </w:rPr>
        <w:t>"Настраиваем" указатель стека на созданный элемент:</w:t>
      </w:r>
    </w:p>
    <w:p w:rsidR="00ED6671" w:rsidRPr="00C17DEF" w:rsidRDefault="00ED6671" w:rsidP="00ED667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stk = t;</w:t>
      </w:r>
    </w:p>
    <w:p w:rsidR="007A5F82" w:rsidRPr="00C17DEF" w:rsidRDefault="007A5F82" w:rsidP="007A5F82">
      <w:pPr>
        <w:pStyle w:val="Main"/>
        <w:ind w:firstLine="0"/>
        <w:jc w:val="center"/>
        <w:rPr>
          <w:noProof/>
          <w:lang w:val="ru-RU" w:eastAsia="en-US"/>
        </w:rPr>
      </w:pPr>
    </w:p>
    <w:p w:rsidR="007A5F82" w:rsidRPr="00C17DEF" w:rsidRDefault="001F00D1" w:rsidP="007A5F82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3743325" cy="1076325"/>
            <wp:effectExtent l="19050" t="0" r="9525" b="0"/>
            <wp:docPr id="4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F82" w:rsidRPr="00C17DEF" w:rsidRDefault="007A5F82" w:rsidP="007A5F82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Рис.6. "Настройка" указателя стека</w:t>
      </w:r>
    </w:p>
    <w:p w:rsidR="007A5F82" w:rsidRPr="00C17DEF" w:rsidRDefault="007A5F82" w:rsidP="007A5F82">
      <w:pPr>
        <w:pStyle w:val="Main"/>
        <w:ind w:firstLine="0"/>
        <w:jc w:val="center"/>
        <w:rPr>
          <w:noProof/>
          <w:lang w:val="ru-RU" w:eastAsia="en-US"/>
        </w:rPr>
      </w:pPr>
    </w:p>
    <w:p w:rsidR="007A5F82" w:rsidRPr="00C17DEF" w:rsidRDefault="007A5F82" w:rsidP="00F4244B">
      <w:pPr>
        <w:pStyle w:val="Main"/>
        <w:numPr>
          <w:ilvl w:val="0"/>
          <w:numId w:val="18"/>
        </w:numPr>
        <w:ind w:left="426"/>
        <w:rPr>
          <w:lang w:val="ru-RU"/>
        </w:rPr>
      </w:pPr>
      <w:r w:rsidRPr="00C17DEF">
        <w:rPr>
          <w:lang w:val="ru-RU"/>
        </w:rPr>
        <w:t>Теперь стек содержит уже два звена:</w:t>
      </w:r>
    </w:p>
    <w:p w:rsidR="007A5F82" w:rsidRPr="00C17DEF" w:rsidRDefault="007A5F82" w:rsidP="007A5F82">
      <w:pPr>
        <w:pStyle w:val="Main"/>
        <w:ind w:firstLine="0"/>
        <w:jc w:val="center"/>
        <w:rPr>
          <w:noProof/>
          <w:lang w:val="ru-RU" w:eastAsia="en-US"/>
        </w:rPr>
      </w:pPr>
    </w:p>
    <w:p w:rsidR="007A5F82" w:rsidRPr="00C17DEF" w:rsidRDefault="007A5F82" w:rsidP="007A5F82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3200400" cy="476250"/>
            <wp:effectExtent l="19050" t="0" r="0" b="0"/>
            <wp:docPr id="166" name="Рисунок 166" descr="http://khpi-iip.mipk.kharkiv.edu/library/datastr/book_sod/kgsu/ris19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http://khpi-iip.mipk.kharkiv.edu/library/datastr/book_sod/kgsu/ris19_7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F82" w:rsidRPr="00C17DEF" w:rsidRDefault="007A5F82" w:rsidP="007A5F82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Рис.7. В стеке два элемента</w:t>
      </w:r>
    </w:p>
    <w:p w:rsidR="007A5F82" w:rsidRPr="00C17DEF" w:rsidRDefault="007A5F82" w:rsidP="00ED6671">
      <w:pPr>
        <w:pStyle w:val="Main"/>
        <w:ind w:firstLine="567"/>
        <w:rPr>
          <w:lang w:val="ru-RU"/>
        </w:rPr>
      </w:pPr>
    </w:p>
    <w:p w:rsidR="007A5F82" w:rsidRPr="00C17DEF" w:rsidRDefault="007A5F82" w:rsidP="00ED6671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Продолжение процесса построения стека достаточно очевидно.</w:t>
      </w:r>
    </w:p>
    <w:p w:rsidR="007A5F82" w:rsidRPr="00C17DEF" w:rsidRDefault="007A5F82" w:rsidP="00ED6671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Оформим алгоритм в виде функции языка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C++:</w:t>
      </w:r>
    </w:p>
    <w:p w:rsidR="007A5F82" w:rsidRPr="00C17DEF" w:rsidRDefault="007A5F82" w:rsidP="00ED6671">
      <w:pPr>
        <w:pStyle w:val="Main"/>
        <w:ind w:firstLine="567"/>
        <w:rPr>
          <w:lang w:val="ru-RU"/>
        </w:rPr>
      </w:pPr>
    </w:p>
    <w:p w:rsidR="00ED6671" w:rsidRPr="00C17DEF" w:rsidRDefault="00ED6671" w:rsidP="00ED667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POSTROENIE (node **stk)</w:t>
      </w:r>
    </w:p>
    <w:p w:rsidR="00ED6671" w:rsidRPr="00C17DEF" w:rsidRDefault="00ED6671" w:rsidP="00ED667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//Построение стека, заданного указателем *stk с клавиатуры.</w:t>
      </w:r>
    </w:p>
    <w:p w:rsidR="00ED6671" w:rsidRPr="00446A2E" w:rsidRDefault="00ED6671" w:rsidP="00ED667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ED6671" w:rsidRPr="00446A2E" w:rsidRDefault="00ED6671" w:rsidP="00ED667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*t;</w:t>
      </w:r>
    </w:p>
    <w:p w:rsidR="00ED6671" w:rsidRPr="00446A2E" w:rsidRDefault="00ED6671" w:rsidP="00ED667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el;</w:t>
      </w:r>
    </w:p>
    <w:p w:rsidR="00ED6671" w:rsidRPr="00446A2E" w:rsidRDefault="00ED6671" w:rsidP="00ED667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*stk = NULL;</w:t>
      </w:r>
    </w:p>
    <w:p w:rsidR="00ED6671" w:rsidRPr="00446A2E" w:rsidRDefault="00ED6671" w:rsidP="00ED667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cin&gt;&gt;el;</w:t>
      </w:r>
    </w:p>
    <w:p w:rsidR="00ED6671" w:rsidRPr="00446A2E" w:rsidRDefault="00ED6671" w:rsidP="00ED667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(el!=0)</w:t>
      </w:r>
    </w:p>
    <w:p w:rsidR="00ED6671" w:rsidRPr="00446A2E" w:rsidRDefault="00ED6671" w:rsidP="00ED667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ED6671" w:rsidRPr="00446A2E" w:rsidRDefault="00ED6671" w:rsidP="00ED667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t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</w:t>
      </w:r>
    </w:p>
    <w:p w:rsidR="00D93D60" w:rsidRPr="00446A2E" w:rsidRDefault="00ED6671" w:rsidP="00ED6671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(*t).elem = el; (*t).sled = *stk; *stk = t;</w:t>
      </w:r>
    </w:p>
    <w:p w:rsidR="00ED6671" w:rsidRPr="00C17DEF" w:rsidRDefault="00ED6671" w:rsidP="00ED667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cin&gt;&gt;el;</w:t>
      </w:r>
    </w:p>
    <w:p w:rsidR="00ED6671" w:rsidRPr="00C17DEF" w:rsidRDefault="00ED6671" w:rsidP="00ED667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}</w:t>
      </w:r>
    </w:p>
    <w:p w:rsidR="00ED6671" w:rsidRPr="00C17DEF" w:rsidRDefault="00ED6671" w:rsidP="00ED667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7A5F82" w:rsidRPr="00C17DEF" w:rsidRDefault="007A5F82" w:rsidP="00ED6671">
      <w:pPr>
        <w:pStyle w:val="Main"/>
        <w:ind w:firstLine="567"/>
        <w:rPr>
          <w:lang w:val="ru-RU"/>
        </w:rPr>
      </w:pPr>
    </w:p>
    <w:p w:rsidR="007A5F82" w:rsidRPr="00C17DEF" w:rsidRDefault="007A5F82" w:rsidP="00ED6671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следующего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алгоритм включения звена в стек</w:t>
      </w:r>
      <w:r w:rsidRPr="00C17DEF">
        <w:rPr>
          <w:lang w:val="ru-RU"/>
        </w:rPr>
        <w:t>.</w:t>
      </w:r>
    </w:p>
    <w:p w:rsidR="006F51CA" w:rsidRPr="00C17DEF" w:rsidRDefault="006F51CA" w:rsidP="003F50D3">
      <w:pPr>
        <w:pStyle w:val="Main"/>
        <w:ind w:firstLine="567"/>
        <w:rPr>
          <w:lang w:val="ru-RU"/>
        </w:rPr>
      </w:pPr>
    </w:p>
    <w:p w:rsidR="001E2547" w:rsidRPr="0045129C" w:rsidRDefault="001E2547" w:rsidP="0045129C">
      <w:pPr>
        <w:pStyle w:val="3"/>
        <w:keepNext w:val="0"/>
        <w:spacing w:before="0" w:after="0"/>
        <w:ind w:left="709" w:firstLine="0"/>
        <w:rPr>
          <w:sz w:val="20"/>
          <w:szCs w:val="20"/>
        </w:rPr>
      </w:pPr>
      <w:bookmarkStart w:id="44" w:name="_Toc515771013"/>
      <w:r w:rsidRPr="0045129C">
        <w:rPr>
          <w:sz w:val="20"/>
          <w:szCs w:val="20"/>
        </w:rPr>
        <w:t>Включение звена в стек</w:t>
      </w:r>
      <w:bookmarkEnd w:id="44"/>
    </w:p>
    <w:p w:rsidR="00D93D60" w:rsidRPr="00C17DEF" w:rsidRDefault="001E2547" w:rsidP="001E2547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рассмотрим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алгоритм включения элемента в стек.</w:t>
      </w:r>
    </w:p>
    <w:p w:rsidR="001E2547" w:rsidRPr="00C17DEF" w:rsidRDefault="001E2547" w:rsidP="001E2547">
      <w:pPr>
        <w:pStyle w:val="Main"/>
        <w:ind w:firstLine="567"/>
        <w:rPr>
          <w:lang w:val="ru-RU"/>
        </w:rPr>
      </w:pPr>
      <w:r w:rsidRPr="00C17DEF">
        <w:rPr>
          <w:lang w:val="ru-RU"/>
        </w:rPr>
        <w:lastRenderedPageBreak/>
        <w:t>Опишем алгоритм включения звена с информационным полем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Элем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в стек.</w:t>
      </w:r>
    </w:p>
    <w:p w:rsidR="001E2547" w:rsidRPr="00C17DEF" w:rsidRDefault="001E2547" w:rsidP="001E2547">
      <w:pPr>
        <w:pStyle w:val="Main"/>
        <w:ind w:firstLine="567"/>
        <w:rPr>
          <w:lang w:val="ru-RU"/>
        </w:rPr>
      </w:pPr>
    </w:p>
    <w:p w:rsidR="001E2547" w:rsidRPr="00C17DEF" w:rsidRDefault="001E2547" w:rsidP="00F4244B">
      <w:pPr>
        <w:pStyle w:val="Main"/>
        <w:numPr>
          <w:ilvl w:val="0"/>
          <w:numId w:val="19"/>
        </w:numPr>
        <w:ind w:left="426"/>
        <w:rPr>
          <w:lang w:val="ru-RU"/>
        </w:rPr>
      </w:pPr>
      <w:r w:rsidRPr="00C17DEF">
        <w:rPr>
          <w:lang w:val="ru-RU"/>
        </w:rPr>
        <w:t>Исходное состояние стека:</w:t>
      </w:r>
    </w:p>
    <w:p w:rsidR="001E2547" w:rsidRPr="00C17DEF" w:rsidRDefault="001E2547" w:rsidP="001E2547">
      <w:pPr>
        <w:pStyle w:val="Main"/>
        <w:ind w:firstLine="0"/>
        <w:jc w:val="center"/>
        <w:rPr>
          <w:noProof/>
          <w:lang w:val="ru-RU" w:eastAsia="en-US"/>
        </w:rPr>
      </w:pPr>
    </w:p>
    <w:p w:rsidR="001E2547" w:rsidRPr="00C17DEF" w:rsidRDefault="001E2547" w:rsidP="001E2547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4505325" cy="504825"/>
            <wp:effectExtent l="19050" t="0" r="9525" b="0"/>
            <wp:docPr id="174" name="Рисунок 174" descr="http://khpi-iip.mipk.kharkiv.edu/library/datastr/book_sod/kgsu/ris2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http://khpi-iip.mipk.kharkiv.edu/library/datastr/book_sod/kgsu/ris20_1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547" w:rsidRPr="00C17DEF" w:rsidRDefault="001E2547" w:rsidP="001E2547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Рис.1. Исходное состояние стека</w:t>
      </w:r>
    </w:p>
    <w:p w:rsidR="001E2547" w:rsidRPr="00C17DEF" w:rsidRDefault="001E2547" w:rsidP="001E2547">
      <w:pPr>
        <w:pStyle w:val="Main"/>
        <w:ind w:firstLine="0"/>
        <w:jc w:val="center"/>
        <w:rPr>
          <w:noProof/>
          <w:lang w:val="ru-RU" w:eastAsia="en-US"/>
        </w:rPr>
      </w:pPr>
    </w:p>
    <w:p w:rsidR="001E2547" w:rsidRPr="00C17DEF" w:rsidRDefault="001E2547" w:rsidP="00F4244B">
      <w:pPr>
        <w:pStyle w:val="Main"/>
        <w:numPr>
          <w:ilvl w:val="0"/>
          <w:numId w:val="19"/>
        </w:numPr>
        <w:ind w:left="426"/>
        <w:rPr>
          <w:lang w:val="ru-RU"/>
        </w:rPr>
      </w:pPr>
      <w:r w:rsidRPr="00C17DEF">
        <w:rPr>
          <w:lang w:val="ru-RU"/>
        </w:rPr>
        <w:t>Создаем новый элемент:</w:t>
      </w:r>
    </w:p>
    <w:p w:rsidR="001E2547" w:rsidRPr="00C17DEF" w:rsidRDefault="001E2547" w:rsidP="001E254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q =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new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(node);</w:t>
      </w:r>
    </w:p>
    <w:p w:rsidR="001E2547" w:rsidRPr="00C17DEF" w:rsidRDefault="001E2547" w:rsidP="001E254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(*q).elem = Элем;</w:t>
      </w:r>
    </w:p>
    <w:p w:rsidR="001E2547" w:rsidRPr="00C17DEF" w:rsidRDefault="001E2547" w:rsidP="001E2547">
      <w:pPr>
        <w:pStyle w:val="Main"/>
        <w:ind w:firstLine="0"/>
        <w:jc w:val="center"/>
        <w:rPr>
          <w:noProof/>
          <w:lang w:val="ru-RU" w:eastAsia="en-US"/>
        </w:rPr>
      </w:pPr>
    </w:p>
    <w:p w:rsidR="001E2547" w:rsidRPr="00C17DEF" w:rsidRDefault="001E2547" w:rsidP="001E2547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2047875" cy="457200"/>
            <wp:effectExtent l="19050" t="0" r="9525" b="0"/>
            <wp:docPr id="175" name="Рисунок 175" descr="http://khpi-iip.mipk.kharkiv.edu/library/datastr/book_sod/kgsu/ris20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http://khpi-iip.mipk.kharkiv.edu/library/datastr/book_sod/kgsu/ris20_2.jp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547" w:rsidRPr="00C17DEF" w:rsidRDefault="001E2547" w:rsidP="001E2547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Рис.2. Новый элемент</w:t>
      </w:r>
    </w:p>
    <w:p w:rsidR="001E2547" w:rsidRPr="00C17DEF" w:rsidRDefault="001E2547" w:rsidP="001E2547">
      <w:pPr>
        <w:pStyle w:val="Main"/>
        <w:ind w:firstLine="0"/>
        <w:jc w:val="center"/>
        <w:rPr>
          <w:noProof/>
          <w:lang w:val="ru-RU" w:eastAsia="en-US"/>
        </w:rPr>
      </w:pPr>
    </w:p>
    <w:p w:rsidR="001E2547" w:rsidRPr="00C17DEF" w:rsidRDefault="001E2547" w:rsidP="00F4244B">
      <w:pPr>
        <w:pStyle w:val="Main"/>
        <w:numPr>
          <w:ilvl w:val="0"/>
          <w:numId w:val="19"/>
        </w:numPr>
        <w:ind w:left="426"/>
        <w:rPr>
          <w:lang w:val="ru-RU"/>
        </w:rPr>
      </w:pPr>
      <w:r w:rsidRPr="00C17DEF">
        <w:rPr>
          <w:lang w:val="ru-RU"/>
        </w:rPr>
        <w:t>Включаем элемент в начало стека:</w:t>
      </w:r>
    </w:p>
    <w:p w:rsidR="001E2547" w:rsidRPr="00C17DEF" w:rsidRDefault="001E2547" w:rsidP="001E254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(*q).sled = stk;</w:t>
      </w:r>
    </w:p>
    <w:p w:rsidR="001E2547" w:rsidRPr="00C17DEF" w:rsidRDefault="001E2547" w:rsidP="001E2547">
      <w:pPr>
        <w:pStyle w:val="Main"/>
        <w:ind w:firstLine="0"/>
        <w:jc w:val="center"/>
        <w:rPr>
          <w:noProof/>
          <w:lang w:val="ru-RU" w:eastAsia="en-US"/>
        </w:rPr>
      </w:pPr>
    </w:p>
    <w:p w:rsidR="001E2547" w:rsidRPr="00C17DEF" w:rsidRDefault="003D0CC9" w:rsidP="001E2547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495800" cy="1209675"/>
            <wp:effectExtent l="19050" t="0" r="0" b="0"/>
            <wp:docPr id="49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547" w:rsidRPr="00C17DEF" w:rsidRDefault="001E2547" w:rsidP="001E2547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Рис.3. Включение элемента в стек</w:t>
      </w:r>
    </w:p>
    <w:p w:rsidR="001E2547" w:rsidRPr="00C17DEF" w:rsidRDefault="001E2547" w:rsidP="001E2547">
      <w:pPr>
        <w:pStyle w:val="Main"/>
        <w:ind w:firstLine="0"/>
        <w:jc w:val="center"/>
        <w:rPr>
          <w:noProof/>
          <w:lang w:val="ru-RU" w:eastAsia="en-US"/>
        </w:rPr>
      </w:pPr>
    </w:p>
    <w:p w:rsidR="001E2547" w:rsidRPr="00C17DEF" w:rsidRDefault="001E2547" w:rsidP="00F4244B">
      <w:pPr>
        <w:pStyle w:val="Main"/>
        <w:numPr>
          <w:ilvl w:val="0"/>
          <w:numId w:val="19"/>
        </w:numPr>
        <w:ind w:left="426"/>
        <w:rPr>
          <w:lang w:val="ru-RU"/>
        </w:rPr>
      </w:pPr>
      <w:r w:rsidRPr="00C17DEF">
        <w:rPr>
          <w:lang w:val="ru-RU"/>
        </w:rPr>
        <w:t>"Настроим" указатель вершины стека:</w:t>
      </w:r>
    </w:p>
    <w:p w:rsidR="001E2547" w:rsidRPr="00C17DEF" w:rsidRDefault="001E2547" w:rsidP="001E254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stk = q;</w:t>
      </w:r>
    </w:p>
    <w:p w:rsidR="001E2547" w:rsidRPr="00C17DEF" w:rsidRDefault="001E2547" w:rsidP="001E2547">
      <w:pPr>
        <w:pStyle w:val="Main"/>
        <w:ind w:firstLine="0"/>
        <w:jc w:val="center"/>
        <w:rPr>
          <w:noProof/>
          <w:lang w:val="ru-RU" w:eastAsia="en-US"/>
        </w:rPr>
      </w:pPr>
    </w:p>
    <w:p w:rsidR="001E2547" w:rsidRPr="00C17DEF" w:rsidRDefault="003D0CC9" w:rsidP="001E2547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629150" cy="1266825"/>
            <wp:effectExtent l="19050" t="0" r="0" b="0"/>
            <wp:docPr id="50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547" w:rsidRPr="00C17DEF" w:rsidRDefault="001E2547" w:rsidP="001E2547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Рис.4. "Настройка" указателя вершины стека</w:t>
      </w:r>
    </w:p>
    <w:p w:rsidR="001E2547" w:rsidRPr="00C17DEF" w:rsidRDefault="001E2547" w:rsidP="001E2547">
      <w:pPr>
        <w:pStyle w:val="Main"/>
        <w:ind w:firstLine="0"/>
        <w:jc w:val="center"/>
        <w:rPr>
          <w:noProof/>
          <w:lang w:val="ru-RU" w:eastAsia="en-US"/>
        </w:rPr>
      </w:pPr>
    </w:p>
    <w:p w:rsidR="001E2547" w:rsidRPr="00C17DEF" w:rsidRDefault="001E2547" w:rsidP="001E2547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Функция имеет вид:</w:t>
      </w:r>
    </w:p>
    <w:p w:rsidR="001E2547" w:rsidRPr="00C17DEF" w:rsidRDefault="001E2547" w:rsidP="001E2547">
      <w:pPr>
        <w:pStyle w:val="Main"/>
        <w:ind w:firstLine="567"/>
        <w:rPr>
          <w:lang w:val="ru-RU"/>
        </w:rPr>
      </w:pPr>
    </w:p>
    <w:p w:rsidR="001E2547" w:rsidRPr="00446A2E" w:rsidRDefault="001E2547" w:rsidP="001E254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W_S (node **stk,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el)</w:t>
      </w:r>
    </w:p>
    <w:p w:rsidR="00D93D60" w:rsidRPr="00C17DEF" w:rsidRDefault="001E2547" w:rsidP="001E2547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//Включение звена с элементом el в стек,</w:t>
      </w:r>
    </w:p>
    <w:p w:rsidR="001E2547" w:rsidRPr="00C17DEF" w:rsidRDefault="001E2547" w:rsidP="001E2547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заданный указателем *stk.</w:t>
      </w:r>
    </w:p>
    <w:p w:rsidR="001E2547" w:rsidRPr="00C17DEF" w:rsidRDefault="001E2547" w:rsidP="001E254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1E2547" w:rsidRPr="00C17DEF" w:rsidRDefault="001E2547" w:rsidP="001E254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node *q;</w:t>
      </w:r>
    </w:p>
    <w:p w:rsidR="001E2547" w:rsidRPr="00C17DEF" w:rsidRDefault="001E2547" w:rsidP="001E254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1E2547" w:rsidRPr="00446A2E" w:rsidRDefault="001E2547" w:rsidP="001E254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q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</w:t>
      </w:r>
    </w:p>
    <w:p w:rsidR="001E2547" w:rsidRPr="00446A2E" w:rsidRDefault="001E2547" w:rsidP="001E254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(*q).elem = el; (*q).sled = *stk; *stk = q;</w:t>
      </w:r>
    </w:p>
    <w:p w:rsidR="001E2547" w:rsidRPr="00C17DEF" w:rsidRDefault="001E2547" w:rsidP="001E254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1E2547" w:rsidRPr="00C17DEF" w:rsidRDefault="001E2547" w:rsidP="001E2547">
      <w:pPr>
        <w:pStyle w:val="Main"/>
        <w:ind w:firstLine="567"/>
        <w:rPr>
          <w:lang w:val="ru-RU"/>
        </w:rPr>
      </w:pPr>
    </w:p>
    <w:p w:rsidR="001E2547" w:rsidRPr="00C17DEF" w:rsidRDefault="001E2547" w:rsidP="001E2547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Заметим, что функцию</w:t>
      </w:r>
      <w:r w:rsidR="005D5D7D">
        <w:rPr>
          <w:lang w:val="ru-RU"/>
        </w:rPr>
        <w:t xml:space="preserve"> </w:t>
      </w:r>
      <w:r w:rsidR="00732FA7">
        <w:fldChar w:fldCharType="begin"/>
      </w:r>
      <w:r w:rsidR="00732FA7">
        <w:instrText>HYPERLINK</w:instrText>
      </w:r>
      <w:r w:rsidR="00732FA7" w:rsidRPr="005F5BC2">
        <w:rPr>
          <w:lang w:val="ru-RU"/>
        </w:rPr>
        <w:instrText xml:space="preserve"> "</w:instrText>
      </w:r>
      <w:r w:rsidR="00732FA7">
        <w:instrText>http</w:instrText>
      </w:r>
      <w:r w:rsidR="00732FA7" w:rsidRPr="005F5BC2">
        <w:rPr>
          <w:lang w:val="ru-RU"/>
        </w:rPr>
        <w:instrText>://</w:instrText>
      </w:r>
      <w:r w:rsidR="00732FA7">
        <w:instrText>khpi</w:instrText>
      </w:r>
      <w:r w:rsidR="00732FA7" w:rsidRPr="005F5BC2">
        <w:rPr>
          <w:lang w:val="ru-RU"/>
        </w:rPr>
        <w:instrText>-</w:instrText>
      </w:r>
      <w:r w:rsidR="00732FA7">
        <w:instrText>iip</w:instrText>
      </w:r>
      <w:r w:rsidR="00732FA7" w:rsidRPr="005F5BC2">
        <w:rPr>
          <w:lang w:val="ru-RU"/>
        </w:rPr>
        <w:instrText>.</w:instrText>
      </w:r>
      <w:r w:rsidR="00732FA7">
        <w:instrText>mipk</w:instrText>
      </w:r>
      <w:r w:rsidR="00732FA7" w:rsidRPr="005F5BC2">
        <w:rPr>
          <w:lang w:val="ru-RU"/>
        </w:rPr>
        <w:instrText>.</w:instrText>
      </w:r>
      <w:r w:rsidR="00732FA7">
        <w:instrText>kharkiv</w:instrText>
      </w:r>
      <w:r w:rsidR="00732FA7" w:rsidRPr="005F5BC2">
        <w:rPr>
          <w:lang w:val="ru-RU"/>
        </w:rPr>
        <w:instrText>.</w:instrText>
      </w:r>
      <w:r w:rsidR="00732FA7">
        <w:instrText>edu</w:instrText>
      </w:r>
      <w:r w:rsidR="00732FA7" w:rsidRPr="005F5BC2">
        <w:rPr>
          <w:lang w:val="ru-RU"/>
        </w:rPr>
        <w:instrText>/</w:instrText>
      </w:r>
      <w:r w:rsidR="00732FA7">
        <w:instrText>library</w:instrText>
      </w:r>
      <w:r w:rsidR="00732FA7" w:rsidRPr="005F5BC2">
        <w:rPr>
          <w:lang w:val="ru-RU"/>
        </w:rPr>
        <w:instrText>/</w:instrText>
      </w:r>
      <w:r w:rsidR="00732FA7">
        <w:instrText>datastr</w:instrText>
      </w:r>
      <w:r w:rsidR="00732FA7" w:rsidRPr="005F5BC2">
        <w:rPr>
          <w:lang w:val="ru-RU"/>
        </w:rPr>
        <w:instrText>/</w:instrText>
      </w:r>
      <w:r w:rsidR="00732FA7">
        <w:instrText>book</w:instrText>
      </w:r>
      <w:r w:rsidR="00732FA7" w:rsidRPr="005F5BC2">
        <w:rPr>
          <w:lang w:val="ru-RU"/>
        </w:rPr>
        <w:instrText>_</w:instrText>
      </w:r>
      <w:r w:rsidR="00732FA7">
        <w:instrText>sod</w:instrText>
      </w:r>
      <w:r w:rsidR="00732FA7" w:rsidRPr="005F5BC2">
        <w:rPr>
          <w:lang w:val="ru-RU"/>
        </w:rPr>
        <w:instrText>/</w:instrText>
      </w:r>
      <w:r w:rsidR="00732FA7">
        <w:instrText>kgsu</w:instrText>
      </w:r>
      <w:r w:rsidR="00732FA7" w:rsidRPr="005F5BC2">
        <w:rPr>
          <w:lang w:val="ru-RU"/>
        </w:rPr>
        <w:instrText>/</w:instrText>
      </w:r>
      <w:r w:rsidR="00732FA7">
        <w:instrText>din</w:instrText>
      </w:r>
      <w:r w:rsidR="00732FA7" w:rsidRPr="005F5BC2">
        <w:rPr>
          <w:lang w:val="ru-RU"/>
        </w:rPr>
        <w:instrText>_0019.</w:instrText>
      </w:r>
      <w:r w:rsidR="00732FA7">
        <w:instrText>html</w:instrText>
      </w:r>
      <w:r w:rsidR="00732FA7" w:rsidRPr="005F5BC2">
        <w:rPr>
          <w:lang w:val="ru-RU"/>
        </w:rPr>
        <w:instrText>" \</w:instrText>
      </w:r>
      <w:r w:rsidR="00732FA7">
        <w:instrText>l</w:instrText>
      </w:r>
      <w:r w:rsidR="00732FA7" w:rsidRPr="005F5BC2">
        <w:rPr>
          <w:lang w:val="ru-RU"/>
        </w:rPr>
        <w:instrText xml:space="preserve"> "1"</w:instrText>
      </w:r>
      <w:r w:rsidR="00732FA7">
        <w:fldChar w:fldCharType="separate"/>
      </w:r>
      <w:r w:rsidRPr="00C17DEF">
        <w:rPr>
          <w:b/>
          <w:lang w:val="ru-RU"/>
        </w:rPr>
        <w:t>POSTROENIE()</w:t>
      </w:r>
      <w:r w:rsidR="00732FA7">
        <w:fldChar w:fldCharType="end"/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можно переписать следующим образом, если воспользоваться функцией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W_S():</w:t>
      </w:r>
    </w:p>
    <w:p w:rsidR="001E2547" w:rsidRPr="00C17DEF" w:rsidRDefault="001E2547" w:rsidP="001E2547">
      <w:pPr>
        <w:pStyle w:val="Main"/>
        <w:ind w:firstLine="567"/>
        <w:rPr>
          <w:lang w:val="ru-RU"/>
        </w:rPr>
      </w:pPr>
    </w:p>
    <w:p w:rsidR="001E2547" w:rsidRPr="00C17DEF" w:rsidRDefault="001E2547" w:rsidP="001E254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POSTROENIE (node **stk)</w:t>
      </w:r>
    </w:p>
    <w:p w:rsidR="001E2547" w:rsidRPr="00C17DEF" w:rsidRDefault="001E2547" w:rsidP="001E2547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Построение стека, заданного указателем *stk с клавиатуры.</w:t>
      </w:r>
    </w:p>
    <w:p w:rsidR="001E2547" w:rsidRPr="00446A2E" w:rsidRDefault="001E2547" w:rsidP="001E254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1E2547" w:rsidRPr="00446A2E" w:rsidRDefault="001E2547" w:rsidP="001E254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el;</w:t>
      </w:r>
    </w:p>
    <w:p w:rsidR="001E2547" w:rsidRPr="00446A2E" w:rsidRDefault="001E2547" w:rsidP="001E254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1E2547" w:rsidRPr="00446A2E" w:rsidRDefault="001E2547" w:rsidP="001E254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*stk = NULL; cin&gt;&gt;el;</w:t>
      </w:r>
    </w:p>
    <w:p w:rsidR="001E2547" w:rsidRPr="00446A2E" w:rsidRDefault="001E2547" w:rsidP="001E254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lastRenderedPageBreak/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(el!=0)</w:t>
      </w:r>
    </w:p>
    <w:p w:rsidR="001E2547" w:rsidRPr="00446A2E" w:rsidRDefault="001E2547" w:rsidP="001E254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 W_S (stk,el); cin&gt;&gt;el;}</w:t>
      </w:r>
    </w:p>
    <w:p w:rsidR="001E2547" w:rsidRPr="00C17DEF" w:rsidRDefault="001E2547" w:rsidP="001E254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1E2547" w:rsidRPr="00C17DEF" w:rsidRDefault="001E2547" w:rsidP="001E2547">
      <w:pPr>
        <w:pStyle w:val="Main"/>
        <w:ind w:firstLine="567"/>
        <w:rPr>
          <w:lang w:val="ru-RU"/>
        </w:rPr>
      </w:pPr>
    </w:p>
    <w:p w:rsidR="001E2547" w:rsidRPr="00C17DEF" w:rsidRDefault="001E2547" w:rsidP="001E2547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следующем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алгоритм удаления элемента из стека</w:t>
      </w:r>
      <w:r w:rsidRPr="00C17DEF">
        <w:rPr>
          <w:lang w:val="ru-RU"/>
        </w:rPr>
        <w:t>.</w:t>
      </w:r>
    </w:p>
    <w:p w:rsidR="006F51CA" w:rsidRPr="00C17DEF" w:rsidRDefault="006F51CA" w:rsidP="003F50D3">
      <w:pPr>
        <w:pStyle w:val="Main"/>
        <w:ind w:firstLine="567"/>
        <w:rPr>
          <w:lang w:val="ru-RU"/>
        </w:rPr>
      </w:pPr>
    </w:p>
    <w:p w:rsidR="00AD331B" w:rsidRPr="0045129C" w:rsidRDefault="00AD331B" w:rsidP="0045129C">
      <w:pPr>
        <w:pStyle w:val="3"/>
        <w:keepNext w:val="0"/>
        <w:spacing w:before="0" w:after="0"/>
        <w:ind w:left="709" w:firstLine="0"/>
        <w:rPr>
          <w:sz w:val="20"/>
          <w:szCs w:val="20"/>
        </w:rPr>
      </w:pPr>
      <w:bookmarkStart w:id="45" w:name="_Toc515771014"/>
      <w:r w:rsidRPr="0045129C">
        <w:rPr>
          <w:sz w:val="20"/>
          <w:szCs w:val="20"/>
        </w:rPr>
        <w:t>Удаление звена из стека</w:t>
      </w:r>
      <w:bookmarkEnd w:id="45"/>
    </w:p>
    <w:p w:rsidR="00D93D60" w:rsidRPr="00C17DEF" w:rsidRDefault="00AD331B" w:rsidP="001D134D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алгоритм удаления звена из стека</w:t>
      </w:r>
      <w:r w:rsidRPr="00C17DEF">
        <w:rPr>
          <w:lang w:val="ru-RU"/>
        </w:rPr>
        <w:t>.</w:t>
      </w:r>
    </w:p>
    <w:p w:rsidR="00AD331B" w:rsidRPr="00C17DEF" w:rsidRDefault="00AD331B" w:rsidP="001D134D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Перед удалением звена из стека проверяем, пуст ли стек.</w:t>
      </w:r>
    </w:p>
    <w:p w:rsidR="00AD331B" w:rsidRPr="00C17DEF" w:rsidRDefault="00AD331B" w:rsidP="001D134D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Пусть стек не пуст.</w:t>
      </w:r>
    </w:p>
    <w:p w:rsidR="00AD331B" w:rsidRPr="00C17DEF" w:rsidRDefault="00AD331B" w:rsidP="001D134D">
      <w:pPr>
        <w:pStyle w:val="Main"/>
        <w:ind w:firstLine="0"/>
        <w:jc w:val="center"/>
        <w:rPr>
          <w:noProof/>
          <w:lang w:val="ru-RU" w:eastAsia="en-US"/>
        </w:rPr>
      </w:pPr>
    </w:p>
    <w:p w:rsidR="00AD331B" w:rsidRPr="00C17DEF" w:rsidRDefault="00AD331B" w:rsidP="001D134D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4505325" cy="561975"/>
            <wp:effectExtent l="19050" t="0" r="9525" b="0"/>
            <wp:docPr id="182" name="Рисунок 182" descr="http://khpi-iip.mipk.kharkiv.edu/library/datastr/book_sod/kgsu/ris2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http://khpi-iip.mipk.kharkiv.edu/library/datastr/book_sod/kgsu/ris21_1.jp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31B" w:rsidRPr="00C17DEF" w:rsidRDefault="00AD331B" w:rsidP="001D134D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Рис.1. Исходный стек</w:t>
      </w:r>
    </w:p>
    <w:p w:rsidR="00AD331B" w:rsidRPr="00C17DEF" w:rsidRDefault="00AD331B" w:rsidP="001D134D">
      <w:pPr>
        <w:pStyle w:val="Main"/>
        <w:ind w:firstLine="0"/>
        <w:jc w:val="center"/>
        <w:rPr>
          <w:noProof/>
          <w:lang w:val="ru-RU" w:eastAsia="en-US"/>
        </w:rPr>
      </w:pPr>
    </w:p>
    <w:p w:rsidR="00AD331B" w:rsidRPr="00C17DEF" w:rsidRDefault="00AD331B" w:rsidP="001D134D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Тогда спокойно приступаем к удалению.</w:t>
      </w:r>
    </w:p>
    <w:p w:rsidR="00AD331B" w:rsidRPr="00C17DEF" w:rsidRDefault="00AD331B" w:rsidP="001D134D">
      <w:pPr>
        <w:pStyle w:val="Main"/>
        <w:ind w:firstLine="567"/>
        <w:rPr>
          <w:lang w:val="ru-RU"/>
        </w:rPr>
      </w:pPr>
    </w:p>
    <w:p w:rsidR="00AD331B" w:rsidRPr="00C17DEF" w:rsidRDefault="00AD331B" w:rsidP="00F4244B">
      <w:pPr>
        <w:pStyle w:val="Main"/>
        <w:numPr>
          <w:ilvl w:val="0"/>
          <w:numId w:val="20"/>
        </w:numPr>
        <w:ind w:left="426"/>
        <w:rPr>
          <w:lang w:val="ru-RU"/>
        </w:rPr>
      </w:pPr>
      <w:r w:rsidRPr="00C17DEF">
        <w:rPr>
          <w:lang w:val="ru-RU"/>
        </w:rPr>
        <w:t>Сохраняем удаляемый элемент: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klad = (*stk).elem;</w:t>
      </w:r>
    </w:p>
    <w:p w:rsidR="001D134D" w:rsidRPr="00C17DEF" w:rsidRDefault="001D134D" w:rsidP="001D134D">
      <w:pPr>
        <w:pStyle w:val="Main"/>
        <w:ind w:firstLine="0"/>
        <w:jc w:val="center"/>
        <w:rPr>
          <w:noProof/>
          <w:lang w:val="ru-RU" w:eastAsia="en-US"/>
        </w:rPr>
      </w:pPr>
    </w:p>
    <w:p w:rsidR="001D134D" w:rsidRPr="00C17DEF" w:rsidRDefault="00AD331B" w:rsidP="001D134D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1143000" cy="371475"/>
            <wp:effectExtent l="19050" t="0" r="0" b="0"/>
            <wp:docPr id="183" name="Рисунок 183" descr="http://khpi-iip.mipk.kharkiv.edu/library/datastr/book_sod/kgsu/ris2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://khpi-iip.mipk.kharkiv.edu/library/datastr/book_sod/kgsu/ris21_2.jp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31B" w:rsidRPr="00C17DEF" w:rsidRDefault="00AD331B" w:rsidP="001D134D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Рис.2. Сохранение удаляемого элемента</w:t>
      </w:r>
    </w:p>
    <w:p w:rsidR="001D134D" w:rsidRPr="00C17DEF" w:rsidRDefault="001D134D" w:rsidP="001D134D">
      <w:pPr>
        <w:pStyle w:val="Main"/>
        <w:ind w:firstLine="0"/>
        <w:jc w:val="center"/>
        <w:rPr>
          <w:noProof/>
          <w:lang w:val="ru-RU" w:eastAsia="en-US"/>
        </w:rPr>
      </w:pPr>
    </w:p>
    <w:p w:rsidR="00AD331B" w:rsidRPr="00C17DEF" w:rsidRDefault="00AD331B" w:rsidP="00F4244B">
      <w:pPr>
        <w:pStyle w:val="Main"/>
        <w:numPr>
          <w:ilvl w:val="0"/>
          <w:numId w:val="20"/>
        </w:numPr>
        <w:ind w:left="426"/>
        <w:rPr>
          <w:lang w:val="ru-RU"/>
        </w:rPr>
      </w:pPr>
      <w:r w:rsidRPr="00C17DEF">
        <w:rPr>
          <w:lang w:val="ru-RU"/>
        </w:rPr>
        <w:t>"Перенастраиваем" указатель стека и сохраняем адрес удаляемого элемента: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q = stk; stk = (*stk).sled;</w:t>
      </w:r>
    </w:p>
    <w:p w:rsidR="001D134D" w:rsidRPr="00446A2E" w:rsidRDefault="001D134D" w:rsidP="001D134D">
      <w:pPr>
        <w:pStyle w:val="Main"/>
        <w:ind w:firstLine="0"/>
        <w:jc w:val="center"/>
        <w:rPr>
          <w:noProof/>
          <w:lang w:eastAsia="en-US"/>
        </w:rPr>
      </w:pPr>
    </w:p>
    <w:p w:rsidR="001D134D" w:rsidRPr="00C17DEF" w:rsidRDefault="00FA7CB3" w:rsidP="001D134D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495800" cy="1219200"/>
            <wp:effectExtent l="19050" t="0" r="0" b="0"/>
            <wp:docPr id="51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31B" w:rsidRPr="00C17DEF" w:rsidRDefault="00AD331B" w:rsidP="001D134D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Рис.3. "Перенастройка" указателя стека</w:t>
      </w:r>
    </w:p>
    <w:p w:rsidR="001D134D" w:rsidRPr="00C17DEF" w:rsidRDefault="001D134D" w:rsidP="001D134D">
      <w:pPr>
        <w:pStyle w:val="Main"/>
        <w:ind w:firstLine="0"/>
        <w:jc w:val="center"/>
        <w:rPr>
          <w:noProof/>
          <w:lang w:val="ru-RU" w:eastAsia="en-US"/>
        </w:rPr>
      </w:pPr>
    </w:p>
    <w:p w:rsidR="00AD331B" w:rsidRPr="00C17DEF" w:rsidRDefault="00AD331B" w:rsidP="00F4244B">
      <w:pPr>
        <w:pStyle w:val="Main"/>
        <w:numPr>
          <w:ilvl w:val="0"/>
          <w:numId w:val="20"/>
        </w:numPr>
        <w:ind w:left="426"/>
        <w:rPr>
          <w:lang w:val="ru-RU"/>
        </w:rPr>
      </w:pPr>
      <w:r w:rsidRPr="00C17DEF">
        <w:rPr>
          <w:lang w:val="ru-RU"/>
        </w:rPr>
        <w:t>Возвращаем память в кучу: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delete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q;</w:t>
      </w:r>
    </w:p>
    <w:p w:rsidR="001D134D" w:rsidRPr="00C17DEF" w:rsidRDefault="001D134D" w:rsidP="001D134D">
      <w:pPr>
        <w:pStyle w:val="Main"/>
        <w:ind w:firstLine="0"/>
        <w:jc w:val="center"/>
        <w:rPr>
          <w:noProof/>
          <w:lang w:val="ru-RU" w:eastAsia="en-US"/>
        </w:rPr>
      </w:pPr>
    </w:p>
    <w:p w:rsidR="001D134D" w:rsidRPr="00C17DEF" w:rsidRDefault="00AD331B" w:rsidP="001D134D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4219575" cy="1133475"/>
            <wp:effectExtent l="19050" t="0" r="9525" b="0"/>
            <wp:docPr id="185" name="Рисунок 185" descr="http://khpi-iip.mipk.kharkiv.edu/library/datastr/book_sod/kgsu/ris21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http://khpi-iip.mipk.kharkiv.edu/library/datastr/book_sod/kgsu/ris21_4.jp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31B" w:rsidRPr="00C17DEF" w:rsidRDefault="00AD331B" w:rsidP="001D134D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Рис.4. Возврат памяти в кучу</w:t>
      </w:r>
    </w:p>
    <w:p w:rsidR="001D134D" w:rsidRPr="00C17DEF" w:rsidRDefault="001D134D" w:rsidP="001D134D">
      <w:pPr>
        <w:pStyle w:val="Main"/>
        <w:ind w:firstLine="0"/>
        <w:jc w:val="center"/>
        <w:rPr>
          <w:noProof/>
          <w:lang w:val="ru-RU" w:eastAsia="en-US"/>
        </w:rPr>
      </w:pPr>
    </w:p>
    <w:p w:rsidR="00AD331B" w:rsidRPr="00C17DEF" w:rsidRDefault="00AD331B" w:rsidP="001D134D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Запишем полученный алгоритм в виде функции:</w:t>
      </w:r>
    </w:p>
    <w:p w:rsidR="001D134D" w:rsidRPr="00C17DEF" w:rsidRDefault="001D134D" w:rsidP="001D134D">
      <w:pPr>
        <w:pStyle w:val="Main"/>
        <w:ind w:firstLine="567"/>
        <w:rPr>
          <w:lang w:val="ru-RU"/>
        </w:rPr>
      </w:pP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YDALENIE (node **stk,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klad)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Удаление звена  из  стека, заданного указателем  *stk, и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помещение значения информационного поля удаленного звена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в параметр klad.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node *q;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(*stk==NULL) cout&lt;&lt;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Стек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пуст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!\n"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1D134D" w:rsidRPr="005D5D7D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5D5D7D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D93D60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{ *klad = (**stk).elem; q = *stk;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*stk = (**stk).sled;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q;}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AD331B" w:rsidRPr="00C17DEF" w:rsidRDefault="00AD331B" w:rsidP="001D134D">
      <w:pPr>
        <w:pStyle w:val="Main"/>
        <w:ind w:firstLine="567"/>
        <w:rPr>
          <w:lang w:val="ru-RU"/>
        </w:rPr>
      </w:pPr>
    </w:p>
    <w:p w:rsidR="00AD331B" w:rsidRPr="00446A2E" w:rsidRDefault="00AD331B" w:rsidP="001D134D">
      <w:pPr>
        <w:pStyle w:val="Main"/>
        <w:ind w:firstLine="567"/>
      </w:pPr>
      <w:r w:rsidRPr="00C17DEF">
        <w:rPr>
          <w:lang w:val="ru-RU"/>
        </w:rPr>
        <w:t xml:space="preserve">Приведем </w:t>
      </w:r>
      <w:r w:rsidRPr="00157F1D">
        <w:rPr>
          <w:b/>
          <w:lang w:val="ru-RU"/>
        </w:rPr>
        <w:t>пример</w:t>
      </w:r>
      <w:r w:rsidRPr="00C17DEF">
        <w:rPr>
          <w:lang w:val="ru-RU"/>
        </w:rPr>
        <w:t xml:space="preserve"> программы, реализующей действия со стеком. Формирование и вывод содержимого стека на экран дисплея. Удаление</w:t>
      </w:r>
      <w:r w:rsidRPr="00446A2E">
        <w:t xml:space="preserve"> </w:t>
      </w:r>
      <w:r w:rsidRPr="00C17DEF">
        <w:rPr>
          <w:lang w:val="ru-RU"/>
        </w:rPr>
        <w:t>и</w:t>
      </w:r>
      <w:r w:rsidRPr="00446A2E">
        <w:t xml:space="preserve"> </w:t>
      </w:r>
      <w:r w:rsidRPr="00C17DEF">
        <w:rPr>
          <w:lang w:val="ru-RU"/>
        </w:rPr>
        <w:t>вставка</w:t>
      </w:r>
      <w:r w:rsidRPr="00446A2E">
        <w:t xml:space="preserve"> </w:t>
      </w:r>
      <w:r w:rsidRPr="00C17DEF">
        <w:rPr>
          <w:lang w:val="ru-RU"/>
        </w:rPr>
        <w:t>звена</w:t>
      </w:r>
      <w:r w:rsidRPr="00446A2E">
        <w:t xml:space="preserve"> </w:t>
      </w:r>
      <w:r w:rsidRPr="00C17DEF">
        <w:rPr>
          <w:lang w:val="ru-RU"/>
        </w:rPr>
        <w:t>в</w:t>
      </w:r>
      <w:r w:rsidRPr="00446A2E">
        <w:t xml:space="preserve"> </w:t>
      </w:r>
      <w:r w:rsidRPr="00C17DEF">
        <w:rPr>
          <w:lang w:val="ru-RU"/>
        </w:rPr>
        <w:t>стек</w:t>
      </w:r>
      <w:r w:rsidRPr="00446A2E">
        <w:t>.</w:t>
      </w:r>
    </w:p>
    <w:p w:rsidR="001D134D" w:rsidRPr="00446A2E" w:rsidRDefault="001D134D" w:rsidP="001D134D">
      <w:pPr>
        <w:pStyle w:val="Main"/>
        <w:ind w:firstLine="567"/>
      </w:pP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std;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node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elem;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*sled;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class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private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: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node *stk;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klad;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public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: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Spisok () { stk=NULL; }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Set_Stack () {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klad;}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POSTROENIE();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VYVOD();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W_S(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YDALENIE ();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OCHISTKA();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main ()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setlocale(LC_ALL,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"Rus"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Spisok A;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int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el;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int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t;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//Содержимое информационного поля верхушки стека.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A.POSTROENIE (); A.VYVOD ();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"Введите вставляемый элемент: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cin&gt;&gt;el;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A.W_S (el); A.VYVOD ();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"Удалим элемент из стека.\n"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A.YDALENIE ();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t=A.Set_Stack();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"Из стека было извлечено число... 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&lt;&lt;t&lt;&lt;endl;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A.VYVOD ();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A.OCHISTKA();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 &lt;&lt; 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system(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Spisok::POSTROENIE ()</w:t>
      </w:r>
    </w:p>
    <w:p w:rsidR="00D93D60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//Построение стека, заданного указателем stk.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node *t;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int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el;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"Вводите элементы стека: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cin&gt;&gt;el;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(el!=0)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t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(*t).elem = el; (*t).sled = stk;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stk = t; cin&gt;&gt;el;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Spisok::VYVOD ()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lastRenderedPageBreak/>
        <w:t>//Вывод содержимого стека, заданного указателем stk.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node *t;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"Содержимое стека: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 t = stk;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(t!=NULL)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{cout&lt;&lt;(*t).elem&lt;&lt;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 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 t = (*t).sled;}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cout&lt;&lt;endl;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Spisok::W_S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el)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//Помещение элемента el в стек stk.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q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(*q).elem = el; (*q).sled = stk; stk = q;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Spisok::YDALENIE ()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//Удаление элемента из стека, заданного указателем stk.</w:t>
      </w:r>
    </w:p>
    <w:p w:rsidR="00D93D60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//Значение информационного поля удаляемого элемента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//помещается в параметр klad.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(stk==NULL)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cout&lt;&lt;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Стек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пуст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!\n"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klad = (*stk).elem; q = stk;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stk = (*stk).sled;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}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Spisok::OCHISTKA()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//Возврат выделенной памяти в "кучу".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*t,*q;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t = stk;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(t!=NULL)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q=(*t).sled;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(q!=NULL)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</w:t>
      </w:r>
    </w:p>
    <w:p w:rsidR="001D134D" w:rsidRPr="00446A2E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t; t = q; q =(*q).sled;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}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delete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t;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}</w:t>
      </w:r>
    </w:p>
    <w:p w:rsidR="001D134D" w:rsidRPr="00C17DEF" w:rsidRDefault="001D134D" w:rsidP="001D134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AD331B" w:rsidRPr="00C17DEF" w:rsidRDefault="00AD331B" w:rsidP="001D134D">
      <w:pPr>
        <w:pStyle w:val="Main"/>
        <w:ind w:firstLine="0"/>
        <w:jc w:val="center"/>
        <w:rPr>
          <w:lang w:val="ru-RU"/>
        </w:rPr>
      </w:pPr>
    </w:p>
    <w:p w:rsidR="001D134D" w:rsidRPr="00C17DEF" w:rsidRDefault="001D134D" w:rsidP="001D134D">
      <w:pPr>
        <w:pStyle w:val="Main"/>
        <w:ind w:firstLine="0"/>
        <w:jc w:val="center"/>
        <w:rPr>
          <w:lang w:val="ru-RU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2838450" cy="1876425"/>
            <wp:effectExtent l="19050" t="0" r="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34D" w:rsidRPr="00C17DEF" w:rsidRDefault="001D134D" w:rsidP="001D134D">
      <w:pPr>
        <w:pStyle w:val="Main"/>
        <w:ind w:firstLine="0"/>
        <w:jc w:val="center"/>
        <w:rPr>
          <w:lang w:val="ru-RU"/>
        </w:rPr>
      </w:pPr>
    </w:p>
    <w:p w:rsidR="00AD331B" w:rsidRPr="00C17DEF" w:rsidRDefault="00AD331B" w:rsidP="001D134D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Со следующего шага мы познакомимся с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деком</w:t>
      </w:r>
      <w:r w:rsidRPr="00C17DEF">
        <w:rPr>
          <w:lang w:val="ru-RU"/>
        </w:rPr>
        <w:t>.</w:t>
      </w:r>
    </w:p>
    <w:p w:rsidR="006F51CA" w:rsidRPr="00C17DEF" w:rsidRDefault="006F51CA" w:rsidP="003F50D3">
      <w:pPr>
        <w:pStyle w:val="Main"/>
        <w:ind w:firstLine="567"/>
        <w:rPr>
          <w:lang w:val="ru-RU"/>
        </w:rPr>
      </w:pPr>
    </w:p>
    <w:p w:rsidR="0094291F" w:rsidRPr="00C17DEF" w:rsidRDefault="0094291F" w:rsidP="00F4244B">
      <w:pPr>
        <w:pStyle w:val="2"/>
        <w:keepNext w:val="0"/>
        <w:numPr>
          <w:ilvl w:val="1"/>
          <w:numId w:val="6"/>
        </w:numPr>
        <w:spacing w:before="0" w:after="0"/>
        <w:ind w:left="426" w:firstLine="0"/>
        <w:contextualSpacing/>
        <w:rPr>
          <w:i w:val="0"/>
          <w:sz w:val="20"/>
          <w:szCs w:val="20"/>
        </w:rPr>
      </w:pPr>
      <w:bookmarkStart w:id="46" w:name="_Toc515771015"/>
      <w:r w:rsidRPr="00C17DEF">
        <w:rPr>
          <w:i w:val="0"/>
          <w:sz w:val="20"/>
          <w:szCs w:val="20"/>
        </w:rPr>
        <w:t>Дек</w:t>
      </w:r>
      <w:bookmarkEnd w:id="46"/>
    </w:p>
    <w:p w:rsidR="00D93D60" w:rsidRPr="00C17DEF" w:rsidRDefault="0094291F" w:rsidP="0094291F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создание и основные операции над деками</w:t>
      </w:r>
      <w:r w:rsidRPr="00C17DEF">
        <w:rPr>
          <w:lang w:val="ru-RU"/>
        </w:rPr>
        <w:t>.</w:t>
      </w:r>
    </w:p>
    <w:p w:rsidR="0094291F" w:rsidRPr="00C17DEF" w:rsidRDefault="0094291F" w:rsidP="0094291F">
      <w:pPr>
        <w:pStyle w:val="Main"/>
        <w:ind w:firstLine="567"/>
        <w:rPr>
          <w:lang w:val="ru-RU"/>
        </w:rPr>
      </w:pPr>
      <w:r w:rsidRPr="00E6588A">
        <w:rPr>
          <w:b/>
          <w:highlight w:val="cyan"/>
          <w:lang w:val="ru-RU"/>
        </w:rPr>
        <w:t>Дек ("двухсторонняя очередь")</w:t>
      </w:r>
      <w:r w:rsidR="005D5D7D">
        <w:rPr>
          <w:highlight w:val="cyan"/>
          <w:lang w:val="ru-RU"/>
        </w:rPr>
        <w:t xml:space="preserve"> </w:t>
      </w:r>
      <w:r w:rsidRPr="00E6588A">
        <w:rPr>
          <w:highlight w:val="cyan"/>
          <w:lang w:val="ru-RU"/>
        </w:rPr>
        <w:t>на базе однонаправленного линейного списка - список магазинного типа на базе однонаправленного линейного списка, в котором все</w:t>
      </w:r>
      <w:r w:rsidR="005D5D7D">
        <w:rPr>
          <w:highlight w:val="cyan"/>
          <w:lang w:val="ru-RU"/>
        </w:rPr>
        <w:t xml:space="preserve"> </w:t>
      </w:r>
      <w:r w:rsidRPr="00E6588A">
        <w:rPr>
          <w:b/>
          <w:highlight w:val="cyan"/>
          <w:lang w:val="ru-RU"/>
        </w:rPr>
        <w:t>включения и исключения звеньев делаются на обеих концах очереди</w:t>
      </w:r>
      <w:r w:rsidRPr="00E6588A">
        <w:rPr>
          <w:highlight w:val="cyan"/>
          <w:lang w:val="ru-RU"/>
        </w:rPr>
        <w:t>.</w:t>
      </w:r>
    </w:p>
    <w:p w:rsidR="0094291F" w:rsidRPr="00C17DEF" w:rsidRDefault="0094291F" w:rsidP="0094291F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Мы приведем лишь демонстрационный пример.</w:t>
      </w:r>
    </w:p>
    <w:p w:rsidR="0094291F" w:rsidRPr="00C17DEF" w:rsidRDefault="0094291F" w:rsidP="0094291F">
      <w:pPr>
        <w:pStyle w:val="Main"/>
        <w:ind w:firstLine="567"/>
        <w:rPr>
          <w:lang w:val="ru-RU"/>
        </w:rPr>
      </w:pPr>
    </w:p>
    <w:p w:rsidR="0094291F" w:rsidRPr="00C17DEF" w:rsidRDefault="0094291F" w:rsidP="0094291F">
      <w:pPr>
        <w:pStyle w:val="Main"/>
        <w:ind w:firstLine="567"/>
        <w:rPr>
          <w:lang w:val="ru-RU"/>
        </w:rPr>
      </w:pPr>
      <w:r w:rsidRPr="00157F1D">
        <w:rPr>
          <w:b/>
          <w:lang w:val="ru-RU"/>
        </w:rPr>
        <w:t>Пример</w:t>
      </w:r>
      <w:r w:rsidRPr="00C17DEF">
        <w:rPr>
          <w:lang w:val="ru-RU"/>
        </w:rPr>
        <w:t>. Формирование дека, просмотр его содержимого, добавление элемента к деку и удаление элемента из дека.</w:t>
      </w:r>
    </w:p>
    <w:p w:rsidR="0094291F" w:rsidRPr="00C17DEF" w:rsidRDefault="0094291F" w:rsidP="0094291F">
      <w:pPr>
        <w:pStyle w:val="Main"/>
        <w:ind w:firstLine="567"/>
        <w:rPr>
          <w:lang w:val="ru-RU"/>
        </w:rPr>
      </w:pP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std;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node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elem;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*sled;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class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private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: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node *ld,*rd;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el_left,el_right;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public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: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POSTROENIE ();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VYVOD ();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VSTAV1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VSTAV2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SetElLeft() {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el_left;}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SetElRight() {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el_right;}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YDALE1 ();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YDALE2 ();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OCHISTKA();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main ()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setlocale(LC_ALL,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"Rus"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Spisok A;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el;</w:t>
      </w:r>
    </w:p>
    <w:p w:rsidR="00CE0AA5" w:rsidRPr="009A2A3B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A.POSTROENIE (); A.VYVOD ();</w:t>
      </w: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"Добавим звено справа.\n"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"Введите элемент добавляемого звена: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cin&gt;&gt;el;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A.VSTAV1 (el); A.VYVOD ();</w:t>
      </w: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"Добавим звено слева.\n"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"Введите элемент добавляемого звена: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cin&gt;&gt;el;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A.VSTAV2 (el); A.VYVOD ();</w:t>
      </w: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"Удалим звено справа.\n"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A.YDALE1 (); A.VYVOD (); cout&lt;&lt;A.SetElRight()&lt;&lt;endl;</w:t>
      </w: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"Удалим зввено слева.\n"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A.YDALE2 (); A.VYVOD (); cout&lt;&lt;A.SetElLeft()&lt;&lt;endl;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A.OCHISTKA();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 &lt;&lt; 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system(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Spisok::POSTROENIE ()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Построение</w:t>
      </w:r>
      <w:r w:rsidRPr="00446A2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дека</w:t>
      </w:r>
      <w:r w:rsidRPr="00446A2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:</w:t>
      </w: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ld - указатель на левый конец дека,</w:t>
      </w: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rd - Указатель на правый конец дека.</w:t>
      </w: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node *k;</w:t>
      </w: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lastRenderedPageBreak/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int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el;</w:t>
      </w: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"Вводите содержимое звеньев дека: 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cin&gt;&gt;el;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(el!=0)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k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(*k).elem = el; (*k).sled = NULL;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ld = k; rd = k; cin&gt;&gt;el;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(el!=0)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{VSTAV1 (el); cin&gt;&gt;el;}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{rd = NULL; ld = NULL;}</w:t>
      </w: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Spisok::VYVOD ()</w:t>
      </w: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//Вывод содержимого дека:</w:t>
      </w: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ld - указатель на левый конец дека.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*k;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k = ld; cout&lt;&lt;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Дек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: 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(k!=NULL)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{cout&lt;&lt;(*k).elem&lt;&lt;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 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 k = (*k).sled;}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cout&lt;&lt;endl;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5D5D7D" w:rsidRDefault="005D5D7D" w:rsidP="00CE0AA5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Spisok::VSTAV1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el)</w:t>
      </w: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Помещение звена, содержащего элемент el, в дек справа.</w:t>
      </w: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ld - указатель на левый конец дека,</w:t>
      </w: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rd - указатель на правый конец дека.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*k;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k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(*k).elem = el; (*k).sled = NULL;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(rd!=NULL)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{(*rd).sled = k; rd = k;}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{rd = k; ld = k;}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Spisok::VSTAV2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el)</w:t>
      </w: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//Помещение звена, содержащего элемент el, в дек слева.</w:t>
      </w: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ld - указатель на левый конец дека,</w:t>
      </w: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rd - указатель на правый конец дека.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*k;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k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(*k).elem = el; (*k).sled = ld;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(ld!=NULL) ld = k;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{ld = k; rd = k;}</w:t>
      </w: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5D5D7D" w:rsidRDefault="005D5D7D" w:rsidP="00CE0AA5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</w:pP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Spisok::YDALE1 ()</w:t>
      </w: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//Удаление звена из дека справа</w:t>
      </w: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//с сохранением удаляемого звена в переменной el_right.</w:t>
      </w: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ld - указатель на левый конец дека,</w:t>
      </w: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rd - указатель на правый конец дека.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*z;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*k;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(rd==ld)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lastRenderedPageBreak/>
        <w:t xml:space="preserve">    el_right = (*rd).elem;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rd;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ld = rd = NULL; cout&lt;&lt;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Дек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пуст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!\n"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z = ld; k = (*ld).sled;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(k!=rd)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{z = k; k = (*k).sled;}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el_right = (*rd).elem; (*z).sled = NULL;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rd;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rd = z;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Spisok::YDALE2 ()</w:t>
      </w:r>
    </w:p>
    <w:p w:rsidR="00D93D60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Удаление звена из дека слева</w:t>
      </w: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с сохранением удаляемого звена в переменной el_left.</w:t>
      </w: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ld - указатель на левый конец дека,</w:t>
      </w: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rd - указатель на правый конец дека.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(ld!=NULL)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el_left = (*ld).elem; q = ld;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ld = (*ld).sled;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Дек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пуст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!\n"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Spisok::OCHISTKA()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*k,*q;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k = ld;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(k!=NULL)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q = (*k).sled;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(q!=NULL)</w:t>
      </w:r>
    </w:p>
    <w:p w:rsidR="00CE0AA5" w:rsidRPr="00446A2E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{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k; k = q; q=(*k).sled;}</w:t>
      </w: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delete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k;</w:t>
      </w: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}</w:t>
      </w:r>
    </w:p>
    <w:p w:rsidR="00CE0AA5" w:rsidRPr="00C17DEF" w:rsidRDefault="00CE0AA5" w:rsidP="00CE0AA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94291F" w:rsidRPr="00C17DEF" w:rsidRDefault="00CE0AA5" w:rsidP="00CE0AA5">
      <w:pPr>
        <w:pStyle w:val="Main"/>
        <w:ind w:firstLine="0"/>
        <w:jc w:val="center"/>
        <w:rPr>
          <w:lang w:val="ru-RU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2990850" cy="2809875"/>
            <wp:effectExtent l="19050" t="0" r="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91F" w:rsidRPr="00C17DEF" w:rsidRDefault="0094291F" w:rsidP="00CE0AA5">
      <w:pPr>
        <w:pStyle w:val="Main"/>
        <w:ind w:firstLine="0"/>
        <w:jc w:val="center"/>
        <w:rPr>
          <w:lang w:val="ru-RU"/>
        </w:rPr>
      </w:pPr>
    </w:p>
    <w:p w:rsidR="0094291F" w:rsidRPr="00C17DEF" w:rsidRDefault="0094291F" w:rsidP="00CE0AA5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Со следующего шага мы начнем рассматривать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линейные двунаправленные списки</w:t>
      </w:r>
      <w:r w:rsidRPr="00C17DEF">
        <w:rPr>
          <w:lang w:val="ru-RU"/>
        </w:rPr>
        <w:t>.</w:t>
      </w:r>
    </w:p>
    <w:p w:rsidR="006F51CA" w:rsidRPr="00C17DEF" w:rsidRDefault="006F51CA" w:rsidP="003F50D3">
      <w:pPr>
        <w:pStyle w:val="Main"/>
        <w:ind w:firstLine="567"/>
        <w:rPr>
          <w:lang w:val="ru-RU"/>
        </w:rPr>
      </w:pPr>
    </w:p>
    <w:p w:rsidR="00D90450" w:rsidRPr="00C17DEF" w:rsidRDefault="00D90450" w:rsidP="00F4244B">
      <w:pPr>
        <w:pStyle w:val="2"/>
        <w:keepNext w:val="0"/>
        <w:numPr>
          <w:ilvl w:val="1"/>
          <w:numId w:val="6"/>
        </w:numPr>
        <w:spacing w:before="0" w:after="0"/>
        <w:ind w:left="426" w:firstLine="0"/>
        <w:contextualSpacing/>
        <w:rPr>
          <w:i w:val="0"/>
          <w:sz w:val="20"/>
          <w:szCs w:val="20"/>
        </w:rPr>
      </w:pPr>
      <w:bookmarkStart w:id="47" w:name="_Toc515771016"/>
      <w:r w:rsidRPr="00C17DEF">
        <w:rPr>
          <w:i w:val="0"/>
          <w:sz w:val="20"/>
          <w:szCs w:val="20"/>
        </w:rPr>
        <w:t>Линейные двунаправленные списки</w:t>
      </w:r>
      <w:bookmarkEnd w:id="47"/>
    </w:p>
    <w:p w:rsidR="00D93D60" w:rsidRPr="00C17DEF" w:rsidRDefault="00D90450" w:rsidP="00D90450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приведем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общую информацию о линейных двунаправленных списках</w:t>
      </w:r>
      <w:r w:rsidRPr="00C17DEF">
        <w:rPr>
          <w:lang w:val="ru-RU"/>
        </w:rPr>
        <w:t>.</w:t>
      </w:r>
    </w:p>
    <w:p w:rsidR="00D90450" w:rsidRPr="00C17DEF" w:rsidRDefault="00D90450" w:rsidP="00D90450">
      <w:pPr>
        <w:pStyle w:val="Main"/>
        <w:ind w:firstLine="567"/>
        <w:rPr>
          <w:lang w:val="ru-RU"/>
        </w:rPr>
      </w:pPr>
      <w:bookmarkStart w:id="48" w:name="AP01985"/>
      <w:r w:rsidRPr="00C17DEF">
        <w:rPr>
          <w:lang w:val="ru-RU"/>
        </w:rPr>
        <w:lastRenderedPageBreak/>
        <w:t xml:space="preserve">Мы </w:t>
      </w:r>
      <w:bookmarkEnd w:id="48"/>
      <w:r w:rsidRPr="00C17DEF">
        <w:rPr>
          <w:lang w:val="ru-RU"/>
        </w:rPr>
        <w:t>будем рассматривать лишь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двунаправленные списки с заглавным звеном</w:t>
      </w:r>
      <w:r w:rsidRPr="00C17DEF">
        <w:rPr>
          <w:lang w:val="ru-RU"/>
        </w:rPr>
        <w:t>, которые имеют следующую структуру:</w:t>
      </w:r>
    </w:p>
    <w:p w:rsidR="00D90450" w:rsidRPr="00C17DEF" w:rsidRDefault="00D90450" w:rsidP="00D90450">
      <w:pPr>
        <w:pStyle w:val="Main"/>
        <w:ind w:firstLine="0"/>
        <w:jc w:val="center"/>
        <w:rPr>
          <w:noProof/>
          <w:lang w:val="ru-RU" w:eastAsia="en-US"/>
        </w:rPr>
      </w:pPr>
    </w:p>
    <w:p w:rsidR="00D90450" w:rsidRPr="00C17DEF" w:rsidRDefault="00D90450" w:rsidP="00D90450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4572000" cy="1419225"/>
            <wp:effectExtent l="19050" t="0" r="0" b="0"/>
            <wp:docPr id="198" name="Рисунок 198" descr="http://khpi-iip.mipk.kharkiv.edu/library/datastr/book_sod/kgsu/ris2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http://khpi-iip.mipk.kharkiv.edu/library/datastr/book_sod/kgsu/ris23_1.jp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450" w:rsidRPr="00C17DEF" w:rsidRDefault="00D90450" w:rsidP="00D90450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Рис.1. Общий вид двунаправленного списка с заглавным звеном</w:t>
      </w:r>
    </w:p>
    <w:p w:rsidR="00D90450" w:rsidRPr="00C17DEF" w:rsidRDefault="00D90450" w:rsidP="00D90450">
      <w:pPr>
        <w:pStyle w:val="Main"/>
        <w:ind w:firstLine="0"/>
        <w:jc w:val="center"/>
        <w:rPr>
          <w:noProof/>
          <w:lang w:val="ru-RU" w:eastAsia="en-US"/>
        </w:rPr>
      </w:pPr>
    </w:p>
    <w:p w:rsidR="00D90450" w:rsidRPr="00C17DEF" w:rsidRDefault="00D90450" w:rsidP="00D90450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Здесь</w:t>
      </w:r>
      <w:r w:rsidR="005D5D7D">
        <w:rPr>
          <w:lang w:val="ru-RU"/>
        </w:rPr>
        <w:t xml:space="preserve"> </w:t>
      </w:r>
      <w:proofErr w:type="spellStart"/>
      <w:r w:rsidRPr="00C17DEF">
        <w:rPr>
          <w:b/>
          <w:lang w:val="ru-RU"/>
        </w:rPr>
        <w:t>nsp</w:t>
      </w:r>
      <w:proofErr w:type="spellEnd"/>
      <w:r w:rsidR="005D5D7D">
        <w:rPr>
          <w:lang w:val="ru-RU"/>
        </w:rPr>
        <w:t xml:space="preserve"> </w:t>
      </w:r>
      <w:r w:rsidRPr="00C17DEF">
        <w:rPr>
          <w:lang w:val="ru-RU"/>
        </w:rPr>
        <w:t>- указатель на заглавное звено двунаправленного списка,</w:t>
      </w:r>
      <w:r w:rsidR="005D5D7D">
        <w:rPr>
          <w:lang w:val="ru-RU"/>
        </w:rPr>
        <w:t xml:space="preserve"> </w:t>
      </w:r>
      <w:proofErr w:type="spellStart"/>
      <w:r w:rsidRPr="00C17DEF">
        <w:rPr>
          <w:b/>
          <w:lang w:val="ru-RU"/>
        </w:rPr>
        <w:t>ksp</w:t>
      </w:r>
      <w:proofErr w:type="spellEnd"/>
      <w:r w:rsidR="005D5D7D">
        <w:rPr>
          <w:lang w:val="ru-RU"/>
        </w:rPr>
        <w:t xml:space="preserve"> </w:t>
      </w:r>
      <w:r w:rsidRPr="00C17DEF">
        <w:rPr>
          <w:lang w:val="ru-RU"/>
        </w:rPr>
        <w:t>- указатель на последнее звено двунаправленного списка.</w:t>
      </w:r>
    </w:p>
    <w:p w:rsidR="00D90450" w:rsidRPr="00C17DEF" w:rsidRDefault="00D90450" w:rsidP="00D90450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Тип каждого звена списка можно описать так:</w:t>
      </w:r>
    </w:p>
    <w:p w:rsidR="00D90450" w:rsidRPr="00C17DEF" w:rsidRDefault="00D90450" w:rsidP="00D90450">
      <w:pPr>
        <w:pStyle w:val="Main"/>
        <w:ind w:firstLine="567"/>
        <w:rPr>
          <w:lang w:val="ru-RU"/>
        </w:rPr>
      </w:pPr>
    </w:p>
    <w:p w:rsidR="00D90450" w:rsidRPr="00C17DEF" w:rsidRDefault="00D90450" w:rsidP="00D9045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struct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node</w:t>
      </w:r>
    </w:p>
    <w:p w:rsidR="00D90450" w:rsidRPr="00C17DEF" w:rsidRDefault="00D90450" w:rsidP="00D9045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D90450" w:rsidRPr="00C17DEF" w:rsidRDefault="00D90450" w:rsidP="00D9045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int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elem;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//Информационное поле.</w:t>
      </w:r>
    </w:p>
    <w:p w:rsidR="00D90450" w:rsidRPr="00C17DEF" w:rsidRDefault="00D90450" w:rsidP="00D9045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node *sled;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Указатель на следующее звено.</w:t>
      </w:r>
    </w:p>
    <w:p w:rsidR="00D90450" w:rsidRPr="00C17DEF" w:rsidRDefault="00D90450" w:rsidP="00D9045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node *pred;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Указатель на предыдущее звено.</w:t>
      </w:r>
    </w:p>
    <w:p w:rsidR="00D90450" w:rsidRPr="00C17DEF" w:rsidRDefault="00D90450" w:rsidP="00D9045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};</w:t>
      </w:r>
    </w:p>
    <w:p w:rsidR="00D90450" w:rsidRPr="00C17DEF" w:rsidRDefault="00D90450" w:rsidP="00D90450">
      <w:pPr>
        <w:pStyle w:val="Main"/>
        <w:ind w:firstLine="0"/>
        <w:jc w:val="center"/>
        <w:rPr>
          <w:noProof/>
          <w:lang w:val="ru-RU" w:eastAsia="en-US"/>
        </w:rPr>
      </w:pPr>
    </w:p>
    <w:p w:rsidR="00D90450" w:rsidRPr="00C17DEF" w:rsidRDefault="00D90450" w:rsidP="00D90450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752475" cy="904875"/>
            <wp:effectExtent l="19050" t="0" r="9525" b="0"/>
            <wp:docPr id="199" name="Рисунок 199" descr="http://khpi-iip.mipk.kharkiv.edu/library/datastr/book_sod/kgsu/ris2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ttp://khpi-iip.mipk.kharkiv.edu/library/datastr/book_sod/kgsu/ris23_2.jp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450" w:rsidRPr="00C17DEF" w:rsidRDefault="00D90450" w:rsidP="00D90450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Рис.2. Структура звена списка</w:t>
      </w:r>
    </w:p>
    <w:p w:rsidR="00D90450" w:rsidRPr="00C17DEF" w:rsidRDefault="00D90450" w:rsidP="00D90450">
      <w:pPr>
        <w:pStyle w:val="Main"/>
        <w:ind w:firstLine="0"/>
        <w:jc w:val="center"/>
        <w:rPr>
          <w:noProof/>
          <w:lang w:val="ru-RU" w:eastAsia="en-US"/>
        </w:rPr>
      </w:pPr>
    </w:p>
    <w:p w:rsidR="00D90450" w:rsidRPr="00C17DEF" w:rsidRDefault="00D90450" w:rsidP="00D90450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следующем шаге мы разберем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формирование списка</w:t>
      </w:r>
      <w:r w:rsidRPr="00C17DEF">
        <w:rPr>
          <w:lang w:val="ru-RU"/>
        </w:rPr>
        <w:t>.</w:t>
      </w:r>
    </w:p>
    <w:p w:rsidR="006F51CA" w:rsidRPr="00C17DEF" w:rsidRDefault="006F51CA" w:rsidP="003F50D3">
      <w:pPr>
        <w:pStyle w:val="Main"/>
        <w:ind w:firstLine="567"/>
        <w:rPr>
          <w:lang w:val="ru-RU"/>
        </w:rPr>
      </w:pPr>
    </w:p>
    <w:p w:rsidR="00F66721" w:rsidRPr="0045129C" w:rsidRDefault="00F66721" w:rsidP="0045129C">
      <w:pPr>
        <w:pStyle w:val="3"/>
        <w:keepNext w:val="0"/>
        <w:spacing w:before="0" w:after="0"/>
        <w:ind w:left="709" w:firstLine="0"/>
        <w:rPr>
          <w:sz w:val="20"/>
          <w:szCs w:val="20"/>
        </w:rPr>
      </w:pPr>
      <w:bookmarkStart w:id="49" w:name="_Toc515771017"/>
      <w:r w:rsidRPr="0045129C">
        <w:rPr>
          <w:sz w:val="20"/>
          <w:szCs w:val="20"/>
        </w:rPr>
        <w:t>Формирование линейного двунаправленного списка</w:t>
      </w:r>
      <w:bookmarkEnd w:id="49"/>
    </w:p>
    <w:p w:rsidR="00D93D60" w:rsidRPr="00C17DEF" w:rsidRDefault="00F66721" w:rsidP="00F66721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алгоритм формирования списка</w:t>
      </w:r>
      <w:r w:rsidRPr="00C17DEF">
        <w:rPr>
          <w:lang w:val="ru-RU"/>
        </w:rPr>
        <w:t>.</w:t>
      </w:r>
    </w:p>
    <w:p w:rsidR="00F66721" w:rsidRPr="00C17DEF" w:rsidRDefault="00F66721" w:rsidP="00F66721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Приступим к построению алгоритма формирования двунаправленного списка с заглавным звеном. Опишем необходимые переменные:</w:t>
      </w:r>
    </w:p>
    <w:p w:rsidR="00F66721" w:rsidRPr="00C17DEF" w:rsidRDefault="00F66721" w:rsidP="00F66721">
      <w:pPr>
        <w:pStyle w:val="Main"/>
        <w:ind w:firstLine="567"/>
        <w:rPr>
          <w:lang w:val="ru-RU"/>
        </w:rPr>
      </w:pPr>
    </w:p>
    <w:p w:rsidR="00F66721" w:rsidRPr="00C17DEF" w:rsidRDefault="00F66721" w:rsidP="00F6672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node *nsp;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Указатель на заглавное звено списка.</w:t>
      </w:r>
    </w:p>
    <w:p w:rsidR="00F66721" w:rsidRPr="00C17DEF" w:rsidRDefault="00F66721" w:rsidP="00F6672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node *ksp;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Указатель на последнее звено списка.</w:t>
      </w:r>
    </w:p>
    <w:p w:rsidR="00D93D60" w:rsidRPr="00C17DEF" w:rsidRDefault="00F66721" w:rsidP="00F6672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node *rsp;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Рабочий указатель для перемещения по списку.</w:t>
      </w:r>
    </w:p>
    <w:p w:rsidR="00F66721" w:rsidRPr="00C17DEF" w:rsidRDefault="00F66721" w:rsidP="00F66721">
      <w:pPr>
        <w:pStyle w:val="Main"/>
        <w:ind w:firstLine="567"/>
        <w:rPr>
          <w:lang w:val="ru-RU"/>
        </w:rPr>
      </w:pPr>
    </w:p>
    <w:p w:rsidR="00F66721" w:rsidRPr="00C17DEF" w:rsidRDefault="00F66721" w:rsidP="00F4244B">
      <w:pPr>
        <w:pStyle w:val="Main"/>
        <w:numPr>
          <w:ilvl w:val="0"/>
          <w:numId w:val="21"/>
        </w:numPr>
        <w:ind w:left="426"/>
        <w:rPr>
          <w:lang w:val="ru-RU"/>
        </w:rPr>
      </w:pPr>
      <w:r w:rsidRPr="00C17DEF">
        <w:rPr>
          <w:lang w:val="ru-RU"/>
        </w:rPr>
        <w:t>Построим заглавное звено:</w:t>
      </w:r>
    </w:p>
    <w:p w:rsidR="00F66721" w:rsidRPr="00C17DEF" w:rsidRDefault="00F66721" w:rsidP="00F6672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nsp =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new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(node);</w:t>
      </w:r>
    </w:p>
    <w:p w:rsidR="00F66721" w:rsidRPr="00C17DEF" w:rsidRDefault="00F66721" w:rsidP="00F6672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rsp = nsp;</w:t>
      </w:r>
    </w:p>
    <w:p w:rsidR="00F66721" w:rsidRPr="00C17DEF" w:rsidRDefault="00F66721" w:rsidP="00F6672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(*nsp).pred = NULL;</w:t>
      </w:r>
    </w:p>
    <w:p w:rsidR="00F66721" w:rsidRPr="00C17DEF" w:rsidRDefault="00F66721" w:rsidP="00F6672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(*nsp).sled = NULL;</w:t>
      </w:r>
    </w:p>
    <w:p w:rsidR="00F66721" w:rsidRPr="00C17DEF" w:rsidRDefault="00F66721" w:rsidP="00F66721">
      <w:pPr>
        <w:pStyle w:val="Main"/>
        <w:ind w:firstLine="0"/>
        <w:jc w:val="center"/>
        <w:rPr>
          <w:noProof/>
          <w:lang w:val="ru-RU" w:eastAsia="en-US"/>
        </w:rPr>
      </w:pPr>
    </w:p>
    <w:p w:rsidR="00F66721" w:rsidRPr="00C17DEF" w:rsidRDefault="00F07955" w:rsidP="00F66721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1857375" cy="1524000"/>
            <wp:effectExtent l="19050" t="0" r="9525" b="0"/>
            <wp:docPr id="59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721" w:rsidRPr="00C17DEF" w:rsidRDefault="00F66721" w:rsidP="00F66721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Рис.1. Заглавное звено</w:t>
      </w:r>
    </w:p>
    <w:p w:rsidR="00F66721" w:rsidRPr="00C17DEF" w:rsidRDefault="00F66721" w:rsidP="00F66721">
      <w:pPr>
        <w:pStyle w:val="Main"/>
        <w:ind w:firstLine="0"/>
        <w:jc w:val="center"/>
        <w:rPr>
          <w:noProof/>
          <w:lang w:val="ru-RU" w:eastAsia="en-US"/>
        </w:rPr>
      </w:pPr>
    </w:p>
    <w:p w:rsidR="00F66721" w:rsidRPr="00C17DEF" w:rsidRDefault="00F66721" w:rsidP="00F4244B">
      <w:pPr>
        <w:pStyle w:val="Main"/>
        <w:numPr>
          <w:ilvl w:val="0"/>
          <w:numId w:val="21"/>
        </w:numPr>
        <w:ind w:left="426"/>
        <w:rPr>
          <w:lang w:val="ru-RU"/>
        </w:rPr>
      </w:pPr>
      <w:r w:rsidRPr="00C17DEF">
        <w:rPr>
          <w:lang w:val="ru-RU"/>
        </w:rPr>
        <w:t>Создаем элемент списка:</w:t>
      </w:r>
    </w:p>
    <w:p w:rsidR="00F66721" w:rsidRPr="00C17DEF" w:rsidRDefault="00F66721" w:rsidP="00F6672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cin&gt;&gt;el;</w:t>
      </w:r>
    </w:p>
    <w:p w:rsidR="00F66721" w:rsidRPr="00C17DEF" w:rsidRDefault="00F66721" w:rsidP="00F6672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(*rsp).sled =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new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(node);</w:t>
      </w:r>
    </w:p>
    <w:p w:rsidR="00F66721" w:rsidRPr="00C17DEF" w:rsidRDefault="00F66721" w:rsidP="00F66721">
      <w:pPr>
        <w:pStyle w:val="Main"/>
        <w:ind w:firstLine="0"/>
        <w:jc w:val="center"/>
        <w:rPr>
          <w:noProof/>
          <w:lang w:val="ru-RU" w:eastAsia="en-US"/>
        </w:rPr>
      </w:pPr>
    </w:p>
    <w:p w:rsidR="00F66721" w:rsidRPr="00C17DEF" w:rsidRDefault="00F07955" w:rsidP="00F66721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2790825" cy="1266825"/>
            <wp:effectExtent l="19050" t="0" r="9525" b="0"/>
            <wp:docPr id="60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721" w:rsidRPr="00C17DEF" w:rsidRDefault="00F66721" w:rsidP="00F66721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Рис.2. Элемент списка</w:t>
      </w:r>
    </w:p>
    <w:p w:rsidR="00F66721" w:rsidRPr="00C17DEF" w:rsidRDefault="00F66721" w:rsidP="00F66721">
      <w:pPr>
        <w:pStyle w:val="Main"/>
        <w:ind w:firstLine="0"/>
        <w:jc w:val="center"/>
        <w:rPr>
          <w:noProof/>
          <w:lang w:val="ru-RU" w:eastAsia="en-US"/>
        </w:rPr>
      </w:pPr>
    </w:p>
    <w:p w:rsidR="00F66721" w:rsidRPr="00C17DEF" w:rsidRDefault="00F66721" w:rsidP="00F4244B">
      <w:pPr>
        <w:pStyle w:val="Main"/>
        <w:numPr>
          <w:ilvl w:val="0"/>
          <w:numId w:val="21"/>
        </w:numPr>
        <w:ind w:left="426"/>
        <w:rPr>
          <w:lang w:val="ru-RU"/>
        </w:rPr>
      </w:pPr>
      <w:r w:rsidRPr="00C17DEF">
        <w:rPr>
          <w:lang w:val="ru-RU"/>
        </w:rPr>
        <w:t>Заполняем поля элемента:</w:t>
      </w:r>
    </w:p>
    <w:p w:rsidR="00F66721" w:rsidRPr="00C17DEF" w:rsidRDefault="00F66721" w:rsidP="00F6672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(*((*rsp).sled)).pred = rsp;</w:t>
      </w:r>
    </w:p>
    <w:p w:rsidR="00F66721" w:rsidRPr="00C17DEF" w:rsidRDefault="00F66721" w:rsidP="00F6672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rsp = (*rsp).sled;</w:t>
      </w:r>
    </w:p>
    <w:p w:rsidR="00D93D60" w:rsidRPr="00C17DEF" w:rsidRDefault="00F66721" w:rsidP="00F66721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(*rsp).sled = NULL;</w:t>
      </w:r>
    </w:p>
    <w:p w:rsidR="00D93D60" w:rsidRPr="00C17DEF" w:rsidRDefault="00F66721" w:rsidP="00F66721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(*rsp).elem = el;</w:t>
      </w:r>
    </w:p>
    <w:p w:rsidR="00F66721" w:rsidRPr="00C17DEF" w:rsidRDefault="00F66721" w:rsidP="00F66721">
      <w:pPr>
        <w:pStyle w:val="Main"/>
        <w:ind w:firstLine="0"/>
        <w:jc w:val="center"/>
        <w:rPr>
          <w:noProof/>
          <w:lang w:val="ru-RU" w:eastAsia="en-US"/>
        </w:rPr>
      </w:pPr>
    </w:p>
    <w:p w:rsidR="00F66721" w:rsidRPr="00C17DEF" w:rsidRDefault="00F66721" w:rsidP="00F66721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2705100" cy="1333500"/>
            <wp:effectExtent l="19050" t="0" r="0" b="0"/>
            <wp:docPr id="204" name="Рисунок 204" descr="http://khpi-iip.mipk.kharkiv.edu/library/datastr/book_sod/kgsu/ris24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http://khpi-iip.mipk.kharkiv.edu/library/datastr/book_sod/kgsu/ris24_3.jp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721" w:rsidRPr="00C17DEF" w:rsidRDefault="00F66721" w:rsidP="00F66721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Рис.3. Заполнили поля элемента списка</w:t>
      </w:r>
    </w:p>
    <w:p w:rsidR="00F66721" w:rsidRPr="00C17DEF" w:rsidRDefault="00F66721" w:rsidP="00F66721">
      <w:pPr>
        <w:pStyle w:val="Main"/>
        <w:ind w:firstLine="0"/>
        <w:jc w:val="center"/>
        <w:rPr>
          <w:noProof/>
          <w:lang w:val="ru-RU" w:eastAsia="en-US"/>
        </w:rPr>
      </w:pPr>
    </w:p>
    <w:p w:rsidR="00F66721" w:rsidRPr="00C17DEF" w:rsidRDefault="00F66721" w:rsidP="00F4244B">
      <w:pPr>
        <w:pStyle w:val="Main"/>
        <w:numPr>
          <w:ilvl w:val="0"/>
          <w:numId w:val="21"/>
        </w:numPr>
        <w:ind w:left="426"/>
        <w:rPr>
          <w:lang w:val="ru-RU"/>
        </w:rPr>
      </w:pPr>
      <w:r w:rsidRPr="00C17DEF">
        <w:rPr>
          <w:lang w:val="ru-RU"/>
        </w:rPr>
        <w:t>"Настраиваем" указатель на последний элемент списка:</w:t>
      </w:r>
    </w:p>
    <w:p w:rsidR="00F66721" w:rsidRPr="00C17DEF" w:rsidRDefault="00F66721" w:rsidP="00F6672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ksp = rsp;</w:t>
      </w:r>
    </w:p>
    <w:p w:rsidR="00F66721" w:rsidRPr="00C17DEF" w:rsidRDefault="00F66721" w:rsidP="00F66721">
      <w:pPr>
        <w:pStyle w:val="Main"/>
        <w:ind w:firstLine="0"/>
        <w:jc w:val="center"/>
        <w:rPr>
          <w:noProof/>
          <w:lang w:val="ru-RU" w:eastAsia="en-US"/>
        </w:rPr>
      </w:pPr>
    </w:p>
    <w:p w:rsidR="00F66721" w:rsidRPr="00C17DEF" w:rsidRDefault="00157F1D" w:rsidP="00F66721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3552825" cy="1419225"/>
            <wp:effectExtent l="19050" t="0" r="9525" b="0"/>
            <wp:docPr id="23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721" w:rsidRPr="00C17DEF" w:rsidRDefault="00F66721" w:rsidP="00F66721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Рис.4. "Настроили" указатель</w:t>
      </w:r>
    </w:p>
    <w:p w:rsidR="00F66721" w:rsidRPr="00C17DEF" w:rsidRDefault="00F66721" w:rsidP="00F66721">
      <w:pPr>
        <w:pStyle w:val="Main"/>
        <w:ind w:firstLine="0"/>
        <w:jc w:val="center"/>
        <w:rPr>
          <w:noProof/>
          <w:lang w:val="ru-RU" w:eastAsia="en-US"/>
        </w:rPr>
      </w:pPr>
    </w:p>
    <w:p w:rsidR="00F66721" w:rsidRPr="00C17DEF" w:rsidRDefault="00F66721" w:rsidP="00781B42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Построен двунаправленный список с заглавным звеном, содержащий одно звено. Мы предоставляем возможность читателю проделать самостоятельно несколько последующих шагов алгоритма.</w:t>
      </w:r>
    </w:p>
    <w:p w:rsidR="00F66721" w:rsidRPr="00C17DEF" w:rsidRDefault="00F66721" w:rsidP="00781B42">
      <w:pPr>
        <w:pStyle w:val="Main"/>
        <w:ind w:firstLine="567"/>
        <w:rPr>
          <w:lang w:val="ru-RU"/>
        </w:rPr>
      </w:pPr>
      <w:bookmarkStart w:id="50" w:name="AP01986"/>
      <w:r w:rsidRPr="00C17DEF">
        <w:rPr>
          <w:lang w:val="ru-RU"/>
        </w:rPr>
        <w:t xml:space="preserve">Запишем </w:t>
      </w:r>
      <w:bookmarkEnd w:id="50"/>
      <w:r w:rsidRPr="00C17DEF">
        <w:rPr>
          <w:lang w:val="ru-RU"/>
        </w:rPr>
        <w:t>функцию построения двунаправленного списка с заглавным звеном:</w:t>
      </w:r>
    </w:p>
    <w:p w:rsidR="00F66721" w:rsidRPr="00C17DEF" w:rsidRDefault="00F66721" w:rsidP="00781B42">
      <w:pPr>
        <w:pStyle w:val="Main"/>
        <w:ind w:firstLine="567"/>
        <w:rPr>
          <w:lang w:val="ru-RU"/>
        </w:rPr>
      </w:pPr>
    </w:p>
    <w:p w:rsidR="00781B42" w:rsidRPr="00446A2E" w:rsidRDefault="00781B42" w:rsidP="00781B4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Postroenie (node **nsp, node **ksp)</w:t>
      </w:r>
    </w:p>
    <w:p w:rsidR="00D93D60" w:rsidRPr="00C17DEF" w:rsidRDefault="00781B42" w:rsidP="00781B4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Построение двунаправленного списка с заглавным звеном:</w:t>
      </w:r>
    </w:p>
    <w:p w:rsidR="00781B42" w:rsidRPr="00C17DEF" w:rsidRDefault="00781B42" w:rsidP="00781B4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*nsp - указатель на начало списка,</w:t>
      </w:r>
    </w:p>
    <w:p w:rsidR="00781B42" w:rsidRPr="00C17DEF" w:rsidRDefault="00781B42" w:rsidP="00781B4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*ksp - указатель на конец списка.</w:t>
      </w:r>
    </w:p>
    <w:p w:rsidR="00781B42" w:rsidRPr="00446A2E" w:rsidRDefault="00781B42" w:rsidP="00781B4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781B42" w:rsidRPr="00446A2E" w:rsidRDefault="00781B42" w:rsidP="00781B4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*rsp;</w:t>
      </w:r>
    </w:p>
    <w:p w:rsidR="00781B42" w:rsidRPr="00446A2E" w:rsidRDefault="00781B42" w:rsidP="00781B4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el;</w:t>
      </w:r>
    </w:p>
    <w:p w:rsidR="00781B42" w:rsidRPr="00446A2E" w:rsidRDefault="00781B42" w:rsidP="00781B4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*nsp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(node);</w:t>
      </w:r>
    </w:p>
    <w:p w:rsidR="00781B42" w:rsidRPr="00446A2E" w:rsidRDefault="00781B42" w:rsidP="00781B4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rsp = *nsp;</w:t>
      </w:r>
    </w:p>
    <w:p w:rsidR="00781B42" w:rsidRPr="00446A2E" w:rsidRDefault="00781B42" w:rsidP="00781B4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(**nsp).pred = (**nsp).sled = NULL;</w:t>
      </w:r>
    </w:p>
    <w:p w:rsidR="00781B42" w:rsidRPr="00C17DEF" w:rsidRDefault="00781B42" w:rsidP="00781B4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"Вводите последовательность:\n"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 cin&gt;&gt;el;</w:t>
      </w:r>
    </w:p>
    <w:p w:rsidR="00781B42" w:rsidRPr="005D5D7D" w:rsidRDefault="00781B42" w:rsidP="00781B4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5D5D7D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(el!=0)</w:t>
      </w:r>
    </w:p>
    <w:p w:rsidR="00D93D60" w:rsidRPr="00446A2E" w:rsidRDefault="00781B42" w:rsidP="00781B4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{ (*rsp).sled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(node); (*((*rsp).sled)).pred = rsp;</w:t>
      </w:r>
    </w:p>
    <w:p w:rsidR="00D93D60" w:rsidRPr="00446A2E" w:rsidRDefault="00781B42" w:rsidP="00781B42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rsp = (*rsp).sled; (*rsp).sled = NULL; (*rsp).elem = el;</w:t>
      </w:r>
    </w:p>
    <w:p w:rsidR="00781B42" w:rsidRPr="00C17DEF" w:rsidRDefault="00781B42" w:rsidP="00781B4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cin&gt;&gt;el; }</w:t>
      </w:r>
    </w:p>
    <w:p w:rsidR="00781B42" w:rsidRPr="00C17DEF" w:rsidRDefault="00781B42" w:rsidP="00781B4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*ksp = rsp;</w:t>
      </w:r>
    </w:p>
    <w:p w:rsidR="00781B42" w:rsidRPr="00C17DEF" w:rsidRDefault="00781B42" w:rsidP="00781B4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F66721" w:rsidRPr="00C17DEF" w:rsidRDefault="00F66721" w:rsidP="00781B42">
      <w:pPr>
        <w:pStyle w:val="Main"/>
        <w:ind w:firstLine="567"/>
        <w:rPr>
          <w:lang w:val="ru-RU"/>
        </w:rPr>
      </w:pPr>
    </w:p>
    <w:p w:rsidR="00F66721" w:rsidRPr="00C17DEF" w:rsidRDefault="00F66721" w:rsidP="00781B42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Со следующего шага мы начнем рассматривать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алгоритмы обхода двунаправленного списка</w:t>
      </w:r>
      <w:r w:rsidRPr="00C17DEF">
        <w:rPr>
          <w:lang w:val="ru-RU"/>
        </w:rPr>
        <w:t>.</w:t>
      </w:r>
    </w:p>
    <w:p w:rsidR="006F51CA" w:rsidRPr="00C17DEF" w:rsidRDefault="006F51CA" w:rsidP="003F50D3">
      <w:pPr>
        <w:pStyle w:val="Main"/>
        <w:ind w:firstLine="567"/>
        <w:rPr>
          <w:lang w:val="ru-RU"/>
        </w:rPr>
      </w:pPr>
    </w:p>
    <w:p w:rsidR="005477F1" w:rsidRPr="0045129C" w:rsidRDefault="005477F1" w:rsidP="0045129C">
      <w:pPr>
        <w:pStyle w:val="3"/>
        <w:keepNext w:val="0"/>
        <w:spacing w:before="0" w:after="0"/>
        <w:ind w:left="709" w:firstLine="0"/>
        <w:rPr>
          <w:sz w:val="20"/>
          <w:szCs w:val="20"/>
        </w:rPr>
      </w:pPr>
      <w:bookmarkStart w:id="51" w:name="_Toc515771018"/>
      <w:r w:rsidRPr="0045129C">
        <w:rPr>
          <w:sz w:val="20"/>
          <w:szCs w:val="20"/>
        </w:rPr>
        <w:t>Проход по линейному двунаправленному списку, начиная с его начала</w:t>
      </w:r>
      <w:bookmarkEnd w:id="51"/>
    </w:p>
    <w:p w:rsidR="00D93D60" w:rsidRPr="00C17DEF" w:rsidRDefault="005477F1" w:rsidP="0021499F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один из способов перемещения по списку</w:t>
      </w:r>
      <w:r w:rsidRPr="00C17DEF">
        <w:rPr>
          <w:lang w:val="ru-RU"/>
        </w:rPr>
        <w:t>.</w:t>
      </w:r>
    </w:p>
    <w:p w:rsidR="005477F1" w:rsidRPr="00C17DEF" w:rsidRDefault="005477F1" w:rsidP="0021499F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Алгоритм перемещения может быть следующим.</w:t>
      </w:r>
    </w:p>
    <w:p w:rsidR="00FA2CE1" w:rsidRPr="00FA2CE1" w:rsidRDefault="005477F1" w:rsidP="00FA2CE1">
      <w:pPr>
        <w:pStyle w:val="Main"/>
        <w:numPr>
          <w:ilvl w:val="0"/>
          <w:numId w:val="34"/>
        </w:numPr>
        <w:ind w:left="426"/>
        <w:rPr>
          <w:lang w:val="ru-RU"/>
        </w:rPr>
      </w:pPr>
      <w:r w:rsidRPr="00C17DEF">
        <w:rPr>
          <w:lang w:val="ru-RU"/>
        </w:rPr>
        <w:t>Установим указатель</w:t>
      </w:r>
      <w:r w:rsidR="005D5D7D">
        <w:rPr>
          <w:lang w:val="ru-RU"/>
        </w:rPr>
        <w:t xml:space="preserve"> </w:t>
      </w:r>
      <w:proofErr w:type="spellStart"/>
      <w:r w:rsidRPr="00C17DEF">
        <w:rPr>
          <w:b/>
          <w:lang w:val="ru-RU"/>
        </w:rPr>
        <w:t>rsp</w:t>
      </w:r>
      <w:proofErr w:type="spellEnd"/>
      <w:r w:rsidR="005D5D7D">
        <w:rPr>
          <w:lang w:val="ru-RU"/>
        </w:rPr>
        <w:t xml:space="preserve"> </w:t>
      </w:r>
      <w:r w:rsidRPr="00C17DEF">
        <w:rPr>
          <w:lang w:val="ru-RU"/>
        </w:rPr>
        <w:t>на</w:t>
      </w:r>
      <w:r w:rsidR="00FA2CE1">
        <w:rPr>
          <w:lang w:val="ru-RU"/>
        </w:rPr>
        <w:t xml:space="preserve"> звено, следующее </w:t>
      </w:r>
      <w:proofErr w:type="gramStart"/>
      <w:r w:rsidR="00FA2CE1">
        <w:rPr>
          <w:lang w:val="ru-RU"/>
        </w:rPr>
        <w:t>за</w:t>
      </w:r>
      <w:proofErr w:type="gramEnd"/>
      <w:r w:rsidR="00FA2CE1">
        <w:rPr>
          <w:lang w:val="ru-RU"/>
        </w:rPr>
        <w:t xml:space="preserve"> заглавным.</w:t>
      </w:r>
    </w:p>
    <w:p w:rsidR="00FA2CE1" w:rsidRPr="00FA2CE1" w:rsidRDefault="005477F1" w:rsidP="00FA2CE1">
      <w:pPr>
        <w:pStyle w:val="Main"/>
        <w:numPr>
          <w:ilvl w:val="0"/>
          <w:numId w:val="34"/>
        </w:numPr>
        <w:ind w:left="426"/>
        <w:rPr>
          <w:lang w:val="ru-RU"/>
        </w:rPr>
      </w:pPr>
      <w:r w:rsidRPr="00C17DEF">
        <w:rPr>
          <w:lang w:val="ru-RU"/>
        </w:rPr>
        <w:t>Далее, в цикле указатель будем перемещать по списку "с помощью" оператора</w:t>
      </w:r>
      <w:r w:rsidR="005D5D7D">
        <w:rPr>
          <w:lang w:val="ru-RU"/>
        </w:rPr>
        <w:t xml:space="preserve"> </w:t>
      </w:r>
      <w:proofErr w:type="spellStart"/>
      <w:r w:rsidRPr="00C17DEF">
        <w:rPr>
          <w:b/>
          <w:lang w:val="ru-RU"/>
        </w:rPr>
        <w:t>rsp</w:t>
      </w:r>
      <w:proofErr w:type="spellEnd"/>
      <w:r w:rsidRPr="00C17DEF">
        <w:rPr>
          <w:b/>
          <w:lang w:val="ru-RU"/>
        </w:rPr>
        <w:t xml:space="preserve"> = (*</w:t>
      </w:r>
      <w:proofErr w:type="spellStart"/>
      <w:r w:rsidRPr="00C17DEF">
        <w:rPr>
          <w:b/>
          <w:lang w:val="ru-RU"/>
        </w:rPr>
        <w:t>rsp</w:t>
      </w:r>
      <w:proofErr w:type="spellEnd"/>
      <w:r w:rsidRPr="00C17DEF">
        <w:rPr>
          <w:b/>
          <w:lang w:val="ru-RU"/>
        </w:rPr>
        <w:t>).</w:t>
      </w:r>
      <w:proofErr w:type="spellStart"/>
      <w:r w:rsidRPr="00C17DEF">
        <w:rPr>
          <w:b/>
          <w:lang w:val="ru-RU"/>
        </w:rPr>
        <w:t>sled</w:t>
      </w:r>
      <w:proofErr w:type="spellEnd"/>
      <w:r w:rsidRPr="00C17DEF">
        <w:rPr>
          <w:b/>
          <w:lang w:val="ru-RU"/>
        </w:rPr>
        <w:t>;</w:t>
      </w:r>
      <w:r w:rsidRPr="00C17DEF">
        <w:rPr>
          <w:lang w:val="ru-RU"/>
        </w:rPr>
        <w:t>.</w:t>
      </w:r>
    </w:p>
    <w:p w:rsidR="005477F1" w:rsidRPr="00C17DEF" w:rsidRDefault="005477F1" w:rsidP="00FA2CE1">
      <w:pPr>
        <w:pStyle w:val="Main"/>
        <w:numPr>
          <w:ilvl w:val="0"/>
          <w:numId w:val="34"/>
        </w:numPr>
        <w:ind w:left="426"/>
        <w:rPr>
          <w:lang w:val="ru-RU"/>
        </w:rPr>
      </w:pPr>
      <w:r w:rsidRPr="00C17DEF">
        <w:rPr>
          <w:lang w:val="ru-RU"/>
        </w:rPr>
        <w:t>"Движение" указателя продолжается, пока</w:t>
      </w:r>
      <w:r w:rsidR="005D5D7D">
        <w:rPr>
          <w:lang w:val="ru-RU"/>
        </w:rPr>
        <w:t xml:space="preserve"> </w:t>
      </w:r>
      <w:proofErr w:type="spellStart"/>
      <w:r w:rsidRPr="00FA2CE1">
        <w:rPr>
          <w:b/>
          <w:lang w:val="ru-RU"/>
        </w:rPr>
        <w:t>rsp</w:t>
      </w:r>
      <w:proofErr w:type="spellEnd"/>
      <w:r w:rsidRPr="00FA2CE1">
        <w:rPr>
          <w:b/>
          <w:lang w:val="ru-RU"/>
        </w:rPr>
        <w:t>&lt;&gt;NULL</w:t>
      </w:r>
      <w:r w:rsidRPr="00C17DEF">
        <w:rPr>
          <w:lang w:val="ru-RU"/>
        </w:rPr>
        <w:t>.</w:t>
      </w:r>
    </w:p>
    <w:p w:rsidR="005477F1" w:rsidRPr="00C17DEF" w:rsidRDefault="005477F1" w:rsidP="0021499F">
      <w:pPr>
        <w:pStyle w:val="Main"/>
        <w:ind w:firstLine="0"/>
        <w:jc w:val="center"/>
        <w:rPr>
          <w:noProof/>
          <w:lang w:val="ru-RU" w:eastAsia="en-US"/>
        </w:rPr>
      </w:pPr>
    </w:p>
    <w:p w:rsidR="00E4266C" w:rsidRPr="00E4266C" w:rsidRDefault="00E4266C" w:rsidP="0021499F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448175" cy="1800225"/>
            <wp:effectExtent l="19050" t="0" r="9525" b="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7F1" w:rsidRPr="00C17DEF" w:rsidRDefault="005477F1" w:rsidP="0021499F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Рис.1. "Начальная позиция"</w:t>
      </w:r>
    </w:p>
    <w:p w:rsidR="005477F1" w:rsidRPr="00C17DEF" w:rsidRDefault="005477F1" w:rsidP="0021499F">
      <w:pPr>
        <w:pStyle w:val="Main"/>
        <w:ind w:firstLine="0"/>
        <w:jc w:val="center"/>
        <w:rPr>
          <w:noProof/>
          <w:lang w:val="ru-RU" w:eastAsia="en-US"/>
        </w:rPr>
      </w:pPr>
    </w:p>
    <w:p w:rsidR="005477F1" w:rsidRPr="00C17DEF" w:rsidRDefault="005477F1" w:rsidP="0021499F">
      <w:pPr>
        <w:pStyle w:val="Main"/>
        <w:ind w:firstLine="567"/>
        <w:rPr>
          <w:lang w:val="ru-RU"/>
        </w:rPr>
      </w:pPr>
      <w:bookmarkStart w:id="52" w:name="AP01987"/>
      <w:r w:rsidRPr="00C17DEF">
        <w:rPr>
          <w:lang w:val="ru-RU"/>
        </w:rPr>
        <w:t xml:space="preserve">Алгоритм </w:t>
      </w:r>
      <w:bookmarkEnd w:id="52"/>
      <w:r w:rsidRPr="00C17DEF">
        <w:rPr>
          <w:lang w:val="ru-RU"/>
        </w:rPr>
        <w:t>оформим в виде функции:</w:t>
      </w:r>
    </w:p>
    <w:p w:rsidR="005477F1" w:rsidRPr="00C17DEF" w:rsidRDefault="005477F1" w:rsidP="0021499F">
      <w:pPr>
        <w:pStyle w:val="Main"/>
        <w:ind w:firstLine="567"/>
        <w:rPr>
          <w:lang w:val="ru-RU"/>
        </w:rPr>
      </w:pPr>
    </w:p>
    <w:p w:rsidR="0021499F" w:rsidRPr="00446A2E" w:rsidRDefault="0021499F" w:rsidP="0021499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VyvodForward (node **nsp, node **ksp)</w:t>
      </w:r>
    </w:p>
    <w:p w:rsidR="0021499F" w:rsidRPr="00C17DEF" w:rsidRDefault="0021499F" w:rsidP="0021499F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Вывод содержимого двунаправленного списка от его начала.</w:t>
      </w:r>
    </w:p>
    <w:p w:rsidR="0021499F" w:rsidRPr="00C17DEF" w:rsidRDefault="0021499F" w:rsidP="0021499F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*nsp - указатель на начало списка,</w:t>
      </w:r>
    </w:p>
    <w:p w:rsidR="0021499F" w:rsidRPr="00C17DEF" w:rsidRDefault="0021499F" w:rsidP="0021499F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*ksp - указатель на конец списка.</w:t>
      </w:r>
    </w:p>
    <w:p w:rsidR="00D93D60" w:rsidRPr="00446A2E" w:rsidRDefault="0021499F" w:rsidP="0021499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21499F" w:rsidRPr="00446A2E" w:rsidRDefault="0021499F" w:rsidP="0021499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*rsp;</w:t>
      </w:r>
    </w:p>
    <w:p w:rsidR="0021499F" w:rsidRPr="00446A2E" w:rsidRDefault="0021499F" w:rsidP="0021499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rsp = (**nsp).sled;</w:t>
      </w:r>
    </w:p>
    <w:p w:rsidR="0021499F" w:rsidRPr="005D5D7D" w:rsidRDefault="0021499F" w:rsidP="0021499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&lt;&lt;</w:t>
      </w:r>
      <w:r w:rsidRPr="005D5D7D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Двунаправленный</w:t>
      </w:r>
      <w:r w:rsidRPr="005D5D7D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список</w:t>
      </w:r>
      <w:r w:rsidRPr="005D5D7D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содержит</w:t>
      </w:r>
      <w:r w:rsidRPr="005D5D7D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: "</w:t>
      </w:r>
      <w:r w:rsidRPr="005D5D7D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1499F" w:rsidRPr="005D5D7D" w:rsidRDefault="0021499F" w:rsidP="0021499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(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rsp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!=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NULL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)</w:t>
      </w:r>
    </w:p>
    <w:p w:rsidR="0021499F" w:rsidRPr="00446A2E" w:rsidRDefault="0021499F" w:rsidP="0021499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{ cout&lt;&lt;(*rsp).elem; rsp = (*rsp).sled;}</w:t>
      </w:r>
    </w:p>
    <w:p w:rsidR="0021499F" w:rsidRPr="00C17DEF" w:rsidRDefault="0021499F" w:rsidP="0021499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cout&lt;&lt;endl;</w:t>
      </w:r>
    </w:p>
    <w:p w:rsidR="0021499F" w:rsidRPr="00C17DEF" w:rsidRDefault="0021499F" w:rsidP="0021499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5477F1" w:rsidRPr="00C17DEF" w:rsidRDefault="005477F1" w:rsidP="0021499F">
      <w:pPr>
        <w:pStyle w:val="Main"/>
        <w:ind w:firstLine="567"/>
        <w:rPr>
          <w:lang w:val="ru-RU"/>
        </w:rPr>
      </w:pPr>
    </w:p>
    <w:p w:rsidR="005477F1" w:rsidRPr="00C17DEF" w:rsidRDefault="005477F1" w:rsidP="0021499F">
      <w:pPr>
        <w:pStyle w:val="Main"/>
        <w:ind w:firstLine="567"/>
        <w:rPr>
          <w:b/>
          <w:lang w:val="ru-RU"/>
        </w:rPr>
      </w:pPr>
      <w:r w:rsidRPr="00C17DEF">
        <w:rPr>
          <w:lang w:val="ru-RU"/>
        </w:rPr>
        <w:t>На следующем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другой способ перемещения по списку.</w:t>
      </w:r>
    </w:p>
    <w:p w:rsidR="00AC7876" w:rsidRPr="00C17DEF" w:rsidRDefault="00AC7876" w:rsidP="003F50D3">
      <w:pPr>
        <w:pStyle w:val="Main"/>
        <w:ind w:firstLine="567"/>
        <w:rPr>
          <w:b/>
          <w:lang w:val="ru-RU"/>
        </w:rPr>
      </w:pPr>
    </w:p>
    <w:p w:rsidR="0021499F" w:rsidRPr="0045129C" w:rsidRDefault="0021499F" w:rsidP="0045129C">
      <w:pPr>
        <w:pStyle w:val="3"/>
        <w:keepNext w:val="0"/>
        <w:spacing w:before="0" w:after="0"/>
        <w:ind w:left="709" w:firstLine="0"/>
        <w:rPr>
          <w:sz w:val="20"/>
          <w:szCs w:val="20"/>
        </w:rPr>
      </w:pPr>
      <w:bookmarkStart w:id="53" w:name="_Toc515771019"/>
      <w:r w:rsidRPr="0045129C">
        <w:rPr>
          <w:sz w:val="20"/>
          <w:szCs w:val="20"/>
        </w:rPr>
        <w:t>Проход по линейному двунаправленному списку, начиная с его конца</w:t>
      </w:r>
      <w:bookmarkEnd w:id="53"/>
    </w:p>
    <w:p w:rsidR="00D93D60" w:rsidRPr="00C17DEF" w:rsidRDefault="0021499F" w:rsidP="0021499F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рассмотрим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проход по списку, начиная с его конца.</w:t>
      </w:r>
    </w:p>
    <w:p w:rsidR="0021499F" w:rsidRPr="00C17DEF" w:rsidRDefault="0021499F" w:rsidP="0021499F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Алгоритм перемещения может быть следующим.</w:t>
      </w:r>
    </w:p>
    <w:p w:rsidR="00FA2CE1" w:rsidRPr="00FA2CE1" w:rsidRDefault="0021499F" w:rsidP="00FA2CE1">
      <w:pPr>
        <w:pStyle w:val="Main"/>
        <w:numPr>
          <w:ilvl w:val="0"/>
          <w:numId w:val="35"/>
        </w:numPr>
        <w:ind w:left="426"/>
        <w:rPr>
          <w:lang w:val="ru-RU"/>
        </w:rPr>
      </w:pPr>
      <w:r w:rsidRPr="00C17DEF">
        <w:rPr>
          <w:lang w:val="ru-RU"/>
        </w:rPr>
        <w:t>Установим указатель</w:t>
      </w:r>
      <w:r w:rsidR="005D5D7D">
        <w:rPr>
          <w:lang w:val="ru-RU"/>
        </w:rPr>
        <w:t xml:space="preserve"> </w:t>
      </w:r>
      <w:proofErr w:type="spellStart"/>
      <w:r w:rsidRPr="00C17DEF">
        <w:rPr>
          <w:b/>
          <w:lang w:val="ru-RU"/>
        </w:rPr>
        <w:t>rsp</w:t>
      </w:r>
      <w:proofErr w:type="spellEnd"/>
      <w:r w:rsidR="005D5D7D">
        <w:rPr>
          <w:lang w:val="ru-RU"/>
        </w:rPr>
        <w:t xml:space="preserve"> </w:t>
      </w:r>
      <w:r w:rsidRPr="00C17DEF">
        <w:rPr>
          <w:lang w:val="ru-RU"/>
        </w:rPr>
        <w:t>на последнее</w:t>
      </w:r>
      <w:r w:rsidR="00FA2CE1">
        <w:rPr>
          <w:lang w:val="ru-RU"/>
        </w:rPr>
        <w:t xml:space="preserve"> звено двунаправленного списка.</w:t>
      </w:r>
    </w:p>
    <w:p w:rsidR="00FA2CE1" w:rsidRPr="00FA2CE1" w:rsidRDefault="0021499F" w:rsidP="00FA2CE1">
      <w:pPr>
        <w:pStyle w:val="Main"/>
        <w:numPr>
          <w:ilvl w:val="0"/>
          <w:numId w:val="35"/>
        </w:numPr>
        <w:ind w:left="426"/>
        <w:rPr>
          <w:lang w:val="ru-RU"/>
        </w:rPr>
      </w:pPr>
      <w:r w:rsidRPr="00C17DEF">
        <w:rPr>
          <w:lang w:val="ru-RU"/>
        </w:rPr>
        <w:t>Далее, в цикле указатель перемещается по списку "с помощью" оператора</w:t>
      </w:r>
      <w:r w:rsidR="005D5D7D">
        <w:rPr>
          <w:lang w:val="ru-RU"/>
        </w:rPr>
        <w:t xml:space="preserve"> </w:t>
      </w:r>
      <w:proofErr w:type="spellStart"/>
      <w:r w:rsidRPr="00C17DEF">
        <w:rPr>
          <w:b/>
          <w:lang w:val="ru-RU"/>
        </w:rPr>
        <w:t>rsp</w:t>
      </w:r>
      <w:proofErr w:type="spellEnd"/>
      <w:r w:rsidRPr="00C17DEF">
        <w:rPr>
          <w:b/>
          <w:lang w:val="ru-RU"/>
        </w:rPr>
        <w:t xml:space="preserve"> = (*</w:t>
      </w:r>
      <w:proofErr w:type="spellStart"/>
      <w:r w:rsidRPr="00C17DEF">
        <w:rPr>
          <w:b/>
          <w:lang w:val="ru-RU"/>
        </w:rPr>
        <w:t>rsp</w:t>
      </w:r>
      <w:proofErr w:type="spellEnd"/>
      <w:r w:rsidRPr="00C17DEF">
        <w:rPr>
          <w:b/>
          <w:lang w:val="ru-RU"/>
        </w:rPr>
        <w:t>).</w:t>
      </w:r>
      <w:proofErr w:type="spellStart"/>
      <w:r w:rsidRPr="00C17DEF">
        <w:rPr>
          <w:b/>
          <w:lang w:val="ru-RU"/>
        </w:rPr>
        <w:t>pred</w:t>
      </w:r>
      <w:proofErr w:type="spellEnd"/>
      <w:r w:rsidRPr="00C17DEF">
        <w:rPr>
          <w:b/>
          <w:lang w:val="ru-RU"/>
        </w:rPr>
        <w:t>;</w:t>
      </w:r>
      <w:r w:rsidR="00FA2CE1">
        <w:rPr>
          <w:lang w:val="ru-RU"/>
        </w:rPr>
        <w:t>.</w:t>
      </w:r>
    </w:p>
    <w:p w:rsidR="0021499F" w:rsidRPr="00C17DEF" w:rsidRDefault="0021499F" w:rsidP="00FA2CE1">
      <w:pPr>
        <w:pStyle w:val="Main"/>
        <w:numPr>
          <w:ilvl w:val="0"/>
          <w:numId w:val="35"/>
        </w:numPr>
        <w:ind w:left="426"/>
        <w:rPr>
          <w:lang w:val="ru-RU"/>
        </w:rPr>
      </w:pPr>
      <w:r w:rsidRPr="00C17DEF">
        <w:rPr>
          <w:lang w:val="ru-RU"/>
        </w:rPr>
        <w:t>Ясно, что "движение" указателя продолжается, пока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(*</w:t>
      </w:r>
      <w:proofErr w:type="spellStart"/>
      <w:r w:rsidRPr="00C17DEF">
        <w:rPr>
          <w:b/>
          <w:lang w:val="ru-RU"/>
        </w:rPr>
        <w:t>rsp</w:t>
      </w:r>
      <w:proofErr w:type="spellEnd"/>
      <w:r w:rsidRPr="00C17DEF">
        <w:rPr>
          <w:b/>
          <w:lang w:val="ru-RU"/>
        </w:rPr>
        <w:t>).</w:t>
      </w:r>
      <w:proofErr w:type="spellStart"/>
      <w:r w:rsidRPr="00C17DEF">
        <w:rPr>
          <w:b/>
          <w:lang w:val="ru-RU"/>
        </w:rPr>
        <w:t>pred</w:t>
      </w:r>
      <w:proofErr w:type="spellEnd"/>
      <w:r w:rsidRPr="00C17DEF">
        <w:rPr>
          <w:b/>
          <w:lang w:val="ru-RU"/>
        </w:rPr>
        <w:t>&lt;&gt;NULL</w:t>
      </w:r>
      <w:r w:rsidRPr="00C17DEF">
        <w:rPr>
          <w:lang w:val="ru-RU"/>
        </w:rPr>
        <w:t>.</w:t>
      </w:r>
    </w:p>
    <w:p w:rsidR="0021499F" w:rsidRPr="00C17DEF" w:rsidRDefault="0021499F" w:rsidP="0021499F">
      <w:pPr>
        <w:pStyle w:val="Main"/>
        <w:ind w:firstLine="0"/>
        <w:jc w:val="center"/>
        <w:rPr>
          <w:noProof/>
          <w:lang w:val="ru-RU" w:eastAsia="en-US"/>
        </w:rPr>
      </w:pPr>
    </w:p>
    <w:p w:rsidR="0021499F" w:rsidRPr="00C17DEF" w:rsidRDefault="0058648F" w:rsidP="0021499F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404360" cy="1703070"/>
            <wp:effectExtent l="19050" t="0" r="0" b="0"/>
            <wp:docPr id="26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70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99F" w:rsidRPr="00C17DEF" w:rsidRDefault="0021499F" w:rsidP="0021499F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Рис.1. "Начальная позиция"</w:t>
      </w:r>
    </w:p>
    <w:p w:rsidR="0021499F" w:rsidRPr="00C17DEF" w:rsidRDefault="0021499F" w:rsidP="0021499F">
      <w:pPr>
        <w:pStyle w:val="Main"/>
        <w:ind w:firstLine="0"/>
        <w:jc w:val="center"/>
        <w:rPr>
          <w:noProof/>
          <w:lang w:val="ru-RU" w:eastAsia="en-US"/>
        </w:rPr>
      </w:pPr>
    </w:p>
    <w:p w:rsidR="0021499F" w:rsidRPr="00C17DEF" w:rsidRDefault="0021499F" w:rsidP="0021499F">
      <w:pPr>
        <w:pStyle w:val="Main"/>
        <w:ind w:firstLine="567"/>
        <w:rPr>
          <w:lang w:val="ru-RU"/>
        </w:rPr>
      </w:pPr>
      <w:bookmarkStart w:id="54" w:name="AP01988"/>
      <w:r w:rsidRPr="00C17DEF">
        <w:rPr>
          <w:lang w:val="ru-RU"/>
        </w:rPr>
        <w:t xml:space="preserve">Алгоритм </w:t>
      </w:r>
      <w:bookmarkEnd w:id="54"/>
      <w:r w:rsidRPr="00C17DEF">
        <w:rPr>
          <w:lang w:val="ru-RU"/>
        </w:rPr>
        <w:t>оформим в виде функции:</w:t>
      </w:r>
    </w:p>
    <w:p w:rsidR="0021499F" w:rsidRPr="00C17DEF" w:rsidRDefault="0021499F" w:rsidP="0021499F">
      <w:pPr>
        <w:pStyle w:val="Main"/>
        <w:ind w:firstLine="567"/>
        <w:rPr>
          <w:lang w:val="ru-RU"/>
        </w:rPr>
      </w:pPr>
    </w:p>
    <w:p w:rsidR="0021499F" w:rsidRPr="00446A2E" w:rsidRDefault="0021499F" w:rsidP="0021499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VyvodBack (node **nsp, node **ksp)</w:t>
      </w:r>
    </w:p>
    <w:p w:rsidR="0021499F" w:rsidRPr="00C17DEF" w:rsidRDefault="0021499F" w:rsidP="0021499F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Вывод содержимого двунаправленного списка от его конца.</w:t>
      </w:r>
    </w:p>
    <w:p w:rsidR="0021499F" w:rsidRPr="00C17DEF" w:rsidRDefault="0021499F" w:rsidP="0021499F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*nsp - указатель на начало списка,</w:t>
      </w:r>
    </w:p>
    <w:p w:rsidR="0021499F" w:rsidRPr="00C17DEF" w:rsidRDefault="0021499F" w:rsidP="0021499F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*ksp - указатель на конец списка.</w:t>
      </w:r>
    </w:p>
    <w:p w:rsidR="0021499F" w:rsidRPr="00C17DEF" w:rsidRDefault="0021499F" w:rsidP="0021499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lastRenderedPageBreak/>
        <w:t>{</w:t>
      </w:r>
    </w:p>
    <w:p w:rsidR="0021499F" w:rsidRPr="00C17DEF" w:rsidRDefault="0021499F" w:rsidP="0021499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node *rsp;</w:t>
      </w:r>
    </w:p>
    <w:p w:rsidR="0021499F" w:rsidRPr="00C17DEF" w:rsidRDefault="0021499F" w:rsidP="0021499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21499F" w:rsidRPr="00C17DEF" w:rsidRDefault="0021499F" w:rsidP="0021499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rsp = *ksp;</w:t>
      </w:r>
    </w:p>
    <w:p w:rsidR="0021499F" w:rsidRPr="00C17DEF" w:rsidRDefault="0021499F" w:rsidP="0021499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"Двунаправленный список в обратном порядке: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1499F" w:rsidRPr="00446A2E" w:rsidRDefault="0021499F" w:rsidP="0021499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((*rsp).pred!=NULL)</w:t>
      </w:r>
    </w:p>
    <w:p w:rsidR="0021499F" w:rsidRPr="00446A2E" w:rsidRDefault="0021499F" w:rsidP="0021499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 cout&lt;&lt; (*rsp).elem; rsp = (*rsp).pred;}</w:t>
      </w:r>
    </w:p>
    <w:p w:rsidR="0021499F" w:rsidRPr="00C17DEF" w:rsidRDefault="0021499F" w:rsidP="0021499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cout&lt;&lt;endl;</w:t>
      </w:r>
    </w:p>
    <w:p w:rsidR="0021499F" w:rsidRPr="00C17DEF" w:rsidRDefault="0021499F" w:rsidP="0021499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21499F" w:rsidRPr="00C17DEF" w:rsidRDefault="0021499F" w:rsidP="0021499F">
      <w:pPr>
        <w:pStyle w:val="Main"/>
        <w:ind w:firstLine="567"/>
        <w:rPr>
          <w:lang w:val="ru-RU"/>
        </w:rPr>
      </w:pPr>
    </w:p>
    <w:p w:rsidR="0021499F" w:rsidRPr="00C17DEF" w:rsidRDefault="0021499F" w:rsidP="0021499F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Со следующего шага мы начнем рассматривать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основные операции над списками</w:t>
      </w:r>
      <w:r w:rsidRPr="00C17DEF">
        <w:rPr>
          <w:lang w:val="ru-RU"/>
        </w:rPr>
        <w:t>.</w:t>
      </w:r>
    </w:p>
    <w:p w:rsidR="00AC7876" w:rsidRPr="00C17DEF" w:rsidRDefault="00AC7876" w:rsidP="003F50D3">
      <w:pPr>
        <w:pStyle w:val="Main"/>
        <w:ind w:firstLine="567"/>
        <w:rPr>
          <w:lang w:val="ru-RU"/>
        </w:rPr>
      </w:pPr>
    </w:p>
    <w:p w:rsidR="00225C93" w:rsidRPr="0045129C" w:rsidRDefault="00225C93" w:rsidP="0045129C">
      <w:pPr>
        <w:pStyle w:val="3"/>
        <w:keepNext w:val="0"/>
        <w:spacing w:before="0" w:after="0"/>
        <w:ind w:left="709" w:firstLine="0"/>
        <w:rPr>
          <w:sz w:val="20"/>
          <w:szCs w:val="20"/>
        </w:rPr>
      </w:pPr>
      <w:bookmarkStart w:id="55" w:name="_Toc515771020"/>
      <w:r w:rsidRPr="0045129C">
        <w:rPr>
          <w:sz w:val="20"/>
          <w:szCs w:val="20"/>
        </w:rPr>
        <w:t>Поиск звена в двунаправленном списке, начиная с начала списка</w:t>
      </w:r>
      <w:bookmarkEnd w:id="55"/>
    </w:p>
    <w:p w:rsidR="00D93D60" w:rsidRPr="00C17DEF" w:rsidRDefault="00225C93" w:rsidP="00225C93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рассмотрим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первый способ поиска звена.</w:t>
      </w:r>
    </w:p>
    <w:p w:rsidR="00225C93" w:rsidRPr="00C17DEF" w:rsidRDefault="00225C93" w:rsidP="00225C93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Поиск звена в двунаправленном списке можно производить в двух направлениях: с начала и с конца списка. Рассмотрим алгоритм поиска с начала списка.</w:t>
      </w:r>
    </w:p>
    <w:p w:rsidR="00225C93" w:rsidRPr="00C17DEF" w:rsidRDefault="00225C93" w:rsidP="00225C93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Обозначим через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Элем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информационное поле звена, которое необходимо найти в списке. Вначале опишем алгоритм:</w:t>
      </w:r>
    </w:p>
    <w:p w:rsidR="00225C93" w:rsidRPr="00C17DEF" w:rsidRDefault="00225C93" w:rsidP="00225C93">
      <w:pPr>
        <w:pStyle w:val="Main"/>
        <w:ind w:firstLine="567"/>
        <w:rPr>
          <w:lang w:val="ru-RU"/>
        </w:rPr>
      </w:pPr>
    </w:p>
    <w:p w:rsidR="00225C93" w:rsidRPr="00C17DEF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Res = NULL;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//Указатель на искомое звено содержит NULL.</w:t>
      </w:r>
    </w:p>
    <w:p w:rsidR="00D93D60" w:rsidRPr="00C17DEF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q = (*nsp).sled;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//Рабочий указатель установим на звено,</w:t>
      </w:r>
    </w:p>
    <w:p w:rsidR="00225C93" w:rsidRPr="00C17DEF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           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//следующее за заглавным.</w:t>
      </w:r>
    </w:p>
    <w:p w:rsidR="00225C93" w:rsidRPr="005D5D7D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(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q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!=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NULL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&amp;&amp;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Res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=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NULL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)</w:t>
      </w:r>
    </w:p>
    <w:p w:rsidR="00225C93" w:rsidRPr="00C17DEF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{</w:t>
      </w:r>
    </w:p>
    <w:p w:rsidR="00225C93" w:rsidRPr="00C17DEF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if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((*q).elem==Элем)</w:t>
      </w:r>
    </w:p>
    <w:p w:rsidR="00D93D60" w:rsidRPr="00C17DEF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Если звено, содержащее элемент Элем, найдено, то</w:t>
      </w:r>
    </w:p>
    <w:p w:rsidR="00225C93" w:rsidRPr="00C17DEF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//запоминаем указатель на найденное звено.</w:t>
      </w:r>
    </w:p>
    <w:p w:rsidR="00225C93" w:rsidRPr="00C17DEF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Res = q;</w:t>
      </w:r>
    </w:p>
    <w:p w:rsidR="00225C93" w:rsidRPr="00C17DEF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</w:p>
    <w:p w:rsidR="00225C93" w:rsidRPr="00C17DEF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... иначе: перемещаем рабочий указатель по списку.</w:t>
      </w:r>
    </w:p>
    <w:p w:rsidR="00225C93" w:rsidRPr="00C17DEF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q = (*q).sled;</w:t>
      </w:r>
    </w:p>
    <w:p w:rsidR="00225C93" w:rsidRPr="00C17DEF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}</w:t>
      </w:r>
    </w:p>
    <w:p w:rsidR="00225C93" w:rsidRPr="00C17DEF" w:rsidRDefault="00225C93" w:rsidP="00225C93">
      <w:pPr>
        <w:pStyle w:val="Main"/>
        <w:ind w:firstLine="567"/>
        <w:rPr>
          <w:lang w:val="ru-RU"/>
        </w:rPr>
      </w:pPr>
    </w:p>
    <w:p w:rsidR="00225C93" w:rsidRPr="00C17DEF" w:rsidRDefault="00225C93" w:rsidP="00225C93">
      <w:pPr>
        <w:pStyle w:val="Main"/>
        <w:ind w:firstLine="567"/>
        <w:rPr>
          <w:lang w:val="ru-RU"/>
        </w:rPr>
      </w:pPr>
      <w:bookmarkStart w:id="56" w:name="AP01989"/>
      <w:r w:rsidRPr="00C17DEF">
        <w:rPr>
          <w:lang w:val="ru-RU"/>
        </w:rPr>
        <w:t xml:space="preserve">Оформим </w:t>
      </w:r>
      <w:bookmarkEnd w:id="56"/>
      <w:r w:rsidRPr="00C17DEF">
        <w:rPr>
          <w:lang w:val="ru-RU"/>
        </w:rPr>
        <w:t>приведенный выше алгоритм в виде функции:</w:t>
      </w:r>
    </w:p>
    <w:p w:rsidR="00225C93" w:rsidRPr="00C17DEF" w:rsidRDefault="00225C93" w:rsidP="00225C93">
      <w:pPr>
        <w:pStyle w:val="Main"/>
        <w:ind w:firstLine="567"/>
        <w:rPr>
          <w:lang w:val="ru-RU"/>
        </w:rPr>
      </w:pPr>
    </w:p>
    <w:p w:rsidR="00225C93" w:rsidRPr="00446A2E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node *PoiskForward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el,node**nsp,node**ksp)</w:t>
      </w:r>
    </w:p>
    <w:p w:rsidR="00D93D60" w:rsidRPr="00C17DEF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Функция возвращает указатель на найденное звено,</w:t>
      </w:r>
    </w:p>
    <w:p w:rsidR="005D5D7D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содержащее элемент el двунаправленного списка,</w:t>
      </w:r>
    </w:p>
    <w:p w:rsidR="00D93D60" w:rsidRPr="00C17DEF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заданного указателями *nsp и *ksp, или NULL, если</w:t>
      </w:r>
    </w:p>
    <w:p w:rsidR="00225C93" w:rsidRPr="00C17DEF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звено в списке не найдено.</w:t>
      </w:r>
    </w:p>
    <w:p w:rsidR="00225C93" w:rsidRPr="00C17DEF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225C93" w:rsidRPr="00C17DEF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node *q;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Текущий указатель.</w:t>
      </w:r>
    </w:p>
    <w:p w:rsidR="00225C93" w:rsidRPr="005F5BC2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5F5BC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*Res;</w:t>
      </w:r>
    </w:p>
    <w:p w:rsidR="00225C93" w:rsidRPr="005F5BC2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25C93" w:rsidRPr="00446A2E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5F5BC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*Res = NULL; q = (**nsp).sled;</w:t>
      </w:r>
    </w:p>
    <w:p w:rsidR="00225C93" w:rsidRPr="00446A2E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(q!=NULL &amp;&amp; *Res=</w:t>
      </w:r>
      <w:r w:rsidR="00157F1D" w:rsidRPr="00157F1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NULL)</w:t>
      </w:r>
    </w:p>
    <w:p w:rsidR="00225C93" w:rsidRPr="00446A2E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((*q).elem==el) *Res = q;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 = (*q).sled;}</w:t>
      </w:r>
    </w:p>
    <w:p w:rsidR="00225C93" w:rsidRPr="00C17DEF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return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Res;</w:t>
      </w:r>
    </w:p>
    <w:p w:rsidR="00225C93" w:rsidRPr="00C17DEF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225C93" w:rsidRPr="00C17DEF" w:rsidRDefault="00225C93" w:rsidP="00225C93">
      <w:pPr>
        <w:pStyle w:val="Main"/>
        <w:ind w:firstLine="567"/>
        <w:rPr>
          <w:lang w:val="ru-RU"/>
        </w:rPr>
      </w:pPr>
    </w:p>
    <w:p w:rsidR="00225C93" w:rsidRPr="00C17DEF" w:rsidRDefault="00225C93" w:rsidP="00225C93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следующем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поиск звена, начиная с конца списка</w:t>
      </w:r>
      <w:r w:rsidRPr="00C17DEF">
        <w:rPr>
          <w:lang w:val="ru-RU"/>
        </w:rPr>
        <w:t>.</w:t>
      </w:r>
    </w:p>
    <w:p w:rsidR="00AC7876" w:rsidRPr="00C17DEF" w:rsidRDefault="00AC7876" w:rsidP="003F50D3">
      <w:pPr>
        <w:pStyle w:val="Main"/>
        <w:ind w:firstLine="567"/>
        <w:rPr>
          <w:lang w:val="ru-RU"/>
        </w:rPr>
      </w:pPr>
    </w:p>
    <w:p w:rsidR="00225C93" w:rsidRPr="0045129C" w:rsidRDefault="00225C93" w:rsidP="0045129C">
      <w:pPr>
        <w:pStyle w:val="3"/>
        <w:keepNext w:val="0"/>
        <w:spacing w:before="0" w:after="0"/>
        <w:ind w:left="709" w:firstLine="0"/>
        <w:rPr>
          <w:sz w:val="20"/>
          <w:szCs w:val="20"/>
        </w:rPr>
      </w:pPr>
      <w:bookmarkStart w:id="57" w:name="_Toc515771021"/>
      <w:r w:rsidRPr="0045129C">
        <w:rPr>
          <w:sz w:val="20"/>
          <w:szCs w:val="20"/>
        </w:rPr>
        <w:t>Поиск звена в двунаправленном списке, начиная с конца списка</w:t>
      </w:r>
      <w:bookmarkEnd w:id="57"/>
    </w:p>
    <w:p w:rsidR="00D93D60" w:rsidRPr="00C17DEF" w:rsidRDefault="00225C93" w:rsidP="00225C93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другой способ поиска звена в списке</w:t>
      </w:r>
      <w:r w:rsidRPr="00C17DEF">
        <w:rPr>
          <w:lang w:val="ru-RU"/>
        </w:rPr>
        <w:t>.</w:t>
      </w:r>
    </w:p>
    <w:p w:rsidR="00225C93" w:rsidRPr="00C17DEF" w:rsidRDefault="00225C93" w:rsidP="00225C93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Рассмотрим алгоритм поиска элемента, начиная с конца списка.</w:t>
      </w:r>
    </w:p>
    <w:p w:rsidR="0090261D" w:rsidRPr="0090261D" w:rsidRDefault="00225C93" w:rsidP="0090261D">
      <w:pPr>
        <w:pStyle w:val="Main"/>
        <w:numPr>
          <w:ilvl w:val="0"/>
          <w:numId w:val="36"/>
        </w:numPr>
        <w:ind w:left="426"/>
        <w:rPr>
          <w:lang w:val="ru-RU"/>
        </w:rPr>
      </w:pPr>
      <w:r w:rsidRPr="00C17DEF">
        <w:rPr>
          <w:lang w:val="ru-RU"/>
        </w:rPr>
        <w:t>Рабочий указатель устанавливается на последнее</w:t>
      </w:r>
      <w:r w:rsidR="0090261D">
        <w:rPr>
          <w:lang w:val="ru-RU"/>
        </w:rPr>
        <w:t xml:space="preserve"> звено двунаправленного списка.</w:t>
      </w:r>
    </w:p>
    <w:p w:rsidR="00225C93" w:rsidRPr="00C17DEF" w:rsidRDefault="00225C93" w:rsidP="0090261D">
      <w:pPr>
        <w:pStyle w:val="Main"/>
        <w:numPr>
          <w:ilvl w:val="0"/>
          <w:numId w:val="36"/>
        </w:numPr>
        <w:ind w:left="426"/>
        <w:rPr>
          <w:lang w:val="ru-RU"/>
        </w:rPr>
      </w:pPr>
      <w:r w:rsidRPr="00C17DEF">
        <w:rPr>
          <w:lang w:val="ru-RU"/>
        </w:rPr>
        <w:t>Анализ содержимого информационных полей происходит таким же образом, как и в функции</w:t>
      </w:r>
      <w:r w:rsidR="005D5D7D">
        <w:rPr>
          <w:lang w:val="ru-RU"/>
        </w:rPr>
        <w:t xml:space="preserve"> </w:t>
      </w:r>
      <w:hyperlink r:id="rId91" w:history="1">
        <w:proofErr w:type="spellStart"/>
        <w:r w:rsidRPr="00C17DEF">
          <w:rPr>
            <w:b/>
            <w:lang w:val="ru-RU"/>
          </w:rPr>
          <w:t>PoiskForward</w:t>
        </w:r>
        <w:proofErr w:type="spellEnd"/>
        <w:r w:rsidRPr="00C17DEF">
          <w:rPr>
            <w:b/>
            <w:lang w:val="ru-RU"/>
          </w:rPr>
          <w:t>()</w:t>
        </w:r>
      </w:hyperlink>
      <w:r w:rsidRPr="00C17DEF">
        <w:rPr>
          <w:lang w:val="ru-RU"/>
        </w:rPr>
        <w:t>, только рабочий указатель</w:t>
      </w:r>
      <w:r w:rsidR="005D5D7D">
        <w:rPr>
          <w:lang w:val="ru-RU"/>
        </w:rPr>
        <w:t xml:space="preserve"> </w:t>
      </w:r>
      <w:proofErr w:type="spellStart"/>
      <w:proofErr w:type="gramStart"/>
      <w:r w:rsidRPr="00C17DEF">
        <w:rPr>
          <w:lang w:val="ru-RU"/>
        </w:rPr>
        <w:t>q</w:t>
      </w:r>
      <w:proofErr w:type="spellEnd"/>
      <w:proofErr w:type="gramEnd"/>
      <w:r w:rsidR="005F5BC2">
        <w:rPr>
          <w:lang w:val="ru-RU"/>
        </w:rPr>
        <w:t xml:space="preserve"> </w:t>
      </w:r>
      <w:r w:rsidRPr="00C17DEF">
        <w:rPr>
          <w:lang w:val="ru-RU"/>
        </w:rPr>
        <w:t>теперь перемещается в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"обратном" направлении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с помощью оператора</w:t>
      </w:r>
      <w:r w:rsidR="005D5D7D">
        <w:rPr>
          <w:lang w:val="ru-RU"/>
        </w:rPr>
        <w:t xml:space="preserve"> </w:t>
      </w:r>
      <w:proofErr w:type="spellStart"/>
      <w:r w:rsidRPr="00C17DEF">
        <w:rPr>
          <w:b/>
          <w:lang w:val="ru-RU"/>
        </w:rPr>
        <w:t>q</w:t>
      </w:r>
      <w:proofErr w:type="spellEnd"/>
      <w:r w:rsidRPr="00C17DEF">
        <w:rPr>
          <w:b/>
          <w:lang w:val="ru-RU"/>
        </w:rPr>
        <w:t xml:space="preserve"> = (*</w:t>
      </w:r>
      <w:proofErr w:type="spellStart"/>
      <w:r w:rsidRPr="00C17DEF">
        <w:rPr>
          <w:b/>
          <w:lang w:val="ru-RU"/>
        </w:rPr>
        <w:t>q</w:t>
      </w:r>
      <w:proofErr w:type="spellEnd"/>
      <w:r w:rsidRPr="00C17DEF">
        <w:rPr>
          <w:b/>
          <w:lang w:val="ru-RU"/>
        </w:rPr>
        <w:t>).</w:t>
      </w:r>
      <w:proofErr w:type="spellStart"/>
      <w:r w:rsidRPr="00C17DEF">
        <w:rPr>
          <w:b/>
          <w:lang w:val="ru-RU"/>
        </w:rPr>
        <w:t>pred</w:t>
      </w:r>
      <w:proofErr w:type="spellEnd"/>
      <w:r w:rsidRPr="00C17DEF">
        <w:rPr>
          <w:b/>
          <w:lang w:val="ru-RU"/>
        </w:rPr>
        <w:t>;</w:t>
      </w:r>
      <w:r w:rsidRPr="00C17DEF">
        <w:rPr>
          <w:lang w:val="ru-RU"/>
        </w:rPr>
        <w:t>.</w:t>
      </w:r>
    </w:p>
    <w:p w:rsidR="00225C93" w:rsidRPr="00C17DEF" w:rsidRDefault="00225C93" w:rsidP="00225C93">
      <w:pPr>
        <w:pStyle w:val="Main"/>
        <w:ind w:firstLine="567"/>
        <w:rPr>
          <w:lang w:val="ru-RU"/>
        </w:rPr>
      </w:pPr>
      <w:bookmarkStart w:id="58" w:name="AP01990"/>
      <w:r w:rsidRPr="00C17DEF">
        <w:rPr>
          <w:lang w:val="ru-RU"/>
        </w:rPr>
        <w:t xml:space="preserve">Оформим </w:t>
      </w:r>
      <w:bookmarkEnd w:id="58"/>
      <w:r w:rsidRPr="00C17DEF">
        <w:rPr>
          <w:lang w:val="ru-RU"/>
        </w:rPr>
        <w:t>алгоритм в виде функции:</w:t>
      </w:r>
    </w:p>
    <w:p w:rsidR="00225C93" w:rsidRPr="00C17DEF" w:rsidRDefault="00225C93" w:rsidP="00225C93">
      <w:pPr>
        <w:pStyle w:val="Main"/>
        <w:ind w:firstLine="567"/>
        <w:rPr>
          <w:lang w:val="ru-RU"/>
        </w:rPr>
      </w:pPr>
    </w:p>
    <w:p w:rsidR="00225C93" w:rsidRPr="00446A2E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node *PoiskBack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el,node **nsp,node **ksp)</w:t>
      </w:r>
    </w:p>
    <w:p w:rsidR="00D93D60" w:rsidRPr="00C17DEF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Функция возвращает указатель на найденное звено,</w:t>
      </w:r>
    </w:p>
    <w:p w:rsidR="005D5D7D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содержащее элемент el двунаправленного списка,</w:t>
      </w:r>
    </w:p>
    <w:p w:rsidR="00D93D60" w:rsidRPr="00C17DEF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заданного указателями *nsp и *ksp, или NULL, если</w:t>
      </w:r>
    </w:p>
    <w:p w:rsidR="00225C93" w:rsidRPr="00C17DEF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звено в списке не найдено.</w:t>
      </w:r>
    </w:p>
    <w:p w:rsidR="00225C93" w:rsidRPr="00446A2E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225C93" w:rsidRPr="00446A2E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lastRenderedPageBreak/>
        <w:t xml:space="preserve">  node *q;</w:t>
      </w:r>
    </w:p>
    <w:p w:rsidR="00225C93" w:rsidRPr="00446A2E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*Res;</w:t>
      </w:r>
    </w:p>
    <w:p w:rsidR="00225C93" w:rsidRPr="00446A2E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25C93" w:rsidRPr="00446A2E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Res = NULL; q = *ksp;</w:t>
      </w:r>
    </w:p>
    <w:p w:rsidR="00225C93" w:rsidRPr="00446A2E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(q!=NULL &amp;&amp; Res==NULL)</w:t>
      </w:r>
    </w:p>
    <w:p w:rsidR="00225C93" w:rsidRPr="00446A2E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((*q).elem==el) Res = q;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 = (*q).pred;}</w:t>
      </w:r>
    </w:p>
    <w:p w:rsidR="00225C93" w:rsidRPr="00C17DEF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return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Res;</w:t>
      </w:r>
    </w:p>
    <w:p w:rsidR="00225C93" w:rsidRPr="00C17DEF" w:rsidRDefault="00225C93" w:rsidP="00225C9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225C93" w:rsidRPr="00C17DEF" w:rsidRDefault="00225C93" w:rsidP="00225C93">
      <w:pPr>
        <w:pStyle w:val="Main"/>
        <w:ind w:firstLine="567"/>
        <w:rPr>
          <w:lang w:val="ru-RU"/>
        </w:rPr>
      </w:pPr>
    </w:p>
    <w:p w:rsidR="00225C93" w:rsidRPr="00C17DEF" w:rsidRDefault="00225C93" w:rsidP="00225C93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Со следующего шага мы начнем знакомиться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со способами вставки звена в линейный двунаправленный список</w:t>
      </w:r>
      <w:r w:rsidRPr="00C17DEF">
        <w:rPr>
          <w:lang w:val="ru-RU"/>
        </w:rPr>
        <w:t>.</w:t>
      </w:r>
    </w:p>
    <w:p w:rsidR="00AC7876" w:rsidRPr="00C17DEF" w:rsidRDefault="00AC7876" w:rsidP="003F50D3">
      <w:pPr>
        <w:pStyle w:val="Main"/>
        <w:ind w:firstLine="567"/>
        <w:rPr>
          <w:lang w:val="ru-RU"/>
        </w:rPr>
      </w:pPr>
    </w:p>
    <w:p w:rsidR="00225C93" w:rsidRPr="0045129C" w:rsidRDefault="00225C93" w:rsidP="0045129C">
      <w:pPr>
        <w:pStyle w:val="3"/>
        <w:keepNext w:val="0"/>
        <w:spacing w:before="0" w:after="0"/>
        <w:ind w:left="709" w:firstLine="0"/>
        <w:rPr>
          <w:sz w:val="20"/>
          <w:szCs w:val="20"/>
        </w:rPr>
      </w:pPr>
      <w:bookmarkStart w:id="59" w:name="_Toc515771022"/>
      <w:r w:rsidRPr="0045129C">
        <w:rPr>
          <w:sz w:val="20"/>
          <w:szCs w:val="20"/>
        </w:rPr>
        <w:t>Вставка звена в двунаправленный список (1-й случай)</w:t>
      </w:r>
      <w:bookmarkEnd w:id="59"/>
    </w:p>
    <w:p w:rsidR="00D93D60" w:rsidRPr="00C17DEF" w:rsidRDefault="00225C93" w:rsidP="007D21DC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алгоритм вставки нового звена после звена, на которое указывает ссылка.</w:t>
      </w:r>
    </w:p>
    <w:p w:rsidR="00225C93" w:rsidRPr="00C17DEF" w:rsidRDefault="00225C93" w:rsidP="007D21DC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Вначале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алгоритм вставки звена после звена, на которое указывает ссылка</w:t>
      </w:r>
      <w:r w:rsidR="005D5D7D">
        <w:rPr>
          <w:b/>
          <w:lang w:val="ru-RU"/>
        </w:rPr>
        <w:t xml:space="preserve"> </w:t>
      </w:r>
      <w:proofErr w:type="spellStart"/>
      <w:r w:rsidRPr="00C17DEF">
        <w:rPr>
          <w:b/>
          <w:lang w:val="ru-RU"/>
        </w:rPr>
        <w:t>Res</w:t>
      </w:r>
      <w:proofErr w:type="spellEnd"/>
      <w:r w:rsidRPr="00C17DEF">
        <w:rPr>
          <w:lang w:val="ru-RU"/>
        </w:rPr>
        <w:t>. Пусть ссылка</w:t>
      </w:r>
      <w:r w:rsidR="005D5D7D">
        <w:rPr>
          <w:lang w:val="ru-RU"/>
        </w:rPr>
        <w:t xml:space="preserve"> </w:t>
      </w:r>
      <w:proofErr w:type="spellStart"/>
      <w:r w:rsidRPr="00C17DEF">
        <w:rPr>
          <w:b/>
          <w:lang w:val="ru-RU"/>
        </w:rPr>
        <w:t>Res</w:t>
      </w:r>
      <w:proofErr w:type="spellEnd"/>
      <w:r w:rsidR="007D21DC" w:rsidRPr="00C17DEF">
        <w:rPr>
          <w:lang w:val="ru-RU"/>
        </w:rPr>
        <w:t xml:space="preserve"> </w:t>
      </w:r>
      <w:r w:rsidRPr="00C17DEF">
        <w:rPr>
          <w:lang w:val="ru-RU"/>
        </w:rPr>
        <w:t>указывает на звено, после которого будет производиться вставка нового звена. Изобразим это схематически:</w:t>
      </w:r>
    </w:p>
    <w:p w:rsidR="007D21DC" w:rsidRPr="00C17DEF" w:rsidRDefault="007D21DC" w:rsidP="007D21DC">
      <w:pPr>
        <w:pStyle w:val="Main"/>
        <w:ind w:firstLine="0"/>
        <w:jc w:val="center"/>
        <w:rPr>
          <w:noProof/>
          <w:lang w:val="ru-RU" w:eastAsia="en-US"/>
        </w:rPr>
      </w:pPr>
    </w:p>
    <w:p w:rsidR="00E4266C" w:rsidRPr="00E4266C" w:rsidRDefault="00E4266C" w:rsidP="007D21DC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3943350" cy="140017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C93" w:rsidRPr="00C17DEF" w:rsidRDefault="00225C93" w:rsidP="007D21DC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Рис.1. "Начальная позиция"</w:t>
      </w:r>
    </w:p>
    <w:p w:rsidR="007D21DC" w:rsidRPr="00C17DEF" w:rsidRDefault="007D21DC" w:rsidP="007D21DC">
      <w:pPr>
        <w:pStyle w:val="Main"/>
        <w:ind w:firstLine="0"/>
        <w:jc w:val="center"/>
        <w:rPr>
          <w:noProof/>
          <w:lang w:val="ru-RU" w:eastAsia="en-US"/>
        </w:rPr>
      </w:pPr>
    </w:p>
    <w:p w:rsidR="00225C93" w:rsidRPr="00C17DEF" w:rsidRDefault="00225C93" w:rsidP="007D21DC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Проверим, является ли звено, на которое указывает ссылка</w:t>
      </w:r>
      <w:r w:rsidR="005D5D7D">
        <w:rPr>
          <w:lang w:val="ru-RU"/>
        </w:rPr>
        <w:t xml:space="preserve"> </w:t>
      </w:r>
      <w:proofErr w:type="spellStart"/>
      <w:r w:rsidRPr="00C17DEF">
        <w:rPr>
          <w:b/>
          <w:lang w:val="ru-RU"/>
        </w:rPr>
        <w:t>Res</w:t>
      </w:r>
      <w:proofErr w:type="spellEnd"/>
      <w:r w:rsidRPr="00C17DEF">
        <w:rPr>
          <w:lang w:val="ru-RU"/>
        </w:rPr>
        <w:t>, последним в списке. Это осуществляется путем анализа значения операции отношения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(*</w:t>
      </w:r>
      <w:proofErr w:type="spellStart"/>
      <w:r w:rsidRPr="00C17DEF">
        <w:rPr>
          <w:b/>
          <w:lang w:val="ru-RU"/>
        </w:rPr>
        <w:t>Res</w:t>
      </w:r>
      <w:proofErr w:type="spellEnd"/>
      <w:r w:rsidRPr="00C17DEF">
        <w:rPr>
          <w:b/>
          <w:lang w:val="ru-RU"/>
        </w:rPr>
        <w:t>).</w:t>
      </w:r>
      <w:proofErr w:type="spellStart"/>
      <w:r w:rsidRPr="00C17DEF">
        <w:rPr>
          <w:b/>
          <w:lang w:val="ru-RU"/>
        </w:rPr>
        <w:t>sled</w:t>
      </w:r>
      <w:proofErr w:type="spellEnd"/>
      <w:proofErr w:type="gramStart"/>
      <w:r w:rsidR="0090261D" w:rsidRPr="0090261D">
        <w:rPr>
          <w:b/>
          <w:lang w:val="ru-RU"/>
        </w:rPr>
        <w:t xml:space="preserve"> </w:t>
      </w:r>
      <w:r w:rsidRPr="00C17DEF">
        <w:rPr>
          <w:b/>
          <w:lang w:val="ru-RU"/>
        </w:rPr>
        <w:t>!</w:t>
      </w:r>
      <w:proofErr w:type="gramEnd"/>
      <w:r w:rsidRPr="00C17DEF">
        <w:rPr>
          <w:b/>
          <w:lang w:val="ru-RU"/>
        </w:rPr>
        <w:t>=</w:t>
      </w:r>
      <w:r w:rsidR="0090261D" w:rsidRPr="0090261D">
        <w:rPr>
          <w:b/>
          <w:lang w:val="ru-RU"/>
        </w:rPr>
        <w:t xml:space="preserve"> </w:t>
      </w:r>
      <w:r w:rsidRPr="00C17DEF">
        <w:rPr>
          <w:b/>
          <w:lang w:val="ru-RU"/>
        </w:rPr>
        <w:t>NULL</w:t>
      </w:r>
      <w:r w:rsidRPr="00C17DEF">
        <w:rPr>
          <w:lang w:val="ru-RU"/>
        </w:rPr>
        <w:t>.</w:t>
      </w:r>
    </w:p>
    <w:p w:rsidR="00225C93" w:rsidRPr="00C17DEF" w:rsidRDefault="00225C93" w:rsidP="007D21DC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Пусть звено, на которое указывает</w:t>
      </w:r>
      <w:r w:rsidR="005D5D7D">
        <w:rPr>
          <w:lang w:val="ru-RU"/>
        </w:rPr>
        <w:t xml:space="preserve"> </w:t>
      </w:r>
      <w:proofErr w:type="spellStart"/>
      <w:r w:rsidRPr="00C17DEF">
        <w:rPr>
          <w:b/>
          <w:lang w:val="ru-RU"/>
        </w:rPr>
        <w:t>Res</w:t>
      </w:r>
      <w:proofErr w:type="spellEnd"/>
      <w:r w:rsidRPr="00C17DEF">
        <w:rPr>
          <w:b/>
          <w:lang w:val="ru-RU"/>
        </w:rPr>
        <w:t>,</w:t>
      </w:r>
      <w:r w:rsidR="005D5D7D">
        <w:rPr>
          <w:b/>
          <w:lang w:val="ru-RU"/>
        </w:rPr>
        <w:t xml:space="preserve"> </w:t>
      </w:r>
      <w:r w:rsidRPr="00C17DEF">
        <w:rPr>
          <w:b/>
          <w:lang w:val="ru-RU"/>
        </w:rPr>
        <w:t>не является последним</w:t>
      </w:r>
      <w:r w:rsidRPr="00C17DEF">
        <w:rPr>
          <w:lang w:val="ru-RU"/>
        </w:rPr>
        <w:t>.</w:t>
      </w:r>
    </w:p>
    <w:p w:rsidR="007D21DC" w:rsidRPr="00C17DEF" w:rsidRDefault="007D21DC" w:rsidP="007D21DC">
      <w:pPr>
        <w:pStyle w:val="Main"/>
        <w:ind w:firstLine="567"/>
        <w:rPr>
          <w:lang w:val="ru-RU"/>
        </w:rPr>
      </w:pPr>
    </w:p>
    <w:p w:rsidR="00225C93" w:rsidRPr="00C17DEF" w:rsidRDefault="00225C93" w:rsidP="00F4244B">
      <w:pPr>
        <w:pStyle w:val="Main"/>
        <w:numPr>
          <w:ilvl w:val="0"/>
          <w:numId w:val="22"/>
        </w:numPr>
        <w:ind w:left="426"/>
        <w:rPr>
          <w:lang w:val="ru-RU"/>
        </w:rPr>
      </w:pPr>
      <w:r w:rsidRPr="00C17DEF">
        <w:rPr>
          <w:lang w:val="ru-RU"/>
        </w:rPr>
        <w:t>В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heap</w:t>
      </w:r>
      <w:r w:rsidRPr="00C17DEF">
        <w:rPr>
          <w:lang w:val="ru-RU"/>
        </w:rPr>
        <w:t>-области резервируем место для нового динамического объекта, а в информационное поле этого объекта помещаем значение информационного поля звена, которое желательно вставить в двунаправленный список:</w:t>
      </w:r>
    </w:p>
    <w:p w:rsidR="007D21DC" w:rsidRPr="00446A2E" w:rsidRDefault="007D21DC" w:rsidP="007D21D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q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(node);</w:t>
      </w:r>
    </w:p>
    <w:p w:rsidR="007D21DC" w:rsidRPr="00446A2E" w:rsidRDefault="007D21DC" w:rsidP="007D21D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(*q).elem =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Элем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;</w:t>
      </w:r>
    </w:p>
    <w:p w:rsidR="007D21DC" w:rsidRPr="00446A2E" w:rsidRDefault="007D21DC" w:rsidP="007D21DC">
      <w:pPr>
        <w:pStyle w:val="Main"/>
        <w:ind w:firstLine="0"/>
        <w:jc w:val="center"/>
        <w:rPr>
          <w:noProof/>
          <w:lang w:eastAsia="en-US"/>
        </w:rPr>
      </w:pPr>
    </w:p>
    <w:p w:rsidR="007D21DC" w:rsidRPr="00C17DEF" w:rsidRDefault="00225C93" w:rsidP="007D21DC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1581150" cy="923925"/>
            <wp:effectExtent l="19050" t="0" r="0" b="0"/>
            <wp:docPr id="215" name="Рисунок 215" descr="http://khpi-iip.mipk.kharkiv.edu/library/datastr/book_sod/kgsu/ris29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http://khpi-iip.mipk.kharkiv.edu/library/datastr/book_sod/kgsu/ris29_2.jpg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C93" w:rsidRPr="00C17DEF" w:rsidRDefault="00225C93" w:rsidP="007D21DC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Рис.2. Вставляемый элемент</w:t>
      </w:r>
    </w:p>
    <w:p w:rsidR="007D21DC" w:rsidRPr="00C17DEF" w:rsidRDefault="007D21DC" w:rsidP="007D21DC">
      <w:pPr>
        <w:pStyle w:val="Main"/>
        <w:ind w:firstLine="0"/>
        <w:jc w:val="center"/>
        <w:rPr>
          <w:noProof/>
          <w:lang w:val="ru-RU" w:eastAsia="en-US"/>
        </w:rPr>
      </w:pPr>
    </w:p>
    <w:p w:rsidR="00225C93" w:rsidRPr="00C17DEF" w:rsidRDefault="00225C93" w:rsidP="00F4244B">
      <w:pPr>
        <w:pStyle w:val="Main"/>
        <w:numPr>
          <w:ilvl w:val="0"/>
          <w:numId w:val="22"/>
        </w:numPr>
        <w:ind w:left="426"/>
        <w:rPr>
          <w:lang w:val="ru-RU"/>
        </w:rPr>
      </w:pPr>
      <w:r w:rsidRPr="00C17DEF">
        <w:rPr>
          <w:lang w:val="ru-RU"/>
        </w:rPr>
        <w:t>"Настраиваем" указатели вставляемого элемента:</w:t>
      </w:r>
    </w:p>
    <w:p w:rsidR="007D21DC" w:rsidRPr="00C17DEF" w:rsidRDefault="007D21DC" w:rsidP="007D21D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(*q).sled = (*Res).sled;</w:t>
      </w:r>
    </w:p>
    <w:p w:rsidR="007D21DC" w:rsidRPr="00446A2E" w:rsidRDefault="007D21DC" w:rsidP="007D21D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(*q).pred = (**Res.sled).pred;</w:t>
      </w:r>
    </w:p>
    <w:p w:rsidR="007D21DC" w:rsidRPr="00446A2E" w:rsidRDefault="007D21DC" w:rsidP="007D21DC">
      <w:pPr>
        <w:pStyle w:val="Main"/>
        <w:ind w:firstLine="0"/>
        <w:jc w:val="center"/>
        <w:rPr>
          <w:noProof/>
          <w:lang w:eastAsia="en-US"/>
        </w:rPr>
      </w:pPr>
    </w:p>
    <w:p w:rsidR="00E4266C" w:rsidRPr="00E4266C" w:rsidRDefault="00E4266C" w:rsidP="007D21DC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410075" cy="2247900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C93" w:rsidRPr="00C17DEF" w:rsidRDefault="00225C93" w:rsidP="007D21DC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Рис.3. "Настройка" указателей вставляемого элемента</w:t>
      </w:r>
    </w:p>
    <w:p w:rsidR="007D21DC" w:rsidRPr="00C17DEF" w:rsidRDefault="007D21DC" w:rsidP="007D21DC">
      <w:pPr>
        <w:pStyle w:val="Main"/>
        <w:ind w:firstLine="0"/>
        <w:jc w:val="center"/>
        <w:rPr>
          <w:noProof/>
          <w:lang w:val="ru-RU" w:eastAsia="en-US"/>
        </w:rPr>
      </w:pPr>
    </w:p>
    <w:p w:rsidR="00225C93" w:rsidRPr="00C17DEF" w:rsidRDefault="00225C93" w:rsidP="00F4244B">
      <w:pPr>
        <w:pStyle w:val="Main"/>
        <w:numPr>
          <w:ilvl w:val="0"/>
          <w:numId w:val="22"/>
        </w:numPr>
        <w:ind w:left="426"/>
        <w:rPr>
          <w:lang w:val="ru-RU"/>
        </w:rPr>
      </w:pPr>
      <w:r w:rsidRPr="00C17DEF">
        <w:rPr>
          <w:lang w:val="ru-RU"/>
        </w:rPr>
        <w:t>"Настраиваем" указатели списка на вставляемый элемент:</w:t>
      </w:r>
    </w:p>
    <w:p w:rsidR="007D21DC" w:rsidRPr="00446A2E" w:rsidRDefault="007D21DC" w:rsidP="007D21D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(**Res.sled).pred = q;</w:t>
      </w:r>
    </w:p>
    <w:p w:rsidR="007D21DC" w:rsidRPr="00446A2E" w:rsidRDefault="007D21DC" w:rsidP="007D21D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(*Res).sled = q;</w:t>
      </w:r>
    </w:p>
    <w:p w:rsidR="007D21DC" w:rsidRPr="00446A2E" w:rsidRDefault="007D21DC" w:rsidP="007D21DC">
      <w:pPr>
        <w:pStyle w:val="Main"/>
        <w:ind w:firstLine="0"/>
        <w:jc w:val="center"/>
        <w:rPr>
          <w:noProof/>
          <w:lang w:eastAsia="en-US"/>
        </w:rPr>
      </w:pPr>
    </w:p>
    <w:p w:rsidR="006F5249" w:rsidRPr="00E4266C" w:rsidRDefault="006F5249" w:rsidP="007D21DC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457700" cy="2371725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C93" w:rsidRPr="00C17DEF" w:rsidRDefault="00225C93" w:rsidP="007D21DC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Рис.4. "Настройка" указателей элементов списка на вставляемый элемент</w:t>
      </w:r>
    </w:p>
    <w:p w:rsidR="007D21DC" w:rsidRPr="00C17DEF" w:rsidRDefault="007D21DC" w:rsidP="007D21DC">
      <w:pPr>
        <w:pStyle w:val="Main"/>
        <w:ind w:firstLine="0"/>
        <w:jc w:val="center"/>
        <w:rPr>
          <w:noProof/>
          <w:lang w:val="ru-RU" w:eastAsia="en-US"/>
        </w:rPr>
      </w:pPr>
    </w:p>
    <w:p w:rsidR="00225C93" w:rsidRPr="00C17DEF" w:rsidRDefault="00225C93" w:rsidP="00F4244B">
      <w:pPr>
        <w:pStyle w:val="Main"/>
        <w:numPr>
          <w:ilvl w:val="0"/>
          <w:numId w:val="22"/>
        </w:numPr>
        <w:ind w:left="426"/>
        <w:rPr>
          <w:lang w:val="ru-RU"/>
        </w:rPr>
      </w:pPr>
      <w:r w:rsidRPr="00C17DEF">
        <w:rPr>
          <w:lang w:val="ru-RU"/>
        </w:rPr>
        <w:t>В итоге получим:</w:t>
      </w:r>
    </w:p>
    <w:p w:rsidR="007D21DC" w:rsidRPr="00C17DEF" w:rsidRDefault="007D21DC" w:rsidP="007D21DC">
      <w:pPr>
        <w:pStyle w:val="Main"/>
        <w:ind w:firstLine="0"/>
        <w:jc w:val="center"/>
        <w:rPr>
          <w:noProof/>
          <w:lang w:val="ru-RU" w:eastAsia="en-US"/>
        </w:rPr>
      </w:pPr>
    </w:p>
    <w:p w:rsidR="009F179B" w:rsidRPr="009F179B" w:rsidRDefault="009F179B" w:rsidP="007D21DC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381500" cy="1476375"/>
            <wp:effectExtent l="19050" t="0" r="0" b="0"/>
            <wp:docPr id="2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C93" w:rsidRPr="00C17DEF" w:rsidRDefault="00225C93" w:rsidP="007D21DC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Рис.5. Результат вставки элемента</w:t>
      </w:r>
    </w:p>
    <w:p w:rsidR="007D21DC" w:rsidRPr="00C17DEF" w:rsidRDefault="007D21DC" w:rsidP="007D21DC">
      <w:pPr>
        <w:pStyle w:val="Main"/>
        <w:ind w:firstLine="0"/>
        <w:jc w:val="center"/>
        <w:rPr>
          <w:noProof/>
          <w:lang w:val="ru-RU" w:eastAsia="en-US"/>
        </w:rPr>
      </w:pPr>
    </w:p>
    <w:p w:rsidR="00225C93" w:rsidRPr="00C17DEF" w:rsidRDefault="00225C93" w:rsidP="007D21DC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Если элемент, после которого размещается новый элемент, окажется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последним в двунаправленном списке</w:t>
      </w:r>
      <w:r w:rsidRPr="00C17DEF">
        <w:rPr>
          <w:lang w:val="ru-RU"/>
        </w:rPr>
        <w:t>, тогда алгоритм изменится следующим образом:</w:t>
      </w:r>
    </w:p>
    <w:p w:rsidR="007D21DC" w:rsidRPr="00C17DEF" w:rsidRDefault="007D21DC" w:rsidP="007D21DC">
      <w:pPr>
        <w:pStyle w:val="Main"/>
        <w:ind w:firstLine="567"/>
        <w:rPr>
          <w:lang w:val="ru-RU"/>
        </w:rPr>
      </w:pPr>
    </w:p>
    <w:p w:rsidR="00225C93" w:rsidRPr="00C17DEF" w:rsidRDefault="00225C93" w:rsidP="00F4244B">
      <w:pPr>
        <w:pStyle w:val="Main"/>
        <w:numPr>
          <w:ilvl w:val="0"/>
          <w:numId w:val="23"/>
        </w:numPr>
        <w:ind w:left="426"/>
        <w:rPr>
          <w:lang w:val="ru-RU"/>
        </w:rPr>
      </w:pPr>
      <w:r w:rsidRPr="00C17DEF">
        <w:rPr>
          <w:lang w:val="ru-RU"/>
        </w:rPr>
        <w:t>Создадим новый элемент и заполним его поля:</w:t>
      </w:r>
    </w:p>
    <w:p w:rsidR="007D21DC" w:rsidRPr="00446A2E" w:rsidRDefault="007D21DC" w:rsidP="007D21D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q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(node);</w:t>
      </w:r>
    </w:p>
    <w:p w:rsidR="007D21DC" w:rsidRPr="00446A2E" w:rsidRDefault="007D21DC" w:rsidP="007D21D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(*q).elem =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Элем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;</w:t>
      </w:r>
    </w:p>
    <w:p w:rsidR="007D21DC" w:rsidRPr="00C17DEF" w:rsidRDefault="007D21DC" w:rsidP="007D21D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(*q).sled = NULL;</w:t>
      </w:r>
    </w:p>
    <w:p w:rsidR="007D21DC" w:rsidRPr="00C17DEF" w:rsidRDefault="007D21DC" w:rsidP="007D21DC">
      <w:pPr>
        <w:pStyle w:val="Main"/>
        <w:ind w:firstLine="0"/>
        <w:jc w:val="center"/>
        <w:rPr>
          <w:noProof/>
          <w:lang w:val="ru-RU" w:eastAsia="en-US"/>
        </w:rPr>
      </w:pPr>
    </w:p>
    <w:p w:rsidR="007D21DC" w:rsidRPr="00C17DEF" w:rsidRDefault="00225C93" w:rsidP="007D21DC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ru-RU"/>
        </w:rPr>
        <w:lastRenderedPageBreak/>
        <w:drawing>
          <wp:inline distT="0" distB="0" distL="0" distR="0">
            <wp:extent cx="1628775" cy="990600"/>
            <wp:effectExtent l="19050" t="0" r="9525" b="0"/>
            <wp:docPr id="219" name="Рисунок 219" descr="http://khpi-iip.mipk.kharkiv.edu/library/datastr/book_sod/kgsu/ris29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http://khpi-iip.mipk.kharkiv.edu/library/datastr/book_sod/kgsu/ris29_6.jpg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C93" w:rsidRPr="00C17DEF" w:rsidRDefault="00225C93" w:rsidP="007D21DC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Рис.6. Вставляемый элемент</w:t>
      </w:r>
    </w:p>
    <w:p w:rsidR="007D21DC" w:rsidRPr="00C17DEF" w:rsidRDefault="007D21DC" w:rsidP="007D21DC">
      <w:pPr>
        <w:pStyle w:val="Main"/>
        <w:ind w:firstLine="0"/>
        <w:jc w:val="center"/>
        <w:rPr>
          <w:noProof/>
          <w:lang w:val="ru-RU" w:eastAsia="en-US"/>
        </w:rPr>
      </w:pPr>
    </w:p>
    <w:p w:rsidR="00225C93" w:rsidRPr="00C17DEF" w:rsidRDefault="00225C93" w:rsidP="00F4244B">
      <w:pPr>
        <w:pStyle w:val="Main"/>
        <w:numPr>
          <w:ilvl w:val="0"/>
          <w:numId w:val="23"/>
        </w:numPr>
        <w:ind w:left="426"/>
        <w:rPr>
          <w:lang w:val="ru-RU"/>
        </w:rPr>
      </w:pPr>
      <w:r w:rsidRPr="00C17DEF">
        <w:rPr>
          <w:lang w:val="ru-RU"/>
        </w:rPr>
        <w:t>Осуществим "настройку" указателей:</w:t>
      </w:r>
    </w:p>
    <w:p w:rsidR="007D21DC" w:rsidRPr="00446A2E" w:rsidRDefault="007D21DC" w:rsidP="007D21D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(*q).pred = Res; *ksp = q;</w:t>
      </w:r>
    </w:p>
    <w:p w:rsidR="007D21DC" w:rsidRPr="00C17DEF" w:rsidRDefault="007D21DC" w:rsidP="007D21D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(*Res).sled = q;</w:t>
      </w:r>
    </w:p>
    <w:p w:rsidR="00225C93" w:rsidRPr="00C17DEF" w:rsidRDefault="00225C93" w:rsidP="007D21DC">
      <w:pPr>
        <w:pStyle w:val="Main"/>
        <w:ind w:firstLine="0"/>
        <w:jc w:val="center"/>
        <w:rPr>
          <w:noProof/>
          <w:lang w:val="ru-RU" w:eastAsia="en-US"/>
        </w:rPr>
      </w:pPr>
    </w:p>
    <w:p w:rsidR="009F179B" w:rsidRPr="009F179B" w:rsidRDefault="009F179B" w:rsidP="007D21DC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152900" cy="2295525"/>
            <wp:effectExtent l="19050" t="0" r="0" b="0"/>
            <wp:docPr id="2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C93" w:rsidRPr="00C17DEF" w:rsidRDefault="00225C93" w:rsidP="007D21DC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Рис.7. "Настройка" указателей</w:t>
      </w:r>
    </w:p>
    <w:p w:rsidR="00225C93" w:rsidRPr="00C17DEF" w:rsidRDefault="00225C93" w:rsidP="007D21DC">
      <w:pPr>
        <w:pStyle w:val="Main"/>
        <w:ind w:firstLine="567"/>
        <w:rPr>
          <w:lang w:val="ru-RU"/>
        </w:rPr>
      </w:pPr>
    </w:p>
    <w:p w:rsidR="00225C93" w:rsidRPr="00C17DEF" w:rsidRDefault="00225C93" w:rsidP="007D21DC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Оформим алгоритм вставки звена в список в виде функции:</w:t>
      </w:r>
    </w:p>
    <w:p w:rsidR="00225C93" w:rsidRPr="00C17DEF" w:rsidRDefault="00225C93" w:rsidP="007D21DC">
      <w:pPr>
        <w:pStyle w:val="Main"/>
        <w:ind w:firstLine="567"/>
        <w:rPr>
          <w:lang w:val="ru-RU"/>
        </w:rPr>
      </w:pPr>
    </w:p>
    <w:p w:rsidR="007D21DC" w:rsidRPr="00446A2E" w:rsidRDefault="007D21DC" w:rsidP="007D21D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InsAfter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el, node **nsp, node **ksp, node *Res)</w:t>
      </w:r>
    </w:p>
    <w:p w:rsidR="00D93D60" w:rsidRPr="00C17DEF" w:rsidRDefault="007D21DC" w:rsidP="007D21D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Вставление  звена с информационным полем el в</w:t>
      </w:r>
    </w:p>
    <w:p w:rsidR="00D93D60" w:rsidRPr="00C17DEF" w:rsidRDefault="007D21DC" w:rsidP="007D21D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двунаправленный список, заданный  указателями</w:t>
      </w:r>
    </w:p>
    <w:p w:rsidR="007D21DC" w:rsidRPr="00C17DEF" w:rsidRDefault="007D21DC" w:rsidP="007D21D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*nsp и *ksp, после звена, на которое указывает Res.</w:t>
      </w:r>
    </w:p>
    <w:p w:rsidR="007D21DC" w:rsidRPr="00446A2E" w:rsidRDefault="007D21DC" w:rsidP="007D21D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7D21DC" w:rsidRPr="00446A2E" w:rsidRDefault="007D21DC" w:rsidP="007D21D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*q;</w:t>
      </w:r>
    </w:p>
    <w:p w:rsidR="007D21DC" w:rsidRPr="00446A2E" w:rsidRDefault="007D21DC" w:rsidP="007D21D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7D21DC" w:rsidRPr="00446A2E" w:rsidRDefault="007D21DC" w:rsidP="007D21D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q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(node);</w:t>
      </w:r>
    </w:p>
    <w:p w:rsidR="007D21DC" w:rsidRPr="00446A2E" w:rsidRDefault="007D21DC" w:rsidP="007D21D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(*q).elem = el;</w:t>
      </w:r>
    </w:p>
    <w:p w:rsidR="007D21DC" w:rsidRPr="00446A2E" w:rsidRDefault="007D21DC" w:rsidP="007D21D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((*Res).sled!=NULL)</w:t>
      </w:r>
    </w:p>
    <w:p w:rsidR="007D21DC" w:rsidRPr="00446A2E" w:rsidRDefault="007D21DC" w:rsidP="007D21D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7D21DC" w:rsidRPr="00446A2E" w:rsidRDefault="007D21DC" w:rsidP="007D21D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(*q).sled = (*Res).sled;</w:t>
      </w:r>
    </w:p>
    <w:p w:rsidR="007D21DC" w:rsidRPr="00446A2E" w:rsidRDefault="007D21DC" w:rsidP="007D21D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(*q).pred = (*(*Res).sled).pred; (*(*Res).sled).pred = q; (*Res).sled = q;</w:t>
      </w:r>
    </w:p>
    <w:p w:rsidR="007D21DC" w:rsidRPr="00446A2E" w:rsidRDefault="007D21DC" w:rsidP="007D21D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7D21DC" w:rsidRPr="00446A2E" w:rsidRDefault="007D21DC" w:rsidP="007D21DC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7D21DC" w:rsidRPr="00446A2E" w:rsidRDefault="007D21DC" w:rsidP="007D21D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 (*q).sled = NULL; (*q).pred = Res; *ksp = q; (*Res).sled = q;}</w:t>
      </w:r>
    </w:p>
    <w:p w:rsidR="007D21DC" w:rsidRPr="00C17DEF" w:rsidRDefault="007D21DC" w:rsidP="007D21D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225C93" w:rsidRPr="00C17DEF" w:rsidRDefault="00225C93" w:rsidP="007D21DC">
      <w:pPr>
        <w:pStyle w:val="Main"/>
        <w:ind w:firstLine="567"/>
        <w:rPr>
          <w:lang w:val="ru-RU"/>
        </w:rPr>
      </w:pPr>
    </w:p>
    <w:p w:rsidR="00225C93" w:rsidRPr="00C17DEF" w:rsidRDefault="00225C93" w:rsidP="007D21DC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следующем шаге мы продолжим рассматривать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алгоритмы вставки звена в список</w:t>
      </w:r>
      <w:r w:rsidRPr="00C17DEF">
        <w:rPr>
          <w:lang w:val="ru-RU"/>
        </w:rPr>
        <w:t>.</w:t>
      </w:r>
    </w:p>
    <w:p w:rsidR="00AC7876" w:rsidRPr="00C17DEF" w:rsidRDefault="00AC7876" w:rsidP="003F50D3">
      <w:pPr>
        <w:pStyle w:val="Main"/>
        <w:ind w:firstLine="567"/>
        <w:rPr>
          <w:lang w:val="ru-RU"/>
        </w:rPr>
      </w:pPr>
    </w:p>
    <w:p w:rsidR="00A905D5" w:rsidRPr="0045129C" w:rsidRDefault="00A905D5" w:rsidP="0045129C">
      <w:pPr>
        <w:pStyle w:val="3"/>
        <w:keepNext w:val="0"/>
        <w:spacing w:before="0" w:after="0"/>
        <w:ind w:left="709" w:firstLine="0"/>
        <w:rPr>
          <w:sz w:val="20"/>
          <w:szCs w:val="20"/>
        </w:rPr>
      </w:pPr>
      <w:bookmarkStart w:id="60" w:name="_Toc515771023"/>
      <w:r w:rsidRPr="0045129C">
        <w:rPr>
          <w:sz w:val="20"/>
          <w:szCs w:val="20"/>
        </w:rPr>
        <w:t>Вставка звена в двунаправленный список (2-й случай)</w:t>
      </w:r>
      <w:bookmarkEnd w:id="60"/>
    </w:p>
    <w:p w:rsidR="00D93D60" w:rsidRPr="00C17DEF" w:rsidRDefault="00A905D5" w:rsidP="00965E3D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 xml:space="preserve">другой способ вставки звена в </w:t>
      </w:r>
      <w:r w:rsidR="009A2A3B" w:rsidRPr="00C17DEF">
        <w:rPr>
          <w:b/>
          <w:lang w:val="ru-RU"/>
        </w:rPr>
        <w:t>двунаправленный</w:t>
      </w:r>
      <w:r w:rsidRPr="00C17DEF">
        <w:rPr>
          <w:b/>
          <w:lang w:val="ru-RU"/>
        </w:rPr>
        <w:t xml:space="preserve"> список</w:t>
      </w:r>
      <w:r w:rsidRPr="00C17DEF">
        <w:rPr>
          <w:lang w:val="ru-RU"/>
        </w:rPr>
        <w:t>.</w:t>
      </w:r>
    </w:p>
    <w:p w:rsidR="00A905D5" w:rsidRPr="00C17DEF" w:rsidRDefault="00A905D5" w:rsidP="00965E3D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алгоритм вставки звена перед звеном, на которое указывает ссылка</w:t>
      </w:r>
      <w:r w:rsidR="005D5D7D">
        <w:rPr>
          <w:b/>
          <w:lang w:val="ru-RU"/>
        </w:rPr>
        <w:t xml:space="preserve"> </w:t>
      </w:r>
      <w:proofErr w:type="spellStart"/>
      <w:r w:rsidRPr="00C17DEF">
        <w:rPr>
          <w:b/>
          <w:lang w:val="ru-RU"/>
        </w:rPr>
        <w:t>Res</w:t>
      </w:r>
      <w:proofErr w:type="spellEnd"/>
      <w:r w:rsidRPr="00C17DEF">
        <w:rPr>
          <w:lang w:val="ru-RU"/>
        </w:rPr>
        <w:t>. Опишем его с помощью схем "до и после" Д.Кнута:</w:t>
      </w:r>
    </w:p>
    <w:p w:rsidR="00965E3D" w:rsidRPr="00C17DEF" w:rsidRDefault="00965E3D" w:rsidP="00965E3D">
      <w:pPr>
        <w:pStyle w:val="Main"/>
        <w:ind w:firstLine="567"/>
        <w:rPr>
          <w:lang w:val="ru-RU"/>
        </w:rPr>
      </w:pPr>
    </w:p>
    <w:p w:rsidR="00A905D5" w:rsidRPr="00C17DEF" w:rsidRDefault="00A905D5" w:rsidP="00F4244B">
      <w:pPr>
        <w:pStyle w:val="Main"/>
        <w:numPr>
          <w:ilvl w:val="0"/>
          <w:numId w:val="24"/>
        </w:numPr>
        <w:ind w:left="426"/>
        <w:rPr>
          <w:lang w:val="ru-RU"/>
        </w:rPr>
      </w:pPr>
      <w:r w:rsidRPr="00C17DEF">
        <w:rPr>
          <w:lang w:val="ru-RU"/>
        </w:rPr>
        <w:t>Создаем элемент:</w:t>
      </w:r>
    </w:p>
    <w:p w:rsidR="00965E3D" w:rsidRPr="00C17DEF" w:rsidRDefault="00965E3D" w:rsidP="00965E3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q =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new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(node);</w:t>
      </w:r>
    </w:p>
    <w:p w:rsidR="00965E3D" w:rsidRPr="00C17DEF" w:rsidRDefault="00965E3D" w:rsidP="00965E3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(*q).elem = Элем;</w:t>
      </w:r>
    </w:p>
    <w:p w:rsidR="00965E3D" w:rsidRPr="00C17DEF" w:rsidRDefault="00965E3D" w:rsidP="00965E3D">
      <w:pPr>
        <w:pStyle w:val="Main"/>
        <w:ind w:firstLine="0"/>
        <w:jc w:val="center"/>
        <w:rPr>
          <w:noProof/>
          <w:lang w:val="ru-RU" w:eastAsia="en-US"/>
        </w:rPr>
      </w:pPr>
    </w:p>
    <w:p w:rsidR="00965E3D" w:rsidRPr="00C17DEF" w:rsidRDefault="00A905D5" w:rsidP="00965E3D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ru-RU"/>
        </w:rPr>
        <w:lastRenderedPageBreak/>
        <w:drawing>
          <wp:inline distT="0" distB="0" distL="0" distR="0">
            <wp:extent cx="1571625" cy="904875"/>
            <wp:effectExtent l="19050" t="0" r="9525" b="0"/>
            <wp:docPr id="228" name="Рисунок 228" descr="http://khpi-iip.mipk.kharkiv.edu/library/datastr/book_sod/kgsu/ris3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http://khpi-iip.mipk.kharkiv.edu/library/datastr/book_sod/kgsu/ris30_1.jpg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5D5" w:rsidRPr="00C17DEF" w:rsidRDefault="00A905D5" w:rsidP="00965E3D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Рис.1. Создание элемента</w:t>
      </w:r>
    </w:p>
    <w:p w:rsidR="00965E3D" w:rsidRPr="00C17DEF" w:rsidRDefault="00965E3D" w:rsidP="00965E3D">
      <w:pPr>
        <w:pStyle w:val="Main"/>
        <w:ind w:firstLine="0"/>
        <w:jc w:val="center"/>
        <w:rPr>
          <w:noProof/>
          <w:lang w:val="ru-RU" w:eastAsia="en-US"/>
        </w:rPr>
      </w:pPr>
    </w:p>
    <w:p w:rsidR="00A905D5" w:rsidRPr="00C17DEF" w:rsidRDefault="00A905D5" w:rsidP="00F4244B">
      <w:pPr>
        <w:pStyle w:val="Main"/>
        <w:numPr>
          <w:ilvl w:val="0"/>
          <w:numId w:val="24"/>
        </w:numPr>
        <w:ind w:left="426"/>
        <w:rPr>
          <w:lang w:val="ru-RU"/>
        </w:rPr>
      </w:pPr>
      <w:r w:rsidRPr="00C17DEF">
        <w:rPr>
          <w:lang w:val="ru-RU"/>
        </w:rPr>
        <w:t>"Настраиваем" его указатели:</w:t>
      </w:r>
    </w:p>
    <w:p w:rsidR="00965E3D" w:rsidRPr="00446A2E" w:rsidRDefault="00965E3D" w:rsidP="00965E3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(*q).sled = (*(*Res).pred).sled;</w:t>
      </w:r>
    </w:p>
    <w:p w:rsidR="00965E3D" w:rsidRPr="00C17DEF" w:rsidRDefault="00965E3D" w:rsidP="00965E3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(*q).pred = (*Res).pred;</w:t>
      </w:r>
    </w:p>
    <w:p w:rsidR="00965E3D" w:rsidRPr="00C17DEF" w:rsidRDefault="00965E3D" w:rsidP="00965E3D">
      <w:pPr>
        <w:pStyle w:val="Main"/>
        <w:ind w:firstLine="0"/>
        <w:jc w:val="center"/>
        <w:rPr>
          <w:noProof/>
          <w:lang w:val="ru-RU" w:eastAsia="en-US"/>
        </w:rPr>
      </w:pPr>
    </w:p>
    <w:p w:rsidR="009F179B" w:rsidRPr="009F179B" w:rsidRDefault="009F179B" w:rsidP="00965E3D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3600450" cy="2266950"/>
            <wp:effectExtent l="19050" t="0" r="0" b="0"/>
            <wp:docPr id="3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5D5" w:rsidRPr="00C17DEF" w:rsidRDefault="00A905D5" w:rsidP="00965E3D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Рис.2. "Настройка" указателей созданного элемента</w:t>
      </w:r>
    </w:p>
    <w:p w:rsidR="00965E3D" w:rsidRPr="00C17DEF" w:rsidRDefault="00965E3D" w:rsidP="00965E3D">
      <w:pPr>
        <w:pStyle w:val="Main"/>
        <w:ind w:firstLine="0"/>
        <w:jc w:val="center"/>
        <w:rPr>
          <w:noProof/>
          <w:lang w:val="ru-RU" w:eastAsia="en-US"/>
        </w:rPr>
      </w:pPr>
    </w:p>
    <w:p w:rsidR="00A905D5" w:rsidRPr="00C17DEF" w:rsidRDefault="00A905D5" w:rsidP="00F4244B">
      <w:pPr>
        <w:pStyle w:val="Main"/>
        <w:numPr>
          <w:ilvl w:val="0"/>
          <w:numId w:val="24"/>
        </w:numPr>
        <w:ind w:left="426"/>
        <w:rPr>
          <w:lang w:val="ru-RU"/>
        </w:rPr>
      </w:pPr>
      <w:r w:rsidRPr="00C17DEF">
        <w:rPr>
          <w:lang w:val="ru-RU"/>
        </w:rPr>
        <w:t>"Настраиваем" указатели элементов списка на вставляемый элемент:</w:t>
      </w:r>
    </w:p>
    <w:p w:rsidR="00965E3D" w:rsidRPr="00446A2E" w:rsidRDefault="00965E3D" w:rsidP="00965E3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(*(*Res).pred).sled = q;</w:t>
      </w:r>
    </w:p>
    <w:p w:rsidR="00965E3D" w:rsidRPr="00446A2E" w:rsidRDefault="00965E3D" w:rsidP="00965E3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(*Res).pred = q;</w:t>
      </w:r>
    </w:p>
    <w:p w:rsidR="00965E3D" w:rsidRPr="00446A2E" w:rsidRDefault="00965E3D" w:rsidP="00965E3D">
      <w:pPr>
        <w:pStyle w:val="Main"/>
        <w:ind w:firstLine="0"/>
        <w:jc w:val="center"/>
        <w:rPr>
          <w:noProof/>
          <w:lang w:eastAsia="en-US"/>
        </w:rPr>
      </w:pPr>
    </w:p>
    <w:p w:rsidR="00BD08C5" w:rsidRPr="00BD08C5" w:rsidRDefault="00BD08C5" w:rsidP="00965E3D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3705225" cy="2895600"/>
            <wp:effectExtent l="19050" t="0" r="9525" b="0"/>
            <wp:docPr id="39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5D5" w:rsidRPr="00C17DEF" w:rsidRDefault="00A905D5" w:rsidP="00965E3D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Рис.3. "Настройка" указателей элементов списка на созданный элемент</w:t>
      </w:r>
    </w:p>
    <w:p w:rsidR="00965E3D" w:rsidRPr="00C17DEF" w:rsidRDefault="00965E3D" w:rsidP="00965E3D">
      <w:pPr>
        <w:pStyle w:val="Main"/>
        <w:ind w:firstLine="0"/>
        <w:jc w:val="center"/>
        <w:rPr>
          <w:noProof/>
          <w:lang w:val="ru-RU" w:eastAsia="en-US"/>
        </w:rPr>
      </w:pPr>
    </w:p>
    <w:p w:rsidR="00A905D5" w:rsidRPr="00C17DEF" w:rsidRDefault="00A905D5" w:rsidP="00F4244B">
      <w:pPr>
        <w:pStyle w:val="Main"/>
        <w:numPr>
          <w:ilvl w:val="0"/>
          <w:numId w:val="24"/>
        </w:numPr>
        <w:ind w:left="426"/>
        <w:rPr>
          <w:lang w:val="ru-RU"/>
        </w:rPr>
      </w:pPr>
      <w:r w:rsidRPr="00C17DEF">
        <w:rPr>
          <w:lang w:val="ru-RU"/>
        </w:rPr>
        <w:t>В итоге получим:</w:t>
      </w:r>
    </w:p>
    <w:p w:rsidR="00965E3D" w:rsidRPr="00C17DEF" w:rsidRDefault="00965E3D" w:rsidP="00965E3D">
      <w:pPr>
        <w:pStyle w:val="Main"/>
        <w:ind w:firstLine="0"/>
        <w:jc w:val="center"/>
        <w:rPr>
          <w:noProof/>
          <w:lang w:val="ru-RU" w:eastAsia="en-US"/>
        </w:rPr>
      </w:pPr>
    </w:p>
    <w:p w:rsidR="00965E3D" w:rsidRPr="00C17DEF" w:rsidRDefault="000426EF" w:rsidP="00965E3D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269740" cy="1878965"/>
            <wp:effectExtent l="19050" t="0" r="0" b="0"/>
            <wp:docPr id="26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187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5D5" w:rsidRPr="00C17DEF" w:rsidRDefault="00A905D5" w:rsidP="00965E3D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Рис.4. Итоговый результат</w:t>
      </w:r>
    </w:p>
    <w:p w:rsidR="00965E3D" w:rsidRPr="00C17DEF" w:rsidRDefault="00965E3D" w:rsidP="00965E3D">
      <w:pPr>
        <w:pStyle w:val="Main"/>
        <w:ind w:firstLine="0"/>
        <w:jc w:val="center"/>
        <w:rPr>
          <w:noProof/>
          <w:lang w:val="ru-RU" w:eastAsia="en-US"/>
        </w:rPr>
      </w:pPr>
    </w:p>
    <w:p w:rsidR="00A905D5" w:rsidRPr="00C17DEF" w:rsidRDefault="00A905D5" w:rsidP="00965E3D">
      <w:pPr>
        <w:pStyle w:val="Main"/>
        <w:ind w:firstLine="567"/>
        <w:rPr>
          <w:lang w:val="ru-RU"/>
        </w:rPr>
      </w:pPr>
      <w:bookmarkStart w:id="61" w:name="AP01991"/>
      <w:r w:rsidRPr="00C17DEF">
        <w:rPr>
          <w:lang w:val="ru-RU"/>
        </w:rPr>
        <w:t xml:space="preserve">Оформим </w:t>
      </w:r>
      <w:bookmarkEnd w:id="61"/>
      <w:r w:rsidRPr="00C17DEF">
        <w:rPr>
          <w:lang w:val="ru-RU"/>
        </w:rPr>
        <w:t>алгоритм помещения звена в список в виде функции:</w:t>
      </w:r>
    </w:p>
    <w:p w:rsidR="00965E3D" w:rsidRPr="00C17DEF" w:rsidRDefault="00965E3D" w:rsidP="00965E3D">
      <w:pPr>
        <w:pStyle w:val="Main"/>
        <w:ind w:firstLine="567"/>
        <w:rPr>
          <w:lang w:val="ru-RU"/>
        </w:rPr>
      </w:pPr>
    </w:p>
    <w:p w:rsidR="00965E3D" w:rsidRPr="00446A2E" w:rsidRDefault="00965E3D" w:rsidP="00965E3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InsBefore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el, node **nsp, node **ksp, node *Res)</w:t>
      </w:r>
    </w:p>
    <w:p w:rsidR="00D93D60" w:rsidRPr="00C17DEF" w:rsidRDefault="00965E3D" w:rsidP="00965E3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Вставление звена с информационным полем el в двуна-</w:t>
      </w:r>
    </w:p>
    <w:p w:rsidR="00965E3D" w:rsidRPr="00C17DEF" w:rsidRDefault="00965E3D" w:rsidP="00965E3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правленный список, заданный указателями *nsp и *ksp,</w:t>
      </w:r>
    </w:p>
    <w:p w:rsidR="00965E3D" w:rsidRPr="00C17DEF" w:rsidRDefault="00965E3D" w:rsidP="00965E3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перед звеном, на которое указывает Res.</w:t>
      </w:r>
    </w:p>
    <w:p w:rsidR="00965E3D" w:rsidRPr="00446A2E" w:rsidRDefault="00965E3D" w:rsidP="00965E3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965E3D" w:rsidRPr="00446A2E" w:rsidRDefault="00965E3D" w:rsidP="00965E3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*q;</w:t>
      </w:r>
    </w:p>
    <w:p w:rsidR="00965E3D" w:rsidRPr="00446A2E" w:rsidRDefault="00965E3D" w:rsidP="00965E3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965E3D" w:rsidRPr="00446A2E" w:rsidRDefault="00965E3D" w:rsidP="00965E3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q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</w:t>
      </w:r>
    </w:p>
    <w:p w:rsidR="00965E3D" w:rsidRPr="00446A2E" w:rsidRDefault="00965E3D" w:rsidP="00965E3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(*q).elem = el;</w:t>
      </w:r>
    </w:p>
    <w:p w:rsidR="00965E3D" w:rsidRPr="00446A2E" w:rsidRDefault="00965E3D" w:rsidP="00965E3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(*q).sled = (*(*Res).pred).sled;</w:t>
      </w:r>
    </w:p>
    <w:p w:rsidR="00965E3D" w:rsidRPr="00446A2E" w:rsidRDefault="00965E3D" w:rsidP="00965E3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(*q).pred = (*Res).pred;</w:t>
      </w:r>
    </w:p>
    <w:p w:rsidR="00965E3D" w:rsidRPr="00446A2E" w:rsidRDefault="00965E3D" w:rsidP="00965E3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(*(*Res).pred).sled = q; (*Res).pred = q;</w:t>
      </w:r>
    </w:p>
    <w:p w:rsidR="00965E3D" w:rsidRPr="00C17DEF" w:rsidRDefault="00965E3D" w:rsidP="00965E3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965E3D" w:rsidRPr="00C17DEF" w:rsidRDefault="00965E3D" w:rsidP="00965E3D">
      <w:pPr>
        <w:pStyle w:val="Main"/>
        <w:ind w:firstLine="567"/>
        <w:rPr>
          <w:lang w:val="ru-RU"/>
        </w:rPr>
      </w:pPr>
    </w:p>
    <w:p w:rsidR="00A905D5" w:rsidRPr="00C17DEF" w:rsidRDefault="00A905D5" w:rsidP="00965E3D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Со следующего шага мы начнем знакомиться с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алгоритмами удаления звена из двунаправленного списка</w:t>
      </w:r>
      <w:r w:rsidRPr="00C17DEF">
        <w:rPr>
          <w:lang w:val="ru-RU"/>
        </w:rPr>
        <w:t>.</w:t>
      </w:r>
    </w:p>
    <w:p w:rsidR="00AC7876" w:rsidRPr="00C17DEF" w:rsidRDefault="00AC7876" w:rsidP="003F50D3">
      <w:pPr>
        <w:pStyle w:val="Main"/>
        <w:ind w:firstLine="567"/>
        <w:rPr>
          <w:lang w:val="ru-RU"/>
        </w:rPr>
      </w:pPr>
    </w:p>
    <w:p w:rsidR="00553767" w:rsidRPr="0045129C" w:rsidRDefault="00553767" w:rsidP="0045129C">
      <w:pPr>
        <w:pStyle w:val="3"/>
        <w:keepNext w:val="0"/>
        <w:spacing w:before="0" w:after="0"/>
        <w:ind w:left="709" w:firstLine="0"/>
        <w:rPr>
          <w:sz w:val="20"/>
          <w:szCs w:val="20"/>
        </w:rPr>
      </w:pPr>
      <w:bookmarkStart w:id="62" w:name="_Toc515771024"/>
      <w:r w:rsidRPr="0045129C">
        <w:rPr>
          <w:sz w:val="20"/>
          <w:szCs w:val="20"/>
        </w:rPr>
        <w:t>Удаление звена из двунаправленного списка</w:t>
      </w:r>
      <w:r w:rsidR="0045129C">
        <w:rPr>
          <w:sz w:val="20"/>
          <w:szCs w:val="20"/>
        </w:rPr>
        <w:t>. У</w:t>
      </w:r>
      <w:r w:rsidR="0045129C" w:rsidRPr="0045129C">
        <w:rPr>
          <w:sz w:val="20"/>
          <w:szCs w:val="20"/>
        </w:rPr>
        <w:t>казатель на удаляемое звено</w:t>
      </w:r>
      <w:r w:rsidRPr="0045129C">
        <w:rPr>
          <w:sz w:val="20"/>
          <w:szCs w:val="20"/>
        </w:rPr>
        <w:t xml:space="preserve"> (1-й случай)</w:t>
      </w:r>
      <w:bookmarkEnd w:id="62"/>
    </w:p>
    <w:p w:rsidR="00D93D60" w:rsidRPr="00C17DEF" w:rsidRDefault="00553767" w:rsidP="00553767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первый случай удаления звена</w:t>
      </w:r>
      <w:r w:rsidRPr="00C17DEF">
        <w:rPr>
          <w:lang w:val="ru-RU"/>
        </w:rPr>
        <w:t>.</w:t>
      </w:r>
    </w:p>
    <w:p w:rsidR="00553767" w:rsidRPr="00C17DEF" w:rsidRDefault="00553767" w:rsidP="00553767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Пусть нам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известен указатель</w:t>
      </w:r>
      <w:r w:rsidR="005D5D7D">
        <w:rPr>
          <w:b/>
          <w:lang w:val="ru-RU"/>
        </w:rPr>
        <w:t xml:space="preserve"> </w:t>
      </w:r>
      <w:proofErr w:type="spellStart"/>
      <w:r w:rsidRPr="00C17DEF">
        <w:rPr>
          <w:b/>
          <w:lang w:val="ru-RU"/>
        </w:rPr>
        <w:t>Res</w:t>
      </w:r>
      <w:proofErr w:type="spellEnd"/>
      <w:r w:rsidR="005D5D7D">
        <w:rPr>
          <w:b/>
          <w:lang w:val="ru-RU"/>
        </w:rPr>
        <w:t xml:space="preserve"> </w:t>
      </w:r>
      <w:r w:rsidRPr="00C17DEF">
        <w:rPr>
          <w:b/>
          <w:lang w:val="ru-RU"/>
        </w:rPr>
        <w:t>на удаляемое звено</w:t>
      </w:r>
      <w:r w:rsidRPr="00C17DEF">
        <w:rPr>
          <w:lang w:val="ru-RU"/>
        </w:rPr>
        <w:t>. Возможны два случая:</w:t>
      </w:r>
    </w:p>
    <w:p w:rsidR="00553767" w:rsidRPr="00C17DEF" w:rsidRDefault="00553767" w:rsidP="00F4244B">
      <w:pPr>
        <w:pStyle w:val="Main"/>
        <w:numPr>
          <w:ilvl w:val="0"/>
          <w:numId w:val="25"/>
        </w:numPr>
        <w:ind w:left="426"/>
        <w:rPr>
          <w:lang w:val="ru-RU"/>
        </w:rPr>
      </w:pPr>
      <w:r w:rsidRPr="00C17DEF">
        <w:rPr>
          <w:lang w:val="ru-RU"/>
        </w:rPr>
        <w:t>удаляемый элемент является последним в двунаправленном списке,</w:t>
      </w:r>
    </w:p>
    <w:p w:rsidR="00553767" w:rsidRPr="00C17DEF" w:rsidRDefault="00553767" w:rsidP="00F4244B">
      <w:pPr>
        <w:pStyle w:val="Main"/>
        <w:numPr>
          <w:ilvl w:val="0"/>
          <w:numId w:val="25"/>
        </w:numPr>
        <w:ind w:left="426"/>
        <w:rPr>
          <w:lang w:val="ru-RU"/>
        </w:rPr>
      </w:pPr>
      <w:r w:rsidRPr="00C17DEF">
        <w:rPr>
          <w:lang w:val="ru-RU"/>
        </w:rPr>
        <w:t>удаляемый элемент не является последним в двунаправленном списке.</w:t>
      </w:r>
    </w:p>
    <w:p w:rsidR="00553767" w:rsidRPr="00C17DEF" w:rsidRDefault="00553767" w:rsidP="00553767">
      <w:pPr>
        <w:pStyle w:val="Main"/>
        <w:ind w:firstLine="567"/>
        <w:rPr>
          <w:lang w:val="ru-RU"/>
        </w:rPr>
      </w:pPr>
    </w:p>
    <w:p w:rsidR="00553767" w:rsidRPr="00C17DEF" w:rsidRDefault="00553767" w:rsidP="00553767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Вначале рассмотрим ситуацию, когда он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не последний</w:t>
      </w:r>
      <w:r w:rsidRPr="00C17DEF">
        <w:rPr>
          <w:lang w:val="ru-RU"/>
        </w:rPr>
        <w:t>, то есть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(*</w:t>
      </w:r>
      <w:proofErr w:type="spellStart"/>
      <w:r w:rsidRPr="00C17DEF">
        <w:rPr>
          <w:b/>
          <w:lang w:val="ru-RU"/>
        </w:rPr>
        <w:t>Res</w:t>
      </w:r>
      <w:proofErr w:type="spellEnd"/>
      <w:r w:rsidRPr="00C17DEF">
        <w:rPr>
          <w:b/>
          <w:lang w:val="ru-RU"/>
        </w:rPr>
        <w:t>).</w:t>
      </w:r>
      <w:proofErr w:type="spellStart"/>
      <w:r w:rsidRPr="00C17DEF">
        <w:rPr>
          <w:b/>
          <w:lang w:val="ru-RU"/>
        </w:rPr>
        <w:t>sled</w:t>
      </w:r>
      <w:proofErr w:type="spellEnd"/>
      <w:proofErr w:type="gramStart"/>
      <w:r w:rsidR="0090261D" w:rsidRPr="0090261D">
        <w:rPr>
          <w:b/>
          <w:lang w:val="ru-RU"/>
        </w:rPr>
        <w:t xml:space="preserve"> </w:t>
      </w:r>
      <w:r w:rsidRPr="00C17DEF">
        <w:rPr>
          <w:b/>
          <w:lang w:val="ru-RU"/>
        </w:rPr>
        <w:t>!</w:t>
      </w:r>
      <w:proofErr w:type="gramEnd"/>
      <w:r w:rsidRPr="00C17DEF">
        <w:rPr>
          <w:b/>
          <w:lang w:val="ru-RU"/>
        </w:rPr>
        <w:t>=</w:t>
      </w:r>
      <w:r w:rsidR="0090261D" w:rsidRPr="0090261D">
        <w:rPr>
          <w:b/>
          <w:lang w:val="ru-RU"/>
        </w:rPr>
        <w:t xml:space="preserve"> </w:t>
      </w:r>
      <w:r w:rsidRPr="00C17DEF">
        <w:rPr>
          <w:b/>
          <w:lang w:val="ru-RU"/>
        </w:rPr>
        <w:t>NULL</w:t>
      </w:r>
      <w:r w:rsidRPr="00C17DEF">
        <w:rPr>
          <w:lang w:val="ru-RU"/>
        </w:rPr>
        <w:t>. Изобразим схему "до", соответствующую этому случаю:</w:t>
      </w:r>
    </w:p>
    <w:p w:rsidR="00553767" w:rsidRPr="00C17DEF" w:rsidRDefault="00553767" w:rsidP="00553767">
      <w:pPr>
        <w:pStyle w:val="Main"/>
        <w:ind w:firstLine="0"/>
        <w:jc w:val="center"/>
        <w:rPr>
          <w:noProof/>
          <w:lang w:val="ru-RU" w:eastAsia="en-US"/>
        </w:rPr>
      </w:pPr>
    </w:p>
    <w:p w:rsidR="00553767" w:rsidRPr="00C17DEF" w:rsidRDefault="000426EF" w:rsidP="00553767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077335" cy="1560195"/>
            <wp:effectExtent l="19050" t="0" r="0" b="0"/>
            <wp:docPr id="26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335" cy="1560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767" w:rsidRPr="00C17DEF" w:rsidRDefault="00553767" w:rsidP="00553767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Рис.1. "Начальная" позиция</w:t>
      </w:r>
    </w:p>
    <w:p w:rsidR="00553767" w:rsidRPr="00C17DEF" w:rsidRDefault="00553767" w:rsidP="00553767">
      <w:pPr>
        <w:pStyle w:val="Main"/>
        <w:ind w:firstLine="0"/>
        <w:jc w:val="center"/>
        <w:rPr>
          <w:noProof/>
          <w:lang w:val="ru-RU" w:eastAsia="en-US"/>
        </w:rPr>
      </w:pPr>
    </w:p>
    <w:p w:rsidR="00553767" w:rsidRPr="00C17DEF" w:rsidRDefault="00553767" w:rsidP="00F4244B">
      <w:pPr>
        <w:pStyle w:val="Main"/>
        <w:numPr>
          <w:ilvl w:val="0"/>
          <w:numId w:val="26"/>
        </w:numPr>
        <w:ind w:left="426"/>
        <w:rPr>
          <w:lang w:val="ru-RU"/>
        </w:rPr>
      </w:pPr>
      <w:r w:rsidRPr="00C17DEF">
        <w:rPr>
          <w:lang w:val="ru-RU"/>
        </w:rPr>
        <w:t>Исключим звено из списка, "перенастроив" указатели предыдущего и последующего звеньев:</w:t>
      </w:r>
    </w:p>
    <w:p w:rsidR="005D63DA" w:rsidRPr="00446A2E" w:rsidRDefault="005D63DA" w:rsidP="005D63D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(*(*Res).sled).pred = (*Res).pred;</w:t>
      </w:r>
    </w:p>
    <w:p w:rsidR="005D63DA" w:rsidRPr="00446A2E" w:rsidRDefault="005D63DA" w:rsidP="005D63D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(*(*Res).pred).sled = (*Res).sled;</w:t>
      </w:r>
    </w:p>
    <w:p w:rsidR="00553767" w:rsidRPr="00446A2E" w:rsidRDefault="00553767" w:rsidP="00553767">
      <w:pPr>
        <w:pStyle w:val="Main"/>
        <w:ind w:firstLine="0"/>
        <w:jc w:val="center"/>
        <w:rPr>
          <w:noProof/>
          <w:lang w:eastAsia="en-US"/>
        </w:rPr>
      </w:pPr>
    </w:p>
    <w:p w:rsidR="00BD08C5" w:rsidRPr="00BD08C5" w:rsidRDefault="000426EF" w:rsidP="00553767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127500" cy="1627505"/>
            <wp:effectExtent l="19050" t="0" r="6350" b="0"/>
            <wp:docPr id="26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162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767" w:rsidRPr="00C17DEF" w:rsidRDefault="00553767" w:rsidP="00553767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Рис.2. "Перенастройка" указателей</w:t>
      </w:r>
    </w:p>
    <w:p w:rsidR="00553767" w:rsidRPr="00C17DEF" w:rsidRDefault="00553767" w:rsidP="00553767">
      <w:pPr>
        <w:pStyle w:val="Main"/>
        <w:ind w:firstLine="0"/>
        <w:jc w:val="center"/>
        <w:rPr>
          <w:noProof/>
          <w:lang w:val="ru-RU" w:eastAsia="en-US"/>
        </w:rPr>
      </w:pPr>
    </w:p>
    <w:p w:rsidR="00553767" w:rsidRPr="00C17DEF" w:rsidRDefault="00553767" w:rsidP="00F4244B">
      <w:pPr>
        <w:pStyle w:val="Main"/>
        <w:numPr>
          <w:ilvl w:val="0"/>
          <w:numId w:val="26"/>
        </w:numPr>
        <w:ind w:left="426"/>
        <w:rPr>
          <w:lang w:val="ru-RU"/>
        </w:rPr>
      </w:pPr>
      <w:r w:rsidRPr="00C17DEF">
        <w:rPr>
          <w:lang w:val="ru-RU"/>
        </w:rPr>
        <w:t>Осталось только удалить звено, на которое указывает</w:t>
      </w:r>
      <w:r w:rsidR="005D5D7D">
        <w:rPr>
          <w:lang w:val="ru-RU"/>
        </w:rPr>
        <w:t xml:space="preserve"> </w:t>
      </w:r>
      <w:proofErr w:type="spellStart"/>
      <w:r w:rsidRPr="00C17DEF">
        <w:rPr>
          <w:lang w:val="ru-RU"/>
        </w:rPr>
        <w:t>Res</w:t>
      </w:r>
      <w:proofErr w:type="spellEnd"/>
      <w:r w:rsidRPr="00C17DEF">
        <w:rPr>
          <w:lang w:val="ru-RU"/>
        </w:rPr>
        <w:t>, из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heap-области:</w:t>
      </w:r>
    </w:p>
    <w:p w:rsidR="005D63DA" w:rsidRPr="00C17DEF" w:rsidRDefault="005D63DA" w:rsidP="005D63D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delete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Res;</w:t>
      </w:r>
    </w:p>
    <w:p w:rsidR="00553767" w:rsidRDefault="00553767" w:rsidP="006F5249">
      <w:pPr>
        <w:pStyle w:val="Main"/>
        <w:shd w:val="clear" w:color="auto" w:fill="auto"/>
        <w:ind w:firstLine="0"/>
        <w:jc w:val="center"/>
        <w:rPr>
          <w:noProof/>
          <w:lang w:eastAsia="en-US"/>
        </w:rPr>
      </w:pPr>
    </w:p>
    <w:p w:rsidR="006F5249" w:rsidRPr="00C17DEF" w:rsidRDefault="006F5249" w:rsidP="006F5249">
      <w:pPr>
        <w:pStyle w:val="Main"/>
        <w:shd w:val="clear" w:color="auto" w:fill="auto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029075" cy="1600200"/>
            <wp:effectExtent l="19050" t="0" r="952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767" w:rsidRPr="00C17DEF" w:rsidRDefault="00553767" w:rsidP="00553767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Рис.3. Освобождение памяти</w:t>
      </w:r>
    </w:p>
    <w:p w:rsidR="00553767" w:rsidRPr="00C17DEF" w:rsidRDefault="00553767" w:rsidP="00553767">
      <w:pPr>
        <w:pStyle w:val="Main"/>
        <w:ind w:firstLine="0"/>
        <w:jc w:val="center"/>
        <w:rPr>
          <w:noProof/>
          <w:lang w:val="ru-RU" w:eastAsia="en-US"/>
        </w:rPr>
      </w:pPr>
    </w:p>
    <w:p w:rsidR="00553767" w:rsidRPr="00C17DEF" w:rsidRDefault="00553767" w:rsidP="005D63DA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Пусть теперь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удаляемый элемент оказался последним</w:t>
      </w:r>
      <w:r w:rsidRPr="00C17DEF">
        <w:rPr>
          <w:lang w:val="ru-RU"/>
        </w:rPr>
        <w:t>.</w:t>
      </w:r>
    </w:p>
    <w:p w:rsidR="00553767" w:rsidRPr="00C17DEF" w:rsidRDefault="00553767" w:rsidP="005D63DA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Взгляните на схему "до":</w:t>
      </w:r>
    </w:p>
    <w:p w:rsidR="00553767" w:rsidRPr="00C17DEF" w:rsidRDefault="00553767" w:rsidP="00553767">
      <w:pPr>
        <w:pStyle w:val="Main"/>
        <w:ind w:firstLine="0"/>
        <w:jc w:val="center"/>
        <w:rPr>
          <w:noProof/>
          <w:lang w:val="ru-RU" w:eastAsia="en-US"/>
        </w:rPr>
      </w:pPr>
    </w:p>
    <w:p w:rsidR="006F5249" w:rsidRPr="006F5249" w:rsidRDefault="006F5249" w:rsidP="00553767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3495675" cy="1476375"/>
            <wp:effectExtent l="19050" t="0" r="9525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767" w:rsidRPr="00C17DEF" w:rsidRDefault="00553767" w:rsidP="00553767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Рис.4. "Начальная" позиция</w:t>
      </w:r>
    </w:p>
    <w:p w:rsidR="00553767" w:rsidRPr="00C17DEF" w:rsidRDefault="00553767" w:rsidP="00553767">
      <w:pPr>
        <w:pStyle w:val="Main"/>
        <w:ind w:firstLine="0"/>
        <w:jc w:val="center"/>
        <w:rPr>
          <w:noProof/>
          <w:lang w:val="ru-RU" w:eastAsia="en-US"/>
        </w:rPr>
      </w:pPr>
    </w:p>
    <w:p w:rsidR="00553767" w:rsidRPr="00C17DEF" w:rsidRDefault="00553767" w:rsidP="00F4244B">
      <w:pPr>
        <w:pStyle w:val="Main"/>
        <w:numPr>
          <w:ilvl w:val="0"/>
          <w:numId w:val="27"/>
        </w:numPr>
        <w:ind w:left="426"/>
        <w:rPr>
          <w:lang w:val="ru-RU"/>
        </w:rPr>
      </w:pPr>
      <w:r w:rsidRPr="00C17DEF">
        <w:rPr>
          <w:lang w:val="ru-RU"/>
        </w:rPr>
        <w:t>"Настроим" указатели предпоследнего элемента и конца списка:</w:t>
      </w:r>
    </w:p>
    <w:p w:rsidR="005D63DA" w:rsidRPr="00446A2E" w:rsidRDefault="005D63DA" w:rsidP="005D63D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(*(*Res).pred).sled = NULL;</w:t>
      </w:r>
    </w:p>
    <w:p w:rsidR="005D63DA" w:rsidRPr="00446A2E" w:rsidRDefault="005D63DA" w:rsidP="005D63D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ksp = (*ksp).pred;</w:t>
      </w:r>
    </w:p>
    <w:p w:rsidR="00553767" w:rsidRPr="00446A2E" w:rsidRDefault="00553767" w:rsidP="00553767">
      <w:pPr>
        <w:pStyle w:val="Main"/>
        <w:ind w:firstLine="0"/>
        <w:jc w:val="center"/>
        <w:rPr>
          <w:noProof/>
          <w:lang w:eastAsia="en-US"/>
        </w:rPr>
      </w:pPr>
    </w:p>
    <w:p w:rsidR="00F01010" w:rsidRPr="00F01010" w:rsidRDefault="00F01010" w:rsidP="00553767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3400425" cy="1495425"/>
            <wp:effectExtent l="19050" t="0" r="9525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767" w:rsidRPr="00C17DEF" w:rsidRDefault="00553767" w:rsidP="00553767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Рис.5. "Настройка" указателей</w:t>
      </w:r>
    </w:p>
    <w:p w:rsidR="00553767" w:rsidRPr="00C17DEF" w:rsidRDefault="00553767" w:rsidP="00553767">
      <w:pPr>
        <w:pStyle w:val="Main"/>
        <w:ind w:firstLine="0"/>
        <w:jc w:val="center"/>
        <w:rPr>
          <w:noProof/>
          <w:lang w:val="ru-RU" w:eastAsia="en-US"/>
        </w:rPr>
      </w:pPr>
    </w:p>
    <w:p w:rsidR="00553767" w:rsidRPr="00C17DEF" w:rsidRDefault="00553767" w:rsidP="00F4244B">
      <w:pPr>
        <w:pStyle w:val="Main"/>
        <w:numPr>
          <w:ilvl w:val="0"/>
          <w:numId w:val="27"/>
        </w:numPr>
        <w:ind w:left="426"/>
        <w:rPr>
          <w:lang w:val="ru-RU"/>
        </w:rPr>
      </w:pPr>
      <w:r w:rsidRPr="00C17DEF">
        <w:rPr>
          <w:lang w:val="ru-RU"/>
        </w:rPr>
        <w:t>Теперь удалим из кучи звено, на которое указывает</w:t>
      </w:r>
      <w:r w:rsidR="005D5D7D">
        <w:rPr>
          <w:lang w:val="ru-RU"/>
        </w:rPr>
        <w:t xml:space="preserve"> </w:t>
      </w:r>
      <w:proofErr w:type="spellStart"/>
      <w:r w:rsidRPr="00C17DEF">
        <w:rPr>
          <w:lang w:val="ru-RU"/>
        </w:rPr>
        <w:t>Res</w:t>
      </w:r>
      <w:proofErr w:type="spellEnd"/>
      <w:r w:rsidRPr="00C17DEF">
        <w:rPr>
          <w:lang w:val="ru-RU"/>
        </w:rPr>
        <w:t>:</w:t>
      </w:r>
    </w:p>
    <w:p w:rsidR="00D93D60" w:rsidRPr="00C17DEF" w:rsidRDefault="005D63DA" w:rsidP="005D63DA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delete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Res;</w:t>
      </w:r>
    </w:p>
    <w:p w:rsidR="00553767" w:rsidRPr="00C17DEF" w:rsidRDefault="00553767" w:rsidP="00553767">
      <w:pPr>
        <w:pStyle w:val="Main"/>
        <w:ind w:firstLine="0"/>
        <w:jc w:val="center"/>
        <w:rPr>
          <w:noProof/>
          <w:lang w:val="ru-RU" w:eastAsia="en-US"/>
        </w:rPr>
      </w:pPr>
    </w:p>
    <w:p w:rsidR="00F01010" w:rsidRPr="00F01010" w:rsidRDefault="00F01010" w:rsidP="00553767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352800" cy="1476375"/>
            <wp:effectExtent l="19050" t="0" r="0" b="0"/>
            <wp:docPr id="22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767" w:rsidRPr="00C17DEF" w:rsidRDefault="00553767" w:rsidP="00553767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Рис.6. Возврат памяти в кучу</w:t>
      </w:r>
    </w:p>
    <w:p w:rsidR="00553767" w:rsidRPr="00C17DEF" w:rsidRDefault="00553767" w:rsidP="00553767">
      <w:pPr>
        <w:pStyle w:val="Main"/>
        <w:ind w:firstLine="0"/>
        <w:jc w:val="center"/>
        <w:rPr>
          <w:noProof/>
          <w:lang w:val="ru-RU" w:eastAsia="en-US"/>
        </w:rPr>
      </w:pPr>
    </w:p>
    <w:p w:rsidR="00553767" w:rsidRPr="00C17DEF" w:rsidRDefault="00553767" w:rsidP="005D63DA">
      <w:pPr>
        <w:pStyle w:val="Main"/>
        <w:ind w:firstLine="567"/>
        <w:rPr>
          <w:lang w:val="ru-RU"/>
        </w:rPr>
      </w:pPr>
      <w:bookmarkStart w:id="63" w:name="AP01992"/>
      <w:r w:rsidRPr="00C17DEF">
        <w:rPr>
          <w:lang w:val="ru-RU"/>
        </w:rPr>
        <w:t xml:space="preserve">Запишем </w:t>
      </w:r>
      <w:bookmarkEnd w:id="63"/>
      <w:r w:rsidRPr="00C17DEF">
        <w:rPr>
          <w:lang w:val="ru-RU"/>
        </w:rPr>
        <w:t>функцию для удаления звена, на которое указывает ссылка:</w:t>
      </w:r>
    </w:p>
    <w:p w:rsidR="005D63DA" w:rsidRPr="00C17DEF" w:rsidRDefault="005D63DA" w:rsidP="005D63DA">
      <w:pPr>
        <w:pStyle w:val="Main"/>
        <w:ind w:firstLine="567"/>
        <w:rPr>
          <w:lang w:val="ru-RU"/>
        </w:rPr>
      </w:pPr>
    </w:p>
    <w:p w:rsidR="005D63DA" w:rsidRPr="00446A2E" w:rsidRDefault="005D63DA" w:rsidP="005D63D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Delete (node **nsp, node **ksp, node *Res)</w:t>
      </w:r>
    </w:p>
    <w:p w:rsidR="005D63DA" w:rsidRPr="00C17DEF" w:rsidRDefault="005D63DA" w:rsidP="005D63D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Удаление звена из двунаправленного списка.</w:t>
      </w:r>
    </w:p>
    <w:p w:rsidR="005D63DA" w:rsidRPr="00C17DEF" w:rsidRDefault="005D63DA" w:rsidP="005D63D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*nsp - указатель на начало списка,</w:t>
      </w:r>
    </w:p>
    <w:p w:rsidR="005D63DA" w:rsidRPr="00C17DEF" w:rsidRDefault="005D63DA" w:rsidP="005D63D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*ksp - указатель на конец списка,</w:t>
      </w:r>
    </w:p>
    <w:p w:rsidR="005D63DA" w:rsidRPr="00C17DEF" w:rsidRDefault="005D63DA" w:rsidP="005D63DA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Res  - указатель на удаляемое звено.</w:t>
      </w:r>
    </w:p>
    <w:p w:rsidR="005D63DA" w:rsidRPr="005D5D7D" w:rsidRDefault="005D63DA" w:rsidP="005D63D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5D63DA" w:rsidRPr="00446A2E" w:rsidRDefault="005D63DA" w:rsidP="005D63D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((*Res).sled!=NULL)</w:t>
      </w:r>
    </w:p>
    <w:p w:rsidR="005D63DA" w:rsidRPr="00446A2E" w:rsidRDefault="005D63DA" w:rsidP="005D63D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 (*(*Res).sled).pred = (*Res).pred;</w:t>
      </w:r>
    </w:p>
    <w:p w:rsidR="005D63DA" w:rsidRPr="00446A2E" w:rsidRDefault="005D63DA" w:rsidP="005D63D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(*(*Res).pred).sled = (*Res).sled;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Res;}</w:t>
      </w:r>
    </w:p>
    <w:p w:rsidR="005D63DA" w:rsidRPr="00446A2E" w:rsidRDefault="005D63DA" w:rsidP="005D63DA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5D63DA" w:rsidRPr="00446A2E" w:rsidRDefault="005D63DA" w:rsidP="005D63D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 (*(*Res).pred).sled = NULL; *ksp = (**ksp).pred;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Res;}</w:t>
      </w:r>
    </w:p>
    <w:p w:rsidR="005D63DA" w:rsidRPr="00C17DEF" w:rsidRDefault="005D63DA" w:rsidP="005D63D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5D63DA" w:rsidRPr="00C17DEF" w:rsidRDefault="005D63DA" w:rsidP="005D63DA">
      <w:pPr>
        <w:pStyle w:val="Main"/>
        <w:ind w:firstLine="567"/>
        <w:rPr>
          <w:lang w:val="ru-RU"/>
        </w:rPr>
      </w:pPr>
    </w:p>
    <w:p w:rsidR="00553767" w:rsidRPr="00C17DEF" w:rsidRDefault="00553767" w:rsidP="005D63DA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следующем шаге мы продолжим знакомиться с алгоритмами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удаления звена</w:t>
      </w:r>
      <w:r w:rsidRPr="00C17DEF">
        <w:rPr>
          <w:lang w:val="ru-RU"/>
        </w:rPr>
        <w:t>.</w:t>
      </w:r>
    </w:p>
    <w:p w:rsidR="007D21DC" w:rsidRPr="00C17DEF" w:rsidRDefault="007D21DC" w:rsidP="003F50D3">
      <w:pPr>
        <w:pStyle w:val="Main"/>
        <w:ind w:firstLine="567"/>
        <w:rPr>
          <w:lang w:val="ru-RU"/>
        </w:rPr>
      </w:pPr>
    </w:p>
    <w:p w:rsidR="0012339A" w:rsidRPr="0045129C" w:rsidRDefault="0012339A" w:rsidP="0045129C">
      <w:pPr>
        <w:pStyle w:val="3"/>
        <w:keepNext w:val="0"/>
        <w:spacing w:before="0" w:after="0"/>
        <w:ind w:left="709" w:firstLine="0"/>
        <w:rPr>
          <w:sz w:val="20"/>
          <w:szCs w:val="20"/>
        </w:rPr>
      </w:pPr>
      <w:bookmarkStart w:id="64" w:name="_Toc515771025"/>
      <w:r w:rsidRPr="0045129C">
        <w:rPr>
          <w:sz w:val="20"/>
          <w:szCs w:val="20"/>
        </w:rPr>
        <w:t>Удаление звена из двунаправленного списка</w:t>
      </w:r>
      <w:r w:rsidR="0045129C">
        <w:rPr>
          <w:sz w:val="20"/>
          <w:szCs w:val="20"/>
        </w:rPr>
        <w:t>. П</w:t>
      </w:r>
      <w:r w:rsidR="0045129C" w:rsidRPr="0045129C">
        <w:rPr>
          <w:sz w:val="20"/>
          <w:szCs w:val="20"/>
        </w:rPr>
        <w:t>осле звена</w:t>
      </w:r>
      <w:r w:rsidRPr="0045129C">
        <w:rPr>
          <w:sz w:val="20"/>
          <w:szCs w:val="20"/>
        </w:rPr>
        <w:t xml:space="preserve"> (2-й случай)</w:t>
      </w:r>
      <w:bookmarkEnd w:id="64"/>
    </w:p>
    <w:p w:rsidR="00D93D60" w:rsidRPr="00C17DEF" w:rsidRDefault="0012339A" w:rsidP="0012339A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рассмотрим другой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алгоритм удаления звена из двунаправленного списка</w:t>
      </w:r>
      <w:r w:rsidRPr="00C17DEF">
        <w:rPr>
          <w:lang w:val="ru-RU"/>
        </w:rPr>
        <w:t>.</w:t>
      </w:r>
    </w:p>
    <w:p w:rsidR="0012339A" w:rsidRPr="00C17DEF" w:rsidRDefault="0012339A" w:rsidP="0012339A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Построим теперь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алгоритм для удаления звена, стоящего после звена, на которое указывает ссылка</w:t>
      </w:r>
      <w:r w:rsidR="005D5D7D">
        <w:rPr>
          <w:b/>
          <w:lang w:val="ru-RU"/>
        </w:rPr>
        <w:t xml:space="preserve"> </w:t>
      </w:r>
      <w:proofErr w:type="spellStart"/>
      <w:r w:rsidRPr="00C17DEF">
        <w:rPr>
          <w:b/>
          <w:lang w:val="ru-RU"/>
        </w:rPr>
        <w:t>Res</w:t>
      </w:r>
      <w:proofErr w:type="spellEnd"/>
      <w:r w:rsidRPr="00C17DEF">
        <w:rPr>
          <w:lang w:val="ru-RU"/>
        </w:rPr>
        <w:t>. Пусть удаляемое звено не является последним, то есть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(*(*</w:t>
      </w:r>
      <w:proofErr w:type="spellStart"/>
      <w:r w:rsidRPr="00C17DEF">
        <w:rPr>
          <w:b/>
          <w:lang w:val="ru-RU"/>
        </w:rPr>
        <w:t>Res</w:t>
      </w:r>
      <w:proofErr w:type="spellEnd"/>
      <w:r w:rsidRPr="00C17DEF">
        <w:rPr>
          <w:b/>
          <w:lang w:val="ru-RU"/>
        </w:rPr>
        <w:t>).</w:t>
      </w:r>
      <w:proofErr w:type="spellStart"/>
      <w:r w:rsidRPr="00C17DEF">
        <w:rPr>
          <w:b/>
          <w:lang w:val="ru-RU"/>
        </w:rPr>
        <w:t>sled</w:t>
      </w:r>
      <w:proofErr w:type="spellEnd"/>
      <w:r w:rsidRPr="00C17DEF">
        <w:rPr>
          <w:b/>
          <w:lang w:val="ru-RU"/>
        </w:rPr>
        <w:t>).</w:t>
      </w:r>
      <w:proofErr w:type="spellStart"/>
      <w:r w:rsidRPr="00C17DEF">
        <w:rPr>
          <w:b/>
          <w:lang w:val="ru-RU"/>
        </w:rPr>
        <w:t>sled!=NULL</w:t>
      </w:r>
      <w:proofErr w:type="spellEnd"/>
      <w:r w:rsidRPr="00C17DEF">
        <w:rPr>
          <w:lang w:val="ru-RU"/>
        </w:rPr>
        <w:t>. Изобразим этот факт на схеме "до":</w:t>
      </w:r>
    </w:p>
    <w:p w:rsidR="0012339A" w:rsidRPr="00C17DEF" w:rsidRDefault="0012339A" w:rsidP="0012339A">
      <w:pPr>
        <w:pStyle w:val="Main"/>
        <w:ind w:firstLine="0"/>
        <w:jc w:val="center"/>
        <w:rPr>
          <w:noProof/>
          <w:lang w:val="ru-RU" w:eastAsia="en-US"/>
        </w:rPr>
      </w:pPr>
    </w:p>
    <w:p w:rsidR="00F01010" w:rsidRPr="00F01010" w:rsidRDefault="00F01010" w:rsidP="0012339A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391025" cy="1476375"/>
            <wp:effectExtent l="19050" t="0" r="9525" b="0"/>
            <wp:docPr id="2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39A" w:rsidRPr="00C17DEF" w:rsidRDefault="0012339A" w:rsidP="0012339A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Рис.1. "Начальная" позиция</w:t>
      </w:r>
    </w:p>
    <w:p w:rsidR="0012339A" w:rsidRPr="00C17DEF" w:rsidRDefault="0012339A" w:rsidP="0012339A">
      <w:pPr>
        <w:pStyle w:val="Main"/>
        <w:ind w:firstLine="0"/>
        <w:jc w:val="center"/>
        <w:rPr>
          <w:noProof/>
          <w:lang w:val="ru-RU" w:eastAsia="en-US"/>
        </w:rPr>
      </w:pPr>
    </w:p>
    <w:p w:rsidR="0012339A" w:rsidRPr="00C17DEF" w:rsidRDefault="0012339A" w:rsidP="00F4244B">
      <w:pPr>
        <w:pStyle w:val="Main"/>
        <w:numPr>
          <w:ilvl w:val="0"/>
          <w:numId w:val="28"/>
        </w:numPr>
        <w:ind w:left="426"/>
        <w:rPr>
          <w:lang w:val="ru-RU"/>
        </w:rPr>
      </w:pPr>
      <w:r w:rsidRPr="00C17DEF">
        <w:rPr>
          <w:lang w:val="ru-RU"/>
        </w:rPr>
        <w:t>Исключим звено из списка, "перенастроив" указатели предыдущего и последующего звеньев, а также сохраним адрес удаляемого звена:</w:t>
      </w:r>
    </w:p>
    <w:p w:rsidR="0012339A" w:rsidRPr="00446A2E" w:rsidRDefault="0012339A" w:rsidP="0012339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q = (*Res).sled;</w:t>
      </w:r>
    </w:p>
    <w:p w:rsidR="0012339A" w:rsidRPr="00446A2E" w:rsidRDefault="0012339A" w:rsidP="0012339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(*(*(*Res).sled).sled).pred = Res;</w:t>
      </w:r>
    </w:p>
    <w:p w:rsidR="0012339A" w:rsidRPr="00446A2E" w:rsidRDefault="0012339A" w:rsidP="0012339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(*Res).sled = (*(*Res).sled).sled;</w:t>
      </w:r>
    </w:p>
    <w:p w:rsidR="0012339A" w:rsidRPr="00446A2E" w:rsidRDefault="0012339A" w:rsidP="0012339A">
      <w:pPr>
        <w:pStyle w:val="Main"/>
        <w:ind w:firstLine="0"/>
        <w:jc w:val="center"/>
        <w:rPr>
          <w:noProof/>
          <w:lang w:eastAsia="en-US"/>
        </w:rPr>
      </w:pPr>
    </w:p>
    <w:p w:rsidR="00F01010" w:rsidRPr="00F01010" w:rsidRDefault="00F01010" w:rsidP="0012339A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438650" cy="2105025"/>
            <wp:effectExtent l="19050" t="0" r="0" b="0"/>
            <wp:docPr id="23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39A" w:rsidRPr="00C17DEF" w:rsidRDefault="0012339A" w:rsidP="0012339A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Рис.2. "Перенастройка" указателей</w:t>
      </w:r>
    </w:p>
    <w:p w:rsidR="0012339A" w:rsidRPr="00C17DEF" w:rsidRDefault="0012339A" w:rsidP="00F4244B">
      <w:pPr>
        <w:pStyle w:val="Main"/>
        <w:numPr>
          <w:ilvl w:val="0"/>
          <w:numId w:val="28"/>
        </w:numPr>
        <w:ind w:left="426"/>
        <w:rPr>
          <w:lang w:val="ru-RU"/>
        </w:rPr>
      </w:pPr>
      <w:r w:rsidRPr="00C17DEF">
        <w:rPr>
          <w:lang w:val="ru-RU"/>
        </w:rPr>
        <w:t>Осталось только удалить звено, на которое указывает</w:t>
      </w:r>
      <w:r w:rsidR="005D5D7D">
        <w:rPr>
          <w:lang w:val="ru-RU"/>
        </w:rPr>
        <w:t xml:space="preserve"> </w:t>
      </w:r>
      <w:proofErr w:type="spellStart"/>
      <w:r w:rsidRPr="00C17DEF">
        <w:rPr>
          <w:b/>
          <w:lang w:val="ru-RU"/>
        </w:rPr>
        <w:t>q</w:t>
      </w:r>
      <w:proofErr w:type="spellEnd"/>
      <w:r w:rsidRPr="00C17DEF">
        <w:rPr>
          <w:lang w:val="ru-RU"/>
        </w:rPr>
        <w:t>, из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heap</w:t>
      </w:r>
      <w:r w:rsidRPr="00C17DEF">
        <w:rPr>
          <w:lang w:val="ru-RU"/>
        </w:rPr>
        <w:t>-области:</w:t>
      </w:r>
    </w:p>
    <w:p w:rsidR="0012339A" w:rsidRPr="000426EF" w:rsidRDefault="0012339A" w:rsidP="000426EF">
      <w:pPr>
        <w:pStyle w:val="Main"/>
        <w:ind w:firstLine="567"/>
        <w:rPr>
          <w:lang w:val="ru-RU"/>
        </w:rPr>
      </w:pPr>
    </w:p>
    <w:p w:rsidR="0012339A" w:rsidRPr="00C17DEF" w:rsidRDefault="0012339A" w:rsidP="0012339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delete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q;</w:t>
      </w:r>
    </w:p>
    <w:p w:rsidR="0012339A" w:rsidRPr="00C17DEF" w:rsidRDefault="0012339A" w:rsidP="0012339A">
      <w:pPr>
        <w:pStyle w:val="Main"/>
        <w:ind w:firstLine="567"/>
        <w:rPr>
          <w:lang w:val="ru-RU"/>
        </w:rPr>
      </w:pPr>
    </w:p>
    <w:p w:rsidR="0012339A" w:rsidRPr="00C17DEF" w:rsidRDefault="0012339A" w:rsidP="0012339A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Если же удаляемый элемент является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последним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в двунаправленном списке,</w:t>
      </w:r>
    </w:p>
    <w:p w:rsidR="0012339A" w:rsidRPr="00C17DEF" w:rsidRDefault="0012339A" w:rsidP="0012339A">
      <w:pPr>
        <w:pStyle w:val="Main"/>
        <w:ind w:firstLine="0"/>
        <w:jc w:val="center"/>
        <w:rPr>
          <w:noProof/>
          <w:lang w:val="ru-RU" w:eastAsia="en-US"/>
        </w:rPr>
      </w:pPr>
    </w:p>
    <w:p w:rsidR="0012339A" w:rsidRPr="00C17DEF" w:rsidRDefault="000426EF" w:rsidP="0012339A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093845" cy="1434465"/>
            <wp:effectExtent l="19050" t="0" r="1905" b="0"/>
            <wp:docPr id="26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143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39A" w:rsidRPr="00C17DEF" w:rsidRDefault="0012339A" w:rsidP="0012339A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Рис.3. "Начальная" позиция</w:t>
      </w:r>
    </w:p>
    <w:p w:rsidR="0012339A" w:rsidRPr="00C17DEF" w:rsidRDefault="0012339A" w:rsidP="0012339A">
      <w:pPr>
        <w:pStyle w:val="Main"/>
        <w:ind w:firstLine="0"/>
        <w:jc w:val="center"/>
        <w:rPr>
          <w:noProof/>
          <w:lang w:val="ru-RU" w:eastAsia="en-US"/>
        </w:rPr>
      </w:pPr>
    </w:p>
    <w:p w:rsidR="0012339A" w:rsidRPr="00C17DEF" w:rsidRDefault="0012339A" w:rsidP="00415691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то алгоритм становится тривиальным:</w:t>
      </w:r>
    </w:p>
    <w:p w:rsidR="0012339A" w:rsidRPr="00C17DEF" w:rsidRDefault="0012339A" w:rsidP="00F4244B">
      <w:pPr>
        <w:pStyle w:val="Main"/>
        <w:numPr>
          <w:ilvl w:val="0"/>
          <w:numId w:val="29"/>
        </w:numPr>
        <w:ind w:left="426"/>
        <w:rPr>
          <w:lang w:val="ru-RU"/>
        </w:rPr>
      </w:pPr>
      <w:r w:rsidRPr="00C17DEF">
        <w:rPr>
          <w:lang w:val="ru-RU"/>
        </w:rPr>
        <w:t>"Настроим" указатели предпоследнего элемента и конца списка: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q = (*Res).sled; (*Res).sled = NULL; ksp = (*ksp).pred;</w:t>
      </w:r>
    </w:p>
    <w:p w:rsidR="0012339A" w:rsidRPr="00446A2E" w:rsidRDefault="0012339A" w:rsidP="0012339A">
      <w:pPr>
        <w:pStyle w:val="Main"/>
        <w:ind w:firstLine="0"/>
        <w:jc w:val="center"/>
        <w:rPr>
          <w:noProof/>
          <w:lang w:eastAsia="en-US"/>
        </w:rPr>
      </w:pPr>
    </w:p>
    <w:p w:rsidR="002B31AC" w:rsidRPr="002B31AC" w:rsidRDefault="002B31AC" w:rsidP="0012339A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3848100" cy="1962150"/>
            <wp:effectExtent l="19050" t="0" r="0" b="0"/>
            <wp:docPr id="24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39A" w:rsidRPr="00C17DEF" w:rsidRDefault="0012339A" w:rsidP="0012339A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Рис.4. "Настройка" указателей</w:t>
      </w:r>
    </w:p>
    <w:p w:rsidR="0012339A" w:rsidRPr="00C17DEF" w:rsidRDefault="0012339A" w:rsidP="0012339A">
      <w:pPr>
        <w:pStyle w:val="Main"/>
        <w:ind w:firstLine="0"/>
        <w:jc w:val="center"/>
        <w:rPr>
          <w:noProof/>
          <w:lang w:val="ru-RU" w:eastAsia="en-US"/>
        </w:rPr>
      </w:pPr>
    </w:p>
    <w:p w:rsidR="0012339A" w:rsidRPr="00C17DEF" w:rsidRDefault="0012339A" w:rsidP="00F4244B">
      <w:pPr>
        <w:pStyle w:val="Main"/>
        <w:numPr>
          <w:ilvl w:val="0"/>
          <w:numId w:val="29"/>
        </w:numPr>
        <w:ind w:left="426"/>
        <w:rPr>
          <w:lang w:val="ru-RU"/>
        </w:rPr>
      </w:pPr>
      <w:r w:rsidRPr="00C17DEF">
        <w:rPr>
          <w:lang w:val="ru-RU"/>
        </w:rPr>
        <w:t>Теперь удалим из кучи звено, на которое указывает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q: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delete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q;</w:t>
      </w:r>
    </w:p>
    <w:p w:rsidR="0012339A" w:rsidRPr="00C17DEF" w:rsidRDefault="0012339A" w:rsidP="0012339A">
      <w:pPr>
        <w:pStyle w:val="Main"/>
        <w:ind w:firstLine="0"/>
        <w:jc w:val="center"/>
        <w:rPr>
          <w:noProof/>
          <w:lang w:val="ru-RU" w:eastAsia="en-US"/>
        </w:rPr>
      </w:pPr>
    </w:p>
    <w:p w:rsidR="0012339A" w:rsidRDefault="0012339A" w:rsidP="0012339A">
      <w:pPr>
        <w:pStyle w:val="Main"/>
        <w:ind w:firstLine="0"/>
        <w:jc w:val="center"/>
        <w:rPr>
          <w:noProof/>
          <w:lang w:eastAsia="en-US"/>
        </w:rPr>
      </w:pPr>
    </w:p>
    <w:p w:rsidR="002B31AC" w:rsidRPr="002B31AC" w:rsidRDefault="002B31AC" w:rsidP="0012339A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886200" cy="2000250"/>
            <wp:effectExtent l="19050" t="0" r="0" b="0"/>
            <wp:docPr id="4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39A" w:rsidRPr="00C17DEF" w:rsidRDefault="0012339A" w:rsidP="0012339A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Рис.5. Возврат памяти в кучу</w:t>
      </w:r>
    </w:p>
    <w:p w:rsidR="0012339A" w:rsidRPr="00C17DEF" w:rsidRDefault="0012339A" w:rsidP="0012339A">
      <w:pPr>
        <w:pStyle w:val="Main"/>
        <w:ind w:firstLine="0"/>
        <w:jc w:val="center"/>
        <w:rPr>
          <w:noProof/>
          <w:lang w:val="ru-RU" w:eastAsia="en-US"/>
        </w:rPr>
      </w:pPr>
    </w:p>
    <w:p w:rsidR="0012339A" w:rsidRPr="00C17DEF" w:rsidRDefault="0012339A" w:rsidP="00415691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Функция для удаления звена, стоящего после звена, на которое указывает ссылка</w:t>
      </w:r>
      <w:r w:rsidR="005D5D7D">
        <w:rPr>
          <w:lang w:val="ru-RU"/>
        </w:rPr>
        <w:t xml:space="preserve"> </w:t>
      </w:r>
      <w:proofErr w:type="spellStart"/>
      <w:r w:rsidRPr="00C17DEF">
        <w:rPr>
          <w:b/>
          <w:lang w:val="ru-RU"/>
        </w:rPr>
        <w:t>Res</w:t>
      </w:r>
      <w:proofErr w:type="spellEnd"/>
      <w:r w:rsidRPr="00C17DEF">
        <w:rPr>
          <w:lang w:val="ru-RU"/>
        </w:rPr>
        <w:t>, имеет вид:</w:t>
      </w:r>
    </w:p>
    <w:p w:rsidR="00415691" w:rsidRPr="00C17DEF" w:rsidRDefault="00415691" w:rsidP="00415691">
      <w:pPr>
        <w:pStyle w:val="Main"/>
        <w:ind w:firstLine="567"/>
        <w:rPr>
          <w:lang w:val="ru-RU"/>
        </w:rPr>
      </w:pP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DelAfter (node **nsp, node **ksp, node *Res)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Удаление звена из двунаправленного списка.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*nsp - указатель на начало списка,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*ksp - указатель на конец списка,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Res - указатель на звено, предыдущее удаляемому.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D93D60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((*Res).sled==NULL)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"Вы хотите удалить звено за последним звеном!\n"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D93D60" w:rsidRPr="005D5D7D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5D5D7D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D93D60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((*(*Res).sled).sled!=NULL)</w:t>
      </w:r>
    </w:p>
    <w:p w:rsidR="00D93D60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{</w:t>
      </w:r>
    </w:p>
    <w:p w:rsidR="00D93D60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q = (*Res).sled;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(*(*(*Res).sled).sled).pred = Res;</w:t>
      </w:r>
    </w:p>
    <w:p w:rsidR="00D93D60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(*Res).sled = (*(*Res).sled).sled;</w:t>
      </w:r>
    </w:p>
    <w:p w:rsidR="00415691" w:rsidRPr="005D5D7D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</w:t>
      </w:r>
      <w:r w:rsidRPr="005D5D7D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</w:t>
      </w:r>
    </w:p>
    <w:p w:rsidR="00D93D60" w:rsidRPr="005D5D7D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}</w:t>
      </w:r>
    </w:p>
    <w:p w:rsidR="00D93D60" w:rsidRPr="005D5D7D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5D5D7D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D93D60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{   q = (*Res).sled; (*Res).sled = NULL;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*ksp = (**ksp).pred;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 }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12339A" w:rsidRPr="00C17DEF" w:rsidRDefault="0012339A" w:rsidP="00415691">
      <w:pPr>
        <w:pStyle w:val="Main"/>
        <w:ind w:firstLine="567"/>
        <w:rPr>
          <w:lang w:val="ru-RU"/>
        </w:rPr>
      </w:pPr>
    </w:p>
    <w:p w:rsidR="0012339A" w:rsidRPr="00C17DEF" w:rsidRDefault="0012339A" w:rsidP="00415691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Приведем пример программы, иллюстрирующей применение рассмотренных функций.</w:t>
      </w:r>
    </w:p>
    <w:p w:rsidR="0012339A" w:rsidRPr="00C17DEF" w:rsidRDefault="0012339A" w:rsidP="00415691">
      <w:pPr>
        <w:pStyle w:val="Main"/>
        <w:ind w:firstLine="567"/>
        <w:rPr>
          <w:lang w:val="ru-RU"/>
        </w:rPr>
      </w:pPr>
    </w:p>
    <w:p w:rsidR="0012339A" w:rsidRPr="00C17DEF" w:rsidRDefault="0012339A" w:rsidP="00415691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Пример: построение двунаправленного списка. Помещение звена в двунаправленный список. Удаление звена из двунаправленного списка. Очистка двунаправленного списка.</w:t>
      </w:r>
    </w:p>
    <w:p w:rsidR="0012339A" w:rsidRPr="00C17DEF" w:rsidRDefault="0012339A" w:rsidP="00415691">
      <w:pPr>
        <w:pStyle w:val="Main"/>
        <w:ind w:firstLine="567"/>
        <w:rPr>
          <w:lang w:val="ru-RU"/>
        </w:rPr>
      </w:pP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#include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&lt;iostream&gt;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std;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node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elem;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*sled;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*pred;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class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private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: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node *nsp,*ksp;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public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: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Spisok() {nsp=ksp=NULL;}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Postroenie ();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VyvodForward ();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VyvodBack ();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Ochistka ();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InsAfter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,node*);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InsBefore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,node*);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lastRenderedPageBreak/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Delete (node*);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DelAfter (node*);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node *PoiskForward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node *PoiskBack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main ()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setlocale(LC_ALL,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"Rus"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Spisok A;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*Res;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el,el1;</w:t>
      </w:r>
    </w:p>
    <w:p w:rsidR="005D5D7D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A.Postroenie ();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A.VyvodForward (); A.VyvodBack ();</w:t>
      </w:r>
    </w:p>
    <w:p w:rsidR="005D5D7D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6839A7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"Введите элемент звена, после которого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"осуществляется вставка: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cin&gt;&gt;el;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"Введите элемент вставляемого звена: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cin&gt;&gt;el1;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Res=A.PoiskForward (el);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(Res!=NULL)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A.InsAfter (el1,Res);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A.VyvodForward (); A.VyvodBack ();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}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Звена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с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заданным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элементом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в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списке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нет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!\n"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"Введите элемент звена, перед которым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"осуществляется вставка: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cin&gt;&gt;el;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"Введите элемент вставляемого звена: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cin&gt;&gt;el1;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Res = A.PoiskBack (el);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(Res!=NULL)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A.InsBefore (el1,Res);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A.VyvodForward (); A.VyvodBack ();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Звена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с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заданным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элементом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в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списке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нет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!\n"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"Введите элемент звена, после которого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"осуществляется удаление: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cin&gt;&gt;el;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Res = A.PoiskForward (el);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(Res!=NULL)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A.DelAfter (Res);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A.VyvodForward (); A.VyvodBack (); }</w:t>
      </w:r>
    </w:p>
    <w:p w:rsidR="00415691" w:rsidRPr="005D5D7D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cout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&lt;&lt;</w:t>
      </w:r>
      <w:r w:rsidRPr="005D5D7D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Звена</w:t>
      </w:r>
      <w:r w:rsidRPr="005D5D7D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с</w:t>
      </w:r>
      <w:r w:rsidRPr="005D5D7D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заданным</w:t>
      </w:r>
      <w:r w:rsidRPr="005D5D7D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элементом</w:t>
      </w:r>
      <w:r w:rsidRPr="005D5D7D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в</w:t>
      </w:r>
      <w:r w:rsidRPr="005D5D7D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списке</w:t>
      </w:r>
      <w:r w:rsidRPr="005D5D7D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нет</w:t>
      </w:r>
      <w:r w:rsidRPr="005D5D7D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!\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n</w:t>
      </w:r>
      <w:r w:rsidRPr="005D5D7D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Pr="005D5D7D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415691" w:rsidRPr="005D5D7D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"Введите элемент звена, которое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"надо удалить: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cin&gt;&gt;el;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Res = A.PoiskForward (el);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(Res!=NULL)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A.Delete (Res);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A.VyvodForward (); A.VyvodBack ();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}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"Звена с заданным элементом в списке нет!\n"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A.Ochistka ();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 &lt;&lt; 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system(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Spisok::Postroenie ()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//Построение двунаправленного списка с заглавным звеном: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nsp - указатель на начало списка,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ksp - указатель на конец списка.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*rsp;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nsp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(node);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rsp = nsp;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(*nsp).pred = NULL; (*nsp).sled = NULL;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"Вводите последовательность:\n"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cin&gt;&gt;el;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(el!=0)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(*rsp).sled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(node);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(*((*rsp).sled)).pred = rsp; rsp = (*rsp).sled;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(*rsp).sled = NULL; (*rsp).elem = el;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cin&gt;&gt;el;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ksp = rsp;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Spisok::VyvodForward ()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//Вывод содержимого двунаправленного списка от его начала.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nsp - указатель на начало списка, ksp - указатель на конец списка.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*rsp;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rsp = (*nsp).sled;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"Двунаправленный список содержит: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while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(rsp!=NULL)</w:t>
      </w:r>
    </w:p>
    <w:p w:rsidR="00415691" w:rsidRPr="001A1C4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1A1C4F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{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1A1C4F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cout&lt;&lt;(*rsp).elem&lt;&lt;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 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 rsp = (*rsp).sled;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cout&lt;&lt;endl;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Spisok::VyvodBack ()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//Вывод содержимого двунаправленного списка от его конца.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nsp - указатель на начало списка, ksp - указатель на конец списка.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node *rsp;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rsp = ksp;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"Двунаправленный список в обратном порядке: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((*rsp).pred!=NULL)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cout&lt;&lt;(*rsp).elem&lt;&lt;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 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 rsp = (*rsp).pred;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cout&lt;&lt;endl;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node *Spisok::PoiskForward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el)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//Функция возвращает указатель на найденный элемент el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//двунаправленного списка, заданного указателями  nsp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и ksp, или NULL, если элемент в списке не найден.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  *q;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*Res;</w:t>
      </w:r>
    </w:p>
    <w:p w:rsidR="005D5D7D" w:rsidRDefault="005D5D7D" w:rsidP="00415691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Res = NULL; q = (*nsp).sled;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(q!=NULL &amp;&amp; Res==NULL)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((*q).elem==el) Res = q;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q = (*q).sled;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Res;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node *Spisok::PoiskBack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el)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//Функция возвращает указатель на найденный элемент el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//двунаправленного списка, заданного указателями  nsp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и ksp, или NULL, если элемент в списке не найден.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  *q;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*Res;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Res = NULL; q = ksp;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(q!=NULL &amp;&amp; Res==NULL)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((*q).elem==el) Res = q;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q = (*q).pred;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Res;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Spisok::InsAfter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el,node *Res)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//Вставка звена с информационным полем el в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 двунаправленный список, заданный указателями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nsp и ksp, после звена, на которое указывает Res.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q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(node);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(*q).elem = el;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((*Res).sled!=NULL)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(*q).sled = (*Res).sled;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(*q).pred = (*(*Res).sled).pred;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(*(*Res).sled).pred = q; (*Res).sled = q;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(*q).sled = NULL;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(*q).pred = Res; ksp = q; (*Res).sled = q;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Spisok::InsBefore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el,node *Res)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//Вставка звена с информационным полем el в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 двунаправленный список, заданный указателями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nsp и ksp, перед звеном, на которое указывает Res.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q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(node);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(*q).elem = el;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(*q).sled = (*(*Res).pred).sled;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(*q).pred = (*Res).pred;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(*(*Res).pred).sled = q; (*Res).pred = q;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Spisok::Delete (node *Res)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//Удаление звена из двунаправленного списка.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nsp - указатель на начало списка,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ksp - указатель на конец списка,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Res - указатель на удаляемое звено.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((*Res).sled!=NULL)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(*(*Res).sled).pred = (*Res).pred;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(*(*Res).pred).sled = (*Res).sled;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Res;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(*(*Res).pred).sled = NULL; ksp = (*ksp).pred;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Res;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lastRenderedPageBreak/>
        <w:t xml:space="preserve">  }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Spisok::DelAfter (node *Res)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//Удаление звена из двунаправленного списка.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nsp - указатель на начало списка,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ksp - указатель на конец списка,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Res - указатель на звено, предыдущее удаляемому.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node *q;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if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((*Res).sled==NULL)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"Указано последнее звено!\n"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415691" w:rsidRPr="005D5D7D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5D5D7D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((*(*Res).sled).sled!=NULL)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q = (*Res).sled;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(*(*(*Res).sled).sled).pred = Res;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(*Res).sled = (*(*Res).sled).sled;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}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q = (*Res).sled; (*Res).sled = NULL;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ksp = (*ksp).pred;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 }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Spisok::Ochistka ()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//Удаление двунаправленного списка из памяти.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nsp - указатель на заглавное звено списка,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ksp - указатель на последнее звено списка.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*q,*q1;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q  = nsp; q1 = (*q).sled;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(q1!=NULL)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q = q1; q1 = (*q1).sled;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415691" w:rsidRPr="00446A2E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nsp; nsp = ksp = NULL;</w:t>
      </w:r>
    </w:p>
    <w:p w:rsidR="00415691" w:rsidRPr="00C17DEF" w:rsidRDefault="00415691" w:rsidP="004156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12339A" w:rsidRPr="00C17DEF" w:rsidRDefault="0012339A" w:rsidP="00415691">
      <w:pPr>
        <w:pStyle w:val="Main"/>
        <w:ind w:firstLine="0"/>
        <w:jc w:val="center"/>
        <w:rPr>
          <w:lang w:val="ru-RU"/>
        </w:rPr>
      </w:pPr>
    </w:p>
    <w:p w:rsidR="0012339A" w:rsidRPr="00C17DEF" w:rsidRDefault="00415691" w:rsidP="00415691">
      <w:pPr>
        <w:pStyle w:val="Main"/>
        <w:ind w:firstLine="0"/>
        <w:jc w:val="center"/>
        <w:rPr>
          <w:lang w:val="ru-RU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4953000" cy="3152775"/>
            <wp:effectExtent l="19050" t="0" r="0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39A" w:rsidRPr="00C17DEF" w:rsidRDefault="0012339A" w:rsidP="00415691">
      <w:pPr>
        <w:pStyle w:val="Main"/>
        <w:ind w:firstLine="0"/>
        <w:jc w:val="center"/>
        <w:rPr>
          <w:lang w:val="ru-RU"/>
        </w:rPr>
      </w:pPr>
    </w:p>
    <w:p w:rsidR="0012339A" w:rsidRPr="00C17DEF" w:rsidRDefault="0012339A" w:rsidP="00415691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следующем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двунаправленные кольцевые списки</w:t>
      </w:r>
      <w:r w:rsidRPr="00C17DEF">
        <w:rPr>
          <w:lang w:val="ru-RU"/>
        </w:rPr>
        <w:t>.</w:t>
      </w:r>
    </w:p>
    <w:p w:rsidR="007D21DC" w:rsidRPr="00C17DEF" w:rsidRDefault="007D21DC" w:rsidP="003F50D3">
      <w:pPr>
        <w:pStyle w:val="Main"/>
        <w:ind w:firstLine="567"/>
        <w:rPr>
          <w:lang w:val="ru-RU"/>
        </w:rPr>
      </w:pPr>
    </w:p>
    <w:p w:rsidR="00C23551" w:rsidRPr="00C17DEF" w:rsidRDefault="00C23551" w:rsidP="00F4244B">
      <w:pPr>
        <w:pStyle w:val="2"/>
        <w:keepNext w:val="0"/>
        <w:numPr>
          <w:ilvl w:val="1"/>
          <w:numId w:val="6"/>
        </w:numPr>
        <w:spacing w:before="0" w:after="0"/>
        <w:ind w:left="426" w:firstLine="0"/>
        <w:contextualSpacing/>
        <w:rPr>
          <w:i w:val="0"/>
          <w:sz w:val="20"/>
          <w:szCs w:val="20"/>
        </w:rPr>
      </w:pPr>
      <w:bookmarkStart w:id="65" w:name="_Toc515771026"/>
      <w:r w:rsidRPr="00C17DEF">
        <w:rPr>
          <w:i w:val="0"/>
          <w:sz w:val="20"/>
          <w:szCs w:val="20"/>
        </w:rPr>
        <w:t>Двунаправленные кольцевые списки</w:t>
      </w:r>
      <w:bookmarkEnd w:id="65"/>
    </w:p>
    <w:p w:rsidR="00D93D60" w:rsidRPr="00C17DEF" w:rsidRDefault="00C23551" w:rsidP="00C23551">
      <w:pPr>
        <w:pStyle w:val="Main"/>
        <w:ind w:firstLine="567"/>
        <w:rPr>
          <w:lang w:val="ru-RU"/>
        </w:rPr>
      </w:pPr>
      <w:r w:rsidRPr="00C17DEF">
        <w:rPr>
          <w:lang w:val="ru-RU"/>
        </w:rPr>
        <w:lastRenderedPageBreak/>
        <w:t>На этом шаге мы познакомимся с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двунаправленными кольцевыми списками.</w:t>
      </w:r>
    </w:p>
    <w:p w:rsidR="00C23551" w:rsidRPr="00C17DEF" w:rsidRDefault="00C23551" w:rsidP="00C23551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В программировании двунаправленные списки часто преобразовывают следующим образом: "обычный" линейный двунаправленный список замыкают в своеобразное "кольцо": при движении по списку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в прямом направлении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можно от последнего звена переходить к звену, следующему прямо за заглавным звеном, а при движении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в обратную сторону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- от заглавного звена переходить сразу к последнему звену. В связи с этим мы будем называть двунаправленные списки подобного типа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кольцевыми двунаправленными списками (двунаправленными кольцами</w:t>
      </w:r>
      <w:r w:rsidR="00712238" w:rsidRPr="00C17DEF">
        <w:rPr>
          <w:b/>
          <w:lang w:val="ru-RU"/>
        </w:rPr>
        <w:t xml:space="preserve"> </w:t>
      </w:r>
      <w:r w:rsidRPr="00C17DEF">
        <w:rPr>
          <w:lang w:val="ru-RU"/>
        </w:rPr>
        <w:t>или просто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кольцами</w:t>
      </w:r>
      <w:r w:rsidRPr="00C17DEF">
        <w:rPr>
          <w:lang w:val="ru-RU"/>
        </w:rPr>
        <w:t>).</w:t>
      </w:r>
    </w:p>
    <w:p w:rsidR="00C23551" w:rsidRPr="00C17DEF" w:rsidRDefault="00C23551" w:rsidP="00C23551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Подобная организация списка упрощает процедуру поиска или перебора звеньев с любого места списка с автоматическим переходом от конца к началу или наоборот.</w:t>
      </w:r>
    </w:p>
    <w:p w:rsidR="00C23551" w:rsidRPr="00C17DEF" w:rsidRDefault="00C23551" w:rsidP="00C23551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Мы приведем два варианта структуры кольцевых двунаправленных списков.</w:t>
      </w:r>
    </w:p>
    <w:p w:rsidR="00C23551" w:rsidRPr="00C17DEF" w:rsidRDefault="00C23551" w:rsidP="00C23551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Рассмотрим первый вариант структуры кольцевого списка, которую мы будем называть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кольцевым</w:t>
      </w:r>
      <w:r w:rsidRPr="00C17DEF">
        <w:rPr>
          <w:lang w:val="ru-RU"/>
        </w:rPr>
        <w:t xml:space="preserve"> </w:t>
      </w:r>
      <w:r w:rsidRPr="00C17DEF">
        <w:rPr>
          <w:b/>
          <w:lang w:val="ru-RU"/>
        </w:rPr>
        <w:t>двунаправленным списком с удаленным заглавным звеном</w:t>
      </w:r>
      <w:r w:rsidRPr="00C17DEF">
        <w:rPr>
          <w:lang w:val="ru-RU"/>
        </w:rPr>
        <w:t>. Уже само название структуры говорит о том, что заглавное звено двунаправленного списка в кольцо не включается.</w:t>
      </w:r>
    </w:p>
    <w:p w:rsidR="00C23551" w:rsidRPr="00C17DEF" w:rsidRDefault="00C23551" w:rsidP="00C23551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Взгляните на приведенную ниже схему:</w:t>
      </w:r>
    </w:p>
    <w:p w:rsidR="00C23551" w:rsidRPr="00C17DEF" w:rsidRDefault="00C23551" w:rsidP="00C23551">
      <w:pPr>
        <w:pStyle w:val="Main"/>
        <w:ind w:firstLine="0"/>
        <w:jc w:val="center"/>
        <w:rPr>
          <w:noProof/>
          <w:lang w:val="ru-RU" w:eastAsia="en-US"/>
        </w:rPr>
      </w:pPr>
    </w:p>
    <w:p w:rsidR="002B31AC" w:rsidRPr="002B31AC" w:rsidRDefault="002B31AC" w:rsidP="00C23551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533900" cy="1819275"/>
            <wp:effectExtent l="19050" t="0" r="0" b="0"/>
            <wp:docPr id="4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551" w:rsidRPr="00C17DEF" w:rsidRDefault="00C23551" w:rsidP="00C23551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Рис.1. Кольцевой двунаправленный список с удаленным заглавным звеном</w:t>
      </w:r>
    </w:p>
    <w:p w:rsidR="00C23551" w:rsidRPr="00C17DEF" w:rsidRDefault="00C23551" w:rsidP="00C23551">
      <w:pPr>
        <w:pStyle w:val="Main"/>
        <w:ind w:firstLine="0"/>
        <w:jc w:val="center"/>
        <w:rPr>
          <w:noProof/>
          <w:lang w:val="ru-RU" w:eastAsia="en-US"/>
        </w:rPr>
      </w:pPr>
    </w:p>
    <w:p w:rsidR="00C23551" w:rsidRPr="00C17DEF" w:rsidRDefault="00C23551" w:rsidP="00712238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Пустое кольцо можно представить следующим образом:</w:t>
      </w:r>
    </w:p>
    <w:p w:rsidR="00C23551" w:rsidRPr="00C17DEF" w:rsidRDefault="00C23551" w:rsidP="00C23551">
      <w:pPr>
        <w:pStyle w:val="Main"/>
        <w:ind w:firstLine="0"/>
        <w:jc w:val="center"/>
        <w:rPr>
          <w:noProof/>
          <w:lang w:val="ru-RU" w:eastAsia="en-US"/>
        </w:rPr>
      </w:pPr>
    </w:p>
    <w:p w:rsidR="00C23551" w:rsidRPr="00C17DEF" w:rsidRDefault="00C23551" w:rsidP="00C23551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2752725" cy="1685925"/>
            <wp:effectExtent l="19050" t="0" r="9525" b="0"/>
            <wp:docPr id="263" name="Рисунок 263" descr="http://khpi-iip.mipk.kharkiv.edu/library/datastr/book_sod/kgsu/ris3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http://khpi-iip.mipk.kharkiv.edu/library/datastr/book_sod/kgsu/ris33_2.jpg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551" w:rsidRPr="00C17DEF" w:rsidRDefault="00C23551" w:rsidP="00C23551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Рис.2. Пустой кольцевой двунаправленный список</w:t>
      </w:r>
    </w:p>
    <w:p w:rsidR="00C23551" w:rsidRPr="00C17DEF" w:rsidRDefault="00C23551" w:rsidP="00C23551">
      <w:pPr>
        <w:pStyle w:val="Main"/>
        <w:ind w:firstLine="0"/>
        <w:jc w:val="center"/>
        <w:rPr>
          <w:noProof/>
          <w:lang w:val="ru-RU" w:eastAsia="en-US"/>
        </w:rPr>
      </w:pPr>
    </w:p>
    <w:p w:rsidR="00C23551" w:rsidRPr="00C17DEF" w:rsidRDefault="00C23551" w:rsidP="00712238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Проще всего построить кольцевой двунаправленный список с удаленным заглавным звеном с использованием алгоритма построения двунаправленного списка с заглавным звеном и последующего "замыкания" кольца. Это реализовано в приведенной ниже функции:</w:t>
      </w:r>
    </w:p>
    <w:p w:rsidR="00C23551" w:rsidRPr="00C17DEF" w:rsidRDefault="00C23551" w:rsidP="00712238">
      <w:pPr>
        <w:pStyle w:val="Main"/>
        <w:ind w:firstLine="567"/>
        <w:rPr>
          <w:lang w:val="ru-RU"/>
        </w:rPr>
      </w:pP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BuiltRing (node **nsp)</w:t>
      </w:r>
    </w:p>
    <w:p w:rsidR="00D93D60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Построение двунаправленного кольцевого списка nsp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 с удаленным заглавным звеном.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*nsp - указатель на заглавное звено списка.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node *r;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int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el;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Построим заглавное звено будущего кольцевого списка.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*nsp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(node);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r = *nsp; (**nsp).pred = NULL; (**nsp).sled = NULL;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"Вводите элементы звеньев списка: 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712238" w:rsidRPr="005D5D7D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cin&gt;&gt;el;</w:t>
      </w:r>
    </w:p>
    <w:p w:rsidR="00712238" w:rsidRPr="005D5D7D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5D5D7D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(el!=0)</w:t>
      </w:r>
    </w:p>
    <w:p w:rsidR="00D93D60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{ (*r).sled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(node); (*((*r).sled)).pred = r;</w:t>
      </w:r>
    </w:p>
    <w:p w:rsidR="00D93D60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r = (*r).sled; (*r).sled = NULL; (*r).elem = el;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cin&gt;&gt;el; }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Образуем кольцевой список с удаленным заглавным звеном.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((**nsp).sled!=NULL)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lastRenderedPageBreak/>
        <w:t xml:space="preserve">    {(*((**nsp).sled)).pred = r; (*r).sled = (**nsp).sled;}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"Кольцевой список пуст!\n"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C23551" w:rsidRPr="00C17DEF" w:rsidRDefault="00C23551" w:rsidP="00712238">
      <w:pPr>
        <w:pStyle w:val="Main"/>
        <w:ind w:firstLine="567"/>
        <w:rPr>
          <w:lang w:val="ru-RU"/>
        </w:rPr>
      </w:pPr>
    </w:p>
    <w:p w:rsidR="00C23551" w:rsidRPr="00C17DEF" w:rsidRDefault="00C23551" w:rsidP="00712238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Обход кольцевого списка реализовать несложно. Приведем, например, функцию, позволяющую обойти кольцо "по часовой стрелке":</w:t>
      </w:r>
    </w:p>
    <w:p w:rsidR="00C23551" w:rsidRPr="00C17DEF" w:rsidRDefault="00C23551" w:rsidP="00712238">
      <w:pPr>
        <w:pStyle w:val="Main"/>
        <w:ind w:firstLine="567"/>
        <w:rPr>
          <w:lang w:val="ru-RU"/>
        </w:rPr>
      </w:pP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VyvodLeftRight (node **nsp)</w:t>
      </w:r>
    </w:p>
    <w:p w:rsidR="00D93D60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Вывод содержимого двунаправленного кольцевого списка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с удаленным заглавным звеном "по часовой стрелке".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*nsp - указатель на заглавное звено списка.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node *r;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"Кольцевой список: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((**nsp).sled!=NULL)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 cout&lt;&lt;(*((**nsp).sled)).elem)&lt;&lt;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 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D93D60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r = (*((**nsp).sled)).sled;</w:t>
      </w:r>
    </w:p>
    <w:p w:rsidR="00D93D60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(r!=(**nsp).sled)</w:t>
      </w:r>
    </w:p>
    <w:p w:rsidR="00D93D60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{ cout&lt;&lt;(*r).elem)&lt;&lt;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 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 r = (*r).sled; }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cout&lt;&lt;endl;}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cout&lt;&lt;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пуст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!"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C23551" w:rsidRPr="00C17DEF" w:rsidRDefault="00C23551" w:rsidP="00712238">
      <w:pPr>
        <w:pStyle w:val="Main"/>
        <w:ind w:firstLine="567"/>
        <w:rPr>
          <w:lang w:val="ru-RU"/>
        </w:rPr>
      </w:pPr>
    </w:p>
    <w:p w:rsidR="00C23551" w:rsidRPr="00C17DEF" w:rsidRDefault="00C23551" w:rsidP="00712238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Пример. Построение двунаправленного кольца с удаленным заглавным звеном, вывод содержимого кольцевого списка, вставка звена, удаление звена.</w:t>
      </w:r>
    </w:p>
    <w:p w:rsidR="00C23551" w:rsidRPr="00C17DEF" w:rsidRDefault="00C23551" w:rsidP="00712238">
      <w:pPr>
        <w:pStyle w:val="Main"/>
        <w:ind w:firstLine="567"/>
        <w:rPr>
          <w:lang w:val="ru-RU"/>
        </w:rPr>
      </w:pP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std;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node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elem;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*sled;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*pred;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class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private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: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node *nsp;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public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: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Spisok() {nsp=NULL;}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BuiltRing ();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VyvodLeftRight ();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VyvodRightLeft ();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InsAfter (node*,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InsBefore (node*,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Delete (node*);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DelAfter (node*);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node *SearchRing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Ochistka();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main ()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setlocale(LC_ALL,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"Rus"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Spisok A;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*Res;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el,el1;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A.BuiltRing ();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"Содержимое кольца 'по часовой стрелке': 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A.VyvodLeftRight ();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"Содержимое кольца'против часовой стрелки': 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A.VyvodRightLeft ();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"Введите элемент звена, после которого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lastRenderedPageBreak/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"осуществляется вставка: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cin&gt;&gt;el;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"Введите элемент вставляемого звена: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cin&gt;&gt;el1;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Res = A.SearchRing (el);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(Res!=NULL)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{A.InsAfter (Res,el1); A.VyvodLeftRight ();}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"Звена с таким элементом в списке нет!\n"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"Введите элемент звена, перед которым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"осуществляется вставка: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cin&gt;&gt;el;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"Введите элемент вставляемого звена: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cin&gt;&gt;el1;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Res = A.SearchRing (el);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(Res!=NULL)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 A.InsBefore (Res,el1); A.VyvodLeftRight (); }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"Звена с таким элементом в списке нет!\n"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"Введите элемент звена, который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"надо удалить: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cin&gt;&gt;el;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Res = A.SearchRing (el);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(Res!=NULL)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 A.Delete (Res); A.VyvodLeftRight (); }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"Звена с таким элементом в списке нет!\n"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"Введите элемент звена, после которого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"осуществляется удаление: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cin&gt;&gt;el;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Res = A.SearchRing (el);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(Res!=NULL)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 A.DelAfter (Res); A.VyvodLeftRight (); }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"Звена с таким элементом в списке нет!\n"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A.Ochistka();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 &lt;&lt; 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system(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Spisok::BuiltRing ()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Построение двунаправленного кольцевого списка nsp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         с удаленным заглавным звеном.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nsp - указатель на заглавное звено списка.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node *r;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int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el;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//Построим заглавное звено кольцевого списка.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nsp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(node);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r = nsp; (*nsp).pred = NULL; (*nsp).sled = NULL;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"Вводите элементы списка: 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cin&gt;&gt;el;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(el!=0)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(*r).sled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(*((*r).sled)).pred = r; r = (*r).sled;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(*r).sled = NULL; (*r).elem = el;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cin&gt;&gt;el;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}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//А теперь - образуем кольцевой список!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((*nsp).sled!=NULL)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 (*((*nsp).sled)).pred = r; (*r).sled = (*nsp).sled; }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"Кольцевой список пуст!\n"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Spisok::VyvodLeftRight ()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Вывод содержимого двунаправленного кольцевого списка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lastRenderedPageBreak/>
        <w:t>// с удаленным заглавным звеном "по часовой стрелке".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nsp - указатель на заглавное звено списка.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node *r;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"Кольцевой список: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((*nsp).sled!=NULL)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cout&lt;&lt;(*((*nsp).sled)).elem&lt;&lt;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 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r = (*((*nsp).sled)).sled;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(r!=(*nsp).sled)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{ cout&lt;&lt;(*r).elem&lt;&lt;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 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 r = (*r).sled; }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cout&lt;&lt;endl;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cout&lt;&lt;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пуст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!"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Spisok::VyvodRightLeft ()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Вывод содержимого двунаправленного кольцевого списка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с удаленным заглавным звеном "против часовой стрелки".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nsp - указатель на заглавное звено списка.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node *r;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"Кольцевой список: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((*nsp).sled!=NULL)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cout&lt;&lt;(*((*((*nsp).sled)).pred)).elem&lt;&lt;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 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r = (*((*((*nsp).sled)).pred)).pred;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(r!=(*((*nsp).sled)).pred)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{ cout&lt;&lt;(*r).elem&lt;&lt;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 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 r = (*r).pred; }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cout&lt;&lt;endl;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cout&lt;&lt;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пуст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!"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node *Spisok::SearchRing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el)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Поиск элемента el в кольцевом двунаправленном списке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            с удаленным заглавным звеном.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nsp - указатель на заглавное звено списка.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  *q;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  *p;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*Res;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Res = NULL; p = nsp;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((*((*p).sled)).elem==el) Res = (*p).sled;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q = (*((*p).sled)).sled;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(q!=(*p).sled &amp;&amp; Res==NULL)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((*q).elem==el) Res = q;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q = (*q).sled;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Res;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Spisok::InsAfter (node *Res,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el)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Вставление в кольцевой двунаправленный список звена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с информационным полем el после  звена, на  которое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указывает ссылка Res.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node *q;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q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(node);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(*q).elem = el; (*q).sled = (*Res).sled;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(*q).pred = (*(*Res).sled).pred;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lastRenderedPageBreak/>
        <w:t xml:space="preserve">  (*(*Res).sled).pred = q; (*Res).sled = q;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Spisok::InsBefore (node *Res,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el)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Вставка в кольцевой двунаправленный список звена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с информационным полем el перед звеном, на  которое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указывает ссылка Res.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nsp - указатель на заглавное звено списка.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q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(node);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(*q).elem = el;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(*q).sled = (*(*Res).pred).sled; (*q).pred = (*Res).pred;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(*(*Res).pred).sled = q; (*Res).pred = q;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(Res==(*nsp).sled) (*nsp).sled = q;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Spisok::Delete (node *Res)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Удаление из кольцевого двунаправленного списка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звена, на которое указывает ссылка Res.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nsp - указатель на заглавное звено списка.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((*Res).sled==Res)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 (*nsp).sled = NULL;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Res; }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(*(*Res).sled).pred = (*Res).pred;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(*(*Res).pred).sled = (*Res).sled;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if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((*nsp).sled==Res)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Удаляем "первое" звено кольца.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(*nsp).sled = (*Res).sled;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Res;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Spisok::DelAfter (node *Res)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Удаление из кольцевого двунаправленного списка звена,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расположенного  после  звена, на  которое  указывает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ссылка Res.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nsp - указатель на заглавное звено списка.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((*Res).sled==Res)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 (*nsp).sled = NULL;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Res;}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q = (*Res).sled;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(*(*(*Res).sled).sled).pred = (*(*Res).sled).pred;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(*Res).sled = (*(*Res).sled).sled;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((*(*nsp).sled).pred==Res)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Удаляем "последнее" звено кольца.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(*nsp).sled = (*Res).sled;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}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Spisok::Ochistka()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*q,*q1;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q = (*((*nsp).sled)).sled;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q1 = (*q).sled;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(q1!=(*((*nsp).sled)).sled)</w:t>
      </w:r>
    </w:p>
    <w:p w:rsidR="00712238" w:rsidRPr="00446A2E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 q=q1; q1=(*q1).sled; }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delete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q;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lastRenderedPageBreak/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delete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nsp;</w:t>
      </w:r>
    </w:p>
    <w:p w:rsidR="00712238" w:rsidRPr="00C17DEF" w:rsidRDefault="00712238" w:rsidP="0071223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C23551" w:rsidRPr="00C17DEF" w:rsidRDefault="00C23551" w:rsidP="00712238">
      <w:pPr>
        <w:pStyle w:val="Main"/>
        <w:ind w:firstLine="0"/>
        <w:jc w:val="center"/>
        <w:rPr>
          <w:noProof/>
          <w:lang w:val="ru-RU" w:eastAsia="en-US"/>
        </w:rPr>
      </w:pPr>
    </w:p>
    <w:p w:rsidR="00712238" w:rsidRPr="00C17DEF" w:rsidRDefault="00712238" w:rsidP="00712238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4943475" cy="2933700"/>
            <wp:effectExtent l="19050" t="0" r="9525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238" w:rsidRPr="00C17DEF" w:rsidRDefault="00712238" w:rsidP="00712238">
      <w:pPr>
        <w:pStyle w:val="Main"/>
        <w:ind w:firstLine="0"/>
        <w:jc w:val="center"/>
        <w:rPr>
          <w:noProof/>
          <w:lang w:val="ru-RU" w:eastAsia="en-US"/>
        </w:rPr>
      </w:pPr>
    </w:p>
    <w:p w:rsidR="00C23551" w:rsidRPr="00C17DEF" w:rsidRDefault="00C23551" w:rsidP="00712238">
      <w:pPr>
        <w:pStyle w:val="Main"/>
        <w:ind w:firstLine="567"/>
        <w:rPr>
          <w:lang w:val="ru-RU"/>
        </w:rPr>
      </w:pPr>
      <w:r w:rsidRPr="007F49BF">
        <w:rPr>
          <w:highlight w:val="yellow"/>
          <w:lang w:val="ru-RU"/>
        </w:rPr>
        <w:t>Следует заметить, что предложенный выше способ образования двунаправленного кольцевого списка не является единственно возможным. Имеется еще один вариант представления кольцевых двунаправленных списков, который схематически можно представить так:</w:t>
      </w:r>
    </w:p>
    <w:p w:rsidR="00C23551" w:rsidRPr="00C17DEF" w:rsidRDefault="00C23551" w:rsidP="00C23551">
      <w:pPr>
        <w:pStyle w:val="Main"/>
        <w:ind w:firstLine="0"/>
        <w:jc w:val="center"/>
        <w:rPr>
          <w:noProof/>
          <w:lang w:val="ru-RU" w:eastAsia="en-US"/>
        </w:rPr>
      </w:pPr>
    </w:p>
    <w:p w:rsidR="00D05062" w:rsidRPr="00D05062" w:rsidRDefault="00D05062" w:rsidP="00C23551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486275" cy="1857375"/>
            <wp:effectExtent l="19050" t="0" r="9525" b="0"/>
            <wp:docPr id="5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551" w:rsidRPr="00C17DEF" w:rsidRDefault="00C23551" w:rsidP="00C23551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 xml:space="preserve">Рис.3. </w:t>
      </w:r>
      <w:bookmarkStart w:id="66" w:name="AP01993"/>
      <w:r w:rsidRPr="00C17DEF">
        <w:rPr>
          <w:noProof/>
          <w:lang w:val="ru-RU" w:eastAsia="en-US"/>
        </w:rPr>
        <w:t xml:space="preserve">Кольцевой </w:t>
      </w:r>
      <w:bookmarkEnd w:id="66"/>
      <w:r w:rsidRPr="00C17DEF">
        <w:rPr>
          <w:noProof/>
          <w:lang w:val="ru-RU" w:eastAsia="en-US"/>
        </w:rPr>
        <w:t>двунаправленный список с включенным заглавным звеном</w:t>
      </w:r>
    </w:p>
    <w:p w:rsidR="00C23551" w:rsidRPr="00C17DEF" w:rsidRDefault="00C23551" w:rsidP="00C23551">
      <w:pPr>
        <w:pStyle w:val="Main"/>
        <w:ind w:firstLine="0"/>
        <w:jc w:val="center"/>
        <w:rPr>
          <w:noProof/>
          <w:lang w:val="ru-RU" w:eastAsia="en-US"/>
        </w:rPr>
      </w:pPr>
    </w:p>
    <w:p w:rsidR="00C23551" w:rsidRPr="00C17DEF" w:rsidRDefault="00C23551" w:rsidP="00712238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Мы будем называть подобную структуру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кольцевым двунаправленным списком с включенным заглавным звеном</w:t>
      </w:r>
      <w:r w:rsidRPr="00C17DEF">
        <w:rPr>
          <w:lang w:val="ru-RU"/>
        </w:rPr>
        <w:t>.</w:t>
      </w:r>
    </w:p>
    <w:p w:rsidR="00C23551" w:rsidRPr="00C17DEF" w:rsidRDefault="00C23551" w:rsidP="00712238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Опишем структуру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пустого кольцевого списка с включенным заглавным звеном</w:t>
      </w:r>
      <w:r w:rsidRPr="00C17DEF">
        <w:rPr>
          <w:lang w:val="ru-RU"/>
        </w:rPr>
        <w:t>:</w:t>
      </w:r>
    </w:p>
    <w:p w:rsidR="00C23551" w:rsidRPr="00C17DEF" w:rsidRDefault="00C23551" w:rsidP="00C23551">
      <w:pPr>
        <w:pStyle w:val="Main"/>
        <w:ind w:firstLine="0"/>
        <w:jc w:val="center"/>
        <w:rPr>
          <w:noProof/>
          <w:lang w:val="ru-RU" w:eastAsia="en-US"/>
        </w:rPr>
      </w:pPr>
    </w:p>
    <w:p w:rsidR="00C23551" w:rsidRPr="00C17DEF" w:rsidRDefault="00D05062" w:rsidP="00C23551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2428875" cy="1981200"/>
            <wp:effectExtent l="19050" t="0" r="9525" b="0"/>
            <wp:docPr id="5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551" w:rsidRPr="00C17DEF" w:rsidRDefault="00C23551" w:rsidP="00C23551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Рис.4. Пустой кольцевой двунаправленный список с включенным заглавным звеном</w:t>
      </w:r>
    </w:p>
    <w:p w:rsidR="00C23551" w:rsidRPr="00C17DEF" w:rsidRDefault="00C23551" w:rsidP="00C23551">
      <w:pPr>
        <w:pStyle w:val="Main"/>
        <w:ind w:firstLine="0"/>
        <w:jc w:val="center"/>
        <w:rPr>
          <w:noProof/>
          <w:lang w:val="ru-RU" w:eastAsia="en-US"/>
        </w:rPr>
      </w:pPr>
    </w:p>
    <w:p w:rsidR="00C23551" w:rsidRPr="00C17DEF" w:rsidRDefault="00C23551" w:rsidP="00712238">
      <w:pPr>
        <w:pStyle w:val="Main"/>
        <w:ind w:firstLine="567"/>
        <w:rPr>
          <w:lang w:val="ru-RU"/>
        </w:rPr>
      </w:pPr>
      <w:r w:rsidRPr="00C17DEF">
        <w:rPr>
          <w:lang w:val="ru-RU"/>
        </w:rPr>
        <w:t xml:space="preserve">Каждый из способов образования кольцевого списка имеет как положительные, так и отрицательные стороны. Например, во втором варианте образования списка очень просто реализуется вставка нового звена как в начало списка (после заглавного звена), так и в его конец, ибо вставка нового звена в конец списка эквивалентна его вставке перед заглавным звеном. Однако здесь при циклической обработке </w:t>
      </w:r>
      <w:r w:rsidRPr="00C17DEF">
        <w:rPr>
          <w:lang w:val="ru-RU"/>
        </w:rPr>
        <w:lastRenderedPageBreak/>
        <w:t>элементов списка придется каждый раз проверять, не является ли очередное звено заглавным звеном списка.</w:t>
      </w:r>
    </w:p>
    <w:p w:rsidR="00C23551" w:rsidRPr="00C17DEF" w:rsidRDefault="00C23551" w:rsidP="00712238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Этого недостатка лишен первый способ организации списка, но в этом случае труднее реализуется добавление звена в конец списка.</w:t>
      </w:r>
    </w:p>
    <w:p w:rsidR="00C23551" w:rsidRPr="00C17DEF" w:rsidRDefault="00C23551" w:rsidP="00712238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следующем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деки на базе двунаправленных списков</w:t>
      </w:r>
      <w:r w:rsidRPr="00C17DEF">
        <w:rPr>
          <w:lang w:val="ru-RU"/>
        </w:rPr>
        <w:t>.</w:t>
      </w:r>
    </w:p>
    <w:p w:rsidR="007D21DC" w:rsidRPr="00C17DEF" w:rsidRDefault="007D21DC" w:rsidP="003F50D3">
      <w:pPr>
        <w:pStyle w:val="Main"/>
        <w:ind w:firstLine="567"/>
        <w:rPr>
          <w:lang w:val="ru-RU"/>
        </w:rPr>
      </w:pPr>
    </w:p>
    <w:p w:rsidR="00AE5EDE" w:rsidRPr="00C17DEF" w:rsidRDefault="00AE5EDE" w:rsidP="00F4244B">
      <w:pPr>
        <w:pStyle w:val="2"/>
        <w:keepNext w:val="0"/>
        <w:numPr>
          <w:ilvl w:val="1"/>
          <w:numId w:val="6"/>
        </w:numPr>
        <w:spacing w:before="0" w:after="0"/>
        <w:ind w:left="426" w:firstLine="0"/>
        <w:contextualSpacing/>
        <w:rPr>
          <w:i w:val="0"/>
          <w:sz w:val="20"/>
          <w:szCs w:val="20"/>
        </w:rPr>
      </w:pPr>
      <w:bookmarkStart w:id="67" w:name="_Toc515771027"/>
      <w:r w:rsidRPr="00C17DEF">
        <w:rPr>
          <w:i w:val="0"/>
          <w:sz w:val="20"/>
          <w:szCs w:val="20"/>
        </w:rPr>
        <w:t>Деки на базе двунаправленных списков</w:t>
      </w:r>
      <w:bookmarkEnd w:id="67"/>
    </w:p>
    <w:p w:rsidR="00F55B9F" w:rsidRPr="00F55B9F" w:rsidRDefault="00F55B9F" w:rsidP="00F55B9F">
      <w:pPr>
        <w:pStyle w:val="3"/>
        <w:keepNext w:val="0"/>
        <w:spacing w:before="0" w:after="0"/>
        <w:ind w:left="709" w:firstLine="0"/>
        <w:rPr>
          <w:sz w:val="20"/>
          <w:szCs w:val="20"/>
        </w:rPr>
      </w:pPr>
      <w:bookmarkStart w:id="68" w:name="_Toc515771028"/>
      <w:r w:rsidRPr="00F55B9F">
        <w:rPr>
          <w:sz w:val="20"/>
          <w:szCs w:val="20"/>
        </w:rPr>
        <w:t>Формирование дека и его просмотр</w:t>
      </w:r>
      <w:bookmarkEnd w:id="68"/>
    </w:p>
    <w:p w:rsidR="00D93D60" w:rsidRPr="00C17DEF" w:rsidRDefault="00AE5EDE" w:rsidP="00AE5EDE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алгоритмы создания и просмотра дека</w:t>
      </w:r>
      <w:r w:rsidRPr="00C17DEF">
        <w:rPr>
          <w:lang w:val="ru-RU"/>
        </w:rPr>
        <w:t>.</w:t>
      </w:r>
    </w:p>
    <w:p w:rsidR="00AE5EDE" w:rsidRPr="00C17DEF" w:rsidRDefault="00AE5EDE" w:rsidP="00AE5EDE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Мы будем моделировать дек с помощью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двунаправленного списка без заглавного звена</w:t>
      </w:r>
      <w:r w:rsidRPr="00C17DEF">
        <w:rPr>
          <w:lang w:val="ru-RU"/>
        </w:rPr>
        <w:t>.</w:t>
      </w:r>
    </w:p>
    <w:p w:rsidR="00AE5EDE" w:rsidRPr="00C17DEF" w:rsidRDefault="00AE5EDE" w:rsidP="00AE5EDE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Вначале опишем алгоритм формирования двунаправленного списка без заглавного звена из двунаправленного списка с заглавным звеном, изображенного ниже:</w:t>
      </w:r>
    </w:p>
    <w:p w:rsidR="00AE5EDE" w:rsidRPr="00C17DEF" w:rsidRDefault="00AE5EDE" w:rsidP="00AE5EDE">
      <w:pPr>
        <w:pStyle w:val="Main"/>
        <w:ind w:firstLine="567"/>
        <w:rPr>
          <w:lang w:val="ru-RU"/>
        </w:rPr>
      </w:pPr>
    </w:p>
    <w:p w:rsidR="00AE5EDE" w:rsidRPr="00C17DEF" w:rsidRDefault="00AE5EDE" w:rsidP="00F4244B">
      <w:pPr>
        <w:pStyle w:val="Main"/>
        <w:numPr>
          <w:ilvl w:val="0"/>
          <w:numId w:val="30"/>
        </w:numPr>
        <w:ind w:left="426"/>
        <w:rPr>
          <w:lang w:val="ru-RU"/>
        </w:rPr>
      </w:pPr>
      <w:r w:rsidRPr="00C17DEF">
        <w:rPr>
          <w:lang w:val="ru-RU"/>
        </w:rPr>
        <w:t>"Начальная" позиция:</w:t>
      </w:r>
    </w:p>
    <w:p w:rsidR="00AE5EDE" w:rsidRPr="00C17DEF" w:rsidRDefault="00AE5EDE" w:rsidP="00AE1D37">
      <w:pPr>
        <w:pStyle w:val="Main"/>
        <w:ind w:firstLine="0"/>
        <w:jc w:val="center"/>
        <w:rPr>
          <w:noProof/>
          <w:lang w:val="ru-RU" w:eastAsia="en-US"/>
        </w:rPr>
      </w:pPr>
    </w:p>
    <w:p w:rsidR="00AE5EDE" w:rsidRPr="00C17DEF" w:rsidRDefault="009429CB" w:rsidP="00AE1D37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086225" cy="1809750"/>
            <wp:effectExtent l="19050" t="0" r="9525" b="0"/>
            <wp:docPr id="5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EDE" w:rsidRPr="00C17DEF" w:rsidRDefault="00AE5EDE" w:rsidP="00AE1D37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Рис.1. "Начальная" позиция</w:t>
      </w:r>
    </w:p>
    <w:p w:rsidR="00AE5EDE" w:rsidRPr="00C17DEF" w:rsidRDefault="00AE5EDE" w:rsidP="00AE1D37">
      <w:pPr>
        <w:pStyle w:val="Main"/>
        <w:ind w:firstLine="0"/>
        <w:jc w:val="center"/>
        <w:rPr>
          <w:noProof/>
          <w:lang w:val="ru-RU" w:eastAsia="en-US"/>
        </w:rPr>
      </w:pPr>
    </w:p>
    <w:p w:rsidR="00AE5EDE" w:rsidRPr="00C17DEF" w:rsidRDefault="00AE5EDE" w:rsidP="00F4244B">
      <w:pPr>
        <w:pStyle w:val="Main"/>
        <w:numPr>
          <w:ilvl w:val="0"/>
          <w:numId w:val="30"/>
        </w:numPr>
        <w:ind w:left="426"/>
        <w:rPr>
          <w:lang w:val="ru-RU"/>
        </w:rPr>
      </w:pPr>
      <w:r w:rsidRPr="00C17DEF">
        <w:rPr>
          <w:lang w:val="ru-RU"/>
        </w:rPr>
        <w:t>Исключим заглавное звено из списка:</w:t>
      </w:r>
    </w:p>
    <w:p w:rsidR="00AE1D37" w:rsidRPr="00446A2E" w:rsidRDefault="00AE1D37" w:rsidP="00AE1D3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q = nd;</w:t>
      </w:r>
    </w:p>
    <w:p w:rsidR="00D93D60" w:rsidRPr="00446A2E" w:rsidRDefault="00AE1D37" w:rsidP="00AE1D37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nd = (*nd).sled;</w:t>
      </w:r>
    </w:p>
    <w:p w:rsidR="00AE1D37" w:rsidRPr="00C17DEF" w:rsidRDefault="00AE1D37" w:rsidP="00AE1D3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(*nd).pred = NULL;</w:t>
      </w:r>
    </w:p>
    <w:p w:rsidR="00AE5EDE" w:rsidRPr="00C17DEF" w:rsidRDefault="00AE5EDE" w:rsidP="00AE1D37">
      <w:pPr>
        <w:pStyle w:val="Main"/>
        <w:ind w:firstLine="0"/>
        <w:jc w:val="center"/>
        <w:rPr>
          <w:noProof/>
          <w:lang w:val="ru-RU" w:eastAsia="en-US"/>
        </w:rPr>
      </w:pPr>
    </w:p>
    <w:p w:rsidR="00AE5EDE" w:rsidRPr="00C17DEF" w:rsidRDefault="009429CB" w:rsidP="00AE1D37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067175" cy="1590675"/>
            <wp:effectExtent l="19050" t="0" r="9525" b="0"/>
            <wp:docPr id="5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EDE" w:rsidRPr="00C17DEF" w:rsidRDefault="00AE5EDE" w:rsidP="00AE1D37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Рис.2. Исключение заглавного звена</w:t>
      </w:r>
    </w:p>
    <w:p w:rsidR="00AE5EDE" w:rsidRPr="00C17DEF" w:rsidRDefault="00AE5EDE" w:rsidP="00AE1D37">
      <w:pPr>
        <w:pStyle w:val="Main"/>
        <w:ind w:firstLine="0"/>
        <w:jc w:val="center"/>
        <w:rPr>
          <w:noProof/>
          <w:lang w:val="ru-RU" w:eastAsia="en-US"/>
        </w:rPr>
      </w:pPr>
    </w:p>
    <w:p w:rsidR="00AE5EDE" w:rsidRPr="00C17DEF" w:rsidRDefault="00AE5EDE" w:rsidP="00F4244B">
      <w:pPr>
        <w:pStyle w:val="Main"/>
        <w:numPr>
          <w:ilvl w:val="0"/>
          <w:numId w:val="30"/>
        </w:numPr>
        <w:ind w:left="426"/>
        <w:rPr>
          <w:lang w:val="ru-RU"/>
        </w:rPr>
      </w:pPr>
      <w:r w:rsidRPr="00C17DEF">
        <w:rPr>
          <w:lang w:val="ru-RU"/>
        </w:rPr>
        <w:t>Возврат памяти в кучу и "настройка" указателя на конец дека:</w:t>
      </w:r>
    </w:p>
    <w:p w:rsidR="00AE1D37" w:rsidRPr="00C17DEF" w:rsidRDefault="00AE1D37" w:rsidP="00AE1D3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delete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q;</w:t>
      </w:r>
    </w:p>
    <w:p w:rsidR="00AE1D37" w:rsidRPr="00C17DEF" w:rsidRDefault="00AE1D37" w:rsidP="00AE1D3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kd = z;</w:t>
      </w:r>
    </w:p>
    <w:p w:rsidR="00AE5EDE" w:rsidRPr="00C17DEF" w:rsidRDefault="00AE5EDE" w:rsidP="00AE1D37">
      <w:pPr>
        <w:pStyle w:val="Main"/>
        <w:ind w:firstLine="0"/>
        <w:jc w:val="center"/>
        <w:rPr>
          <w:noProof/>
          <w:lang w:val="ru-RU" w:eastAsia="en-US"/>
        </w:rPr>
      </w:pPr>
    </w:p>
    <w:p w:rsidR="00AE5EDE" w:rsidRPr="00C17DEF" w:rsidRDefault="009429CB" w:rsidP="00AE1D37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448175" cy="1609725"/>
            <wp:effectExtent l="19050" t="0" r="9525" b="0"/>
            <wp:docPr id="5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EDE" w:rsidRPr="00C17DEF" w:rsidRDefault="00AE5EDE" w:rsidP="00AE1D37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Рис.3. "Настройка" указателя и возврат памяти в кучу</w:t>
      </w:r>
    </w:p>
    <w:p w:rsidR="00AE5EDE" w:rsidRPr="00C17DEF" w:rsidRDefault="00AE5EDE" w:rsidP="00AE1D37">
      <w:pPr>
        <w:pStyle w:val="Main"/>
        <w:ind w:firstLine="0"/>
        <w:jc w:val="center"/>
        <w:rPr>
          <w:noProof/>
          <w:lang w:val="ru-RU" w:eastAsia="en-US"/>
        </w:rPr>
      </w:pPr>
    </w:p>
    <w:p w:rsidR="00AE5EDE" w:rsidRPr="00C17DEF" w:rsidRDefault="00AE5EDE" w:rsidP="00AE1D37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Очевидно, что суть алгоритма состоит в "отбрасывании" заглавного звена двунаправленного списка.</w:t>
      </w:r>
    </w:p>
    <w:p w:rsidR="00AE5EDE" w:rsidRPr="00C17DEF" w:rsidRDefault="00AE5EDE" w:rsidP="00AE1D37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Оформим данный алгоритм в виде функции:</w:t>
      </w:r>
    </w:p>
    <w:p w:rsidR="00AE5EDE" w:rsidRPr="00C17DEF" w:rsidRDefault="00AE5EDE" w:rsidP="00AE1D37">
      <w:pPr>
        <w:pStyle w:val="Main"/>
        <w:ind w:firstLine="567"/>
        <w:rPr>
          <w:lang w:val="ru-RU"/>
        </w:rPr>
      </w:pPr>
    </w:p>
    <w:p w:rsidR="00AE1D37" w:rsidRPr="00446A2E" w:rsidRDefault="00AE1D37" w:rsidP="00AE1D3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BuiltDeck (node **nd, node **kd)</w:t>
      </w:r>
    </w:p>
    <w:p w:rsidR="00D93D60" w:rsidRPr="00C17DEF" w:rsidRDefault="00AE1D37" w:rsidP="00AE1D37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Построение дека на базе двунаправленного</w:t>
      </w:r>
    </w:p>
    <w:p w:rsidR="00AE1D37" w:rsidRPr="00C17DEF" w:rsidRDefault="00AE1D37" w:rsidP="00AE1D37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списка с заглавным звеном.</w:t>
      </w:r>
    </w:p>
    <w:p w:rsidR="00AE1D37" w:rsidRPr="00C17DEF" w:rsidRDefault="00AE1D37" w:rsidP="00AE1D37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*nd - указатель на начало дека.</w:t>
      </w:r>
    </w:p>
    <w:p w:rsidR="00AE1D37" w:rsidRPr="00C17DEF" w:rsidRDefault="00AE1D37" w:rsidP="00AE1D37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*kd - указатель на конец дека.</w:t>
      </w:r>
    </w:p>
    <w:p w:rsidR="00AE1D37" w:rsidRPr="00446A2E" w:rsidRDefault="00AE1D37" w:rsidP="00AE1D3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AE1D37" w:rsidRPr="00446A2E" w:rsidRDefault="00AE1D37" w:rsidP="00AE1D3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*q, *z;</w:t>
      </w:r>
    </w:p>
    <w:p w:rsidR="00AE1D37" w:rsidRPr="00446A2E" w:rsidRDefault="00AE1D37" w:rsidP="00AE1D3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el;</w:t>
      </w:r>
    </w:p>
    <w:p w:rsidR="00AE1D37" w:rsidRPr="00446A2E" w:rsidRDefault="00AE1D37" w:rsidP="00AE1D3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AE1D37" w:rsidRPr="00C17DEF" w:rsidRDefault="00AE1D37" w:rsidP="00AE1D37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Построение заглавного звена.</w:t>
      </w:r>
    </w:p>
    <w:p w:rsidR="00AE1D37" w:rsidRPr="00C17DEF" w:rsidRDefault="00AE1D37" w:rsidP="00AE1D3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*nd =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new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(node);</w:t>
      </w:r>
    </w:p>
    <w:p w:rsidR="00AE1D37" w:rsidRPr="00446A2E" w:rsidRDefault="00AE1D37" w:rsidP="00AE1D3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z = *nd;</w:t>
      </w:r>
    </w:p>
    <w:p w:rsidR="00AE1D37" w:rsidRPr="00446A2E" w:rsidRDefault="00AE1D37" w:rsidP="00AE1D3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(**nd).pred =  (**nd).sled = NULL;</w:t>
      </w:r>
    </w:p>
    <w:p w:rsidR="00AE1D37" w:rsidRPr="00C17DEF" w:rsidRDefault="00AE1D37" w:rsidP="00AE1D3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"Введите последовательность: 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AE1D37" w:rsidRPr="00C17DEF" w:rsidRDefault="00AE1D37" w:rsidP="00AE1D3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cin&gt;&gt;el;</w:t>
      </w:r>
    </w:p>
    <w:p w:rsidR="00AE1D37" w:rsidRPr="00446A2E" w:rsidRDefault="00AE1D37" w:rsidP="00AE1D3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(el!=0)</w:t>
      </w:r>
    </w:p>
    <w:p w:rsidR="00D93D60" w:rsidRPr="00446A2E" w:rsidRDefault="00AE1D37" w:rsidP="00AE1D3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 (*z).sled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(node);</w:t>
      </w:r>
    </w:p>
    <w:p w:rsidR="00D93D60" w:rsidRPr="00446A2E" w:rsidRDefault="00AE1D37" w:rsidP="00AE1D37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(*((*z).sled)).pred = z; z = (*z).sled;</w:t>
      </w:r>
    </w:p>
    <w:p w:rsidR="00AE1D37" w:rsidRPr="00446A2E" w:rsidRDefault="00AE1D37" w:rsidP="00AE1D3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(*z).sled = NULL; (*z).elem = el; cin&gt;&gt;el; }</w:t>
      </w:r>
    </w:p>
    <w:p w:rsidR="00AE1D37" w:rsidRPr="00446A2E" w:rsidRDefault="00AE1D37" w:rsidP="00AE1D3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((**nd).sled!=NULL)</w:t>
      </w:r>
    </w:p>
    <w:p w:rsidR="00AE1D37" w:rsidRPr="00446A2E" w:rsidRDefault="00AE1D37" w:rsidP="00AE1D3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 q = *nd; *nd = (**nd).sled; (**nd).pred = NULL; *kd = z;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 }</w:t>
      </w:r>
    </w:p>
    <w:p w:rsidR="00AE1D37" w:rsidRPr="00446A2E" w:rsidRDefault="00AE1D37" w:rsidP="00AE1D37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AE1D37" w:rsidRPr="00446A2E" w:rsidRDefault="00AE1D37" w:rsidP="00AE1D3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*nd; *nd = *kd = NULL;}</w:t>
      </w:r>
    </w:p>
    <w:p w:rsidR="00AE1D37" w:rsidRPr="00C17DEF" w:rsidRDefault="00AE1D37" w:rsidP="00AE1D3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AE5EDE" w:rsidRPr="00C17DEF" w:rsidRDefault="00AE5EDE" w:rsidP="00AE1D37">
      <w:pPr>
        <w:pStyle w:val="Main"/>
        <w:ind w:firstLine="567"/>
        <w:rPr>
          <w:lang w:val="ru-RU"/>
        </w:rPr>
      </w:pPr>
    </w:p>
    <w:p w:rsidR="00AE5EDE" w:rsidRPr="00C17DEF" w:rsidRDefault="00AE5EDE" w:rsidP="00AE1D37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Со следующего шага мы начнем рассматривать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основные операции над деками.</w:t>
      </w:r>
    </w:p>
    <w:p w:rsidR="007D21DC" w:rsidRPr="00C17DEF" w:rsidRDefault="007D21DC" w:rsidP="003F50D3">
      <w:pPr>
        <w:pStyle w:val="Main"/>
        <w:ind w:firstLine="567"/>
        <w:rPr>
          <w:lang w:val="ru-RU"/>
        </w:rPr>
      </w:pPr>
    </w:p>
    <w:p w:rsidR="004F1B26" w:rsidRPr="00F55B9F" w:rsidRDefault="004F1B26" w:rsidP="00F55B9F">
      <w:pPr>
        <w:pStyle w:val="3"/>
        <w:keepNext w:val="0"/>
        <w:spacing w:before="0" w:after="0"/>
        <w:ind w:left="709" w:firstLine="0"/>
        <w:rPr>
          <w:sz w:val="20"/>
          <w:szCs w:val="20"/>
        </w:rPr>
      </w:pPr>
      <w:bookmarkStart w:id="69" w:name="_Toc515771029"/>
      <w:r w:rsidRPr="00F55B9F">
        <w:rPr>
          <w:sz w:val="20"/>
          <w:szCs w:val="20"/>
        </w:rPr>
        <w:t>Добавление звена в начало дека</w:t>
      </w:r>
      <w:bookmarkEnd w:id="69"/>
    </w:p>
    <w:p w:rsidR="00D93D60" w:rsidRPr="00C17DEF" w:rsidRDefault="004F1B26" w:rsidP="004F1B26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алгоритм добавления звена в начало дека</w:t>
      </w:r>
      <w:r w:rsidRPr="00C17DEF">
        <w:rPr>
          <w:lang w:val="ru-RU"/>
        </w:rPr>
        <w:t>.</w:t>
      </w:r>
    </w:p>
    <w:p w:rsidR="004F1B26" w:rsidRPr="00C17DEF" w:rsidRDefault="004F1B26" w:rsidP="004F1B26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Алгоритм добавления звена в начало дека заключается в создании из кучи нового элемента и настройки указателя начала дека на новый элемент:</w:t>
      </w:r>
    </w:p>
    <w:p w:rsidR="004F1B26" w:rsidRPr="00C17DEF" w:rsidRDefault="004F1B26" w:rsidP="004F1B26">
      <w:pPr>
        <w:pStyle w:val="Main"/>
        <w:ind w:firstLine="567"/>
        <w:rPr>
          <w:lang w:val="ru-RU"/>
        </w:rPr>
      </w:pPr>
    </w:p>
    <w:p w:rsidR="004F1B26" w:rsidRPr="00446A2E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q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(node);</w:t>
      </w:r>
    </w:p>
    <w:p w:rsidR="004F1B26" w:rsidRPr="00446A2E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(*q).elem =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Элем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;</w:t>
      </w:r>
    </w:p>
    <w:p w:rsidR="004F1B26" w:rsidRPr="00446A2E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(*q).sled = nd;      (*q).pred = NULL;</w:t>
      </w:r>
    </w:p>
    <w:p w:rsidR="004F1B26" w:rsidRPr="00446A2E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(*nd).pred = q;      nd = q;</w:t>
      </w:r>
    </w:p>
    <w:p w:rsidR="004F1B26" w:rsidRPr="00446A2E" w:rsidRDefault="004F1B26" w:rsidP="004F1B26">
      <w:pPr>
        <w:pStyle w:val="Main"/>
        <w:ind w:firstLine="0"/>
        <w:jc w:val="center"/>
        <w:rPr>
          <w:noProof/>
          <w:lang w:eastAsia="en-US"/>
        </w:rPr>
      </w:pPr>
    </w:p>
    <w:p w:rsidR="004F1B26" w:rsidRPr="00C17DEF" w:rsidRDefault="00D45C55" w:rsidP="004F1B26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124325" cy="2714625"/>
            <wp:effectExtent l="19050" t="0" r="9525" b="0"/>
            <wp:docPr id="5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B26" w:rsidRPr="00C17DEF" w:rsidRDefault="004F1B26" w:rsidP="004F1B26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Рис.1. Вставка звена в начало дека</w:t>
      </w:r>
    </w:p>
    <w:p w:rsidR="004F1B26" w:rsidRPr="00C17DEF" w:rsidRDefault="004F1B26" w:rsidP="004F1B26">
      <w:pPr>
        <w:pStyle w:val="Main"/>
        <w:ind w:firstLine="0"/>
        <w:jc w:val="center"/>
        <w:rPr>
          <w:noProof/>
          <w:lang w:val="ru-RU" w:eastAsia="en-US"/>
        </w:rPr>
      </w:pPr>
    </w:p>
    <w:p w:rsidR="004F1B26" w:rsidRPr="00C17DEF" w:rsidRDefault="004F1B26" w:rsidP="004F1B26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Приведем текст функции:</w:t>
      </w:r>
    </w:p>
    <w:p w:rsidR="004F1B26" w:rsidRPr="00C17DEF" w:rsidRDefault="004F1B26" w:rsidP="004F1B26">
      <w:pPr>
        <w:pStyle w:val="Main"/>
        <w:ind w:firstLine="567"/>
        <w:rPr>
          <w:lang w:val="ru-RU"/>
        </w:rPr>
      </w:pPr>
    </w:p>
    <w:p w:rsidR="004F1B26" w:rsidRPr="00C17DEF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InsLeft (node **nd, node **kd,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int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el)</w:t>
      </w:r>
    </w:p>
    <w:p w:rsidR="004F1B26" w:rsidRPr="00C17DEF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Вставка звена, содержащего элемент el, в дек слева.</w:t>
      </w:r>
    </w:p>
    <w:p w:rsidR="004F1B26" w:rsidRPr="00C17DEF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*nd - указатель на начало дека.</w:t>
      </w:r>
    </w:p>
    <w:p w:rsidR="004F1B26" w:rsidRPr="00C17DEF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*kd - указатель на конец дека.</w:t>
      </w:r>
    </w:p>
    <w:p w:rsidR="004F1B26" w:rsidRPr="00446A2E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4F1B26" w:rsidRPr="00446A2E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*q;</w:t>
      </w:r>
    </w:p>
    <w:p w:rsidR="004F1B26" w:rsidRPr="00446A2E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4F1B26" w:rsidRPr="00446A2E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q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(node);</w:t>
      </w:r>
    </w:p>
    <w:p w:rsidR="004F1B26" w:rsidRPr="00446A2E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(*q).elem = el;</w:t>
      </w:r>
    </w:p>
    <w:p w:rsidR="004F1B26" w:rsidRPr="00446A2E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(*nd==NULL)</w:t>
      </w:r>
    </w:p>
    <w:p w:rsidR="004F1B26" w:rsidRPr="005D5D7D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{ </w:t>
      </w:r>
      <w:r w:rsidRPr="005D5D7D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//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Если</w:t>
      </w:r>
      <w:r w:rsidRPr="005D5D7D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дек</w:t>
      </w:r>
      <w:r w:rsidRPr="005D5D7D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пуст</w:t>
      </w:r>
      <w:r w:rsidRPr="005D5D7D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,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то</w:t>
      </w:r>
      <w:r w:rsidRPr="005D5D7D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...</w:t>
      </w:r>
    </w:p>
    <w:p w:rsidR="004F1B26" w:rsidRPr="005D5D7D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*nd = q; (*q).sled = (*q).pred = NULL; *kd = q;}</w:t>
      </w:r>
    </w:p>
    <w:p w:rsidR="004F1B26" w:rsidRPr="00446A2E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4F1B26" w:rsidRPr="00446A2E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 (*q).sled = *nd; (*q).pred = NULL; (**nd).pred = q; *nd = q;}</w:t>
      </w:r>
    </w:p>
    <w:p w:rsidR="004F1B26" w:rsidRPr="00C17DEF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4F1B26" w:rsidRPr="00C17DEF" w:rsidRDefault="004F1B26" w:rsidP="004F1B26">
      <w:pPr>
        <w:pStyle w:val="Main"/>
        <w:ind w:firstLine="567"/>
        <w:rPr>
          <w:lang w:val="ru-RU"/>
        </w:rPr>
      </w:pPr>
    </w:p>
    <w:p w:rsidR="004F1B26" w:rsidRPr="00C17DEF" w:rsidRDefault="004F1B26" w:rsidP="004F1B26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следующем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алгоритм добавления звена в дек справа</w:t>
      </w:r>
      <w:r w:rsidRPr="00C17DEF">
        <w:rPr>
          <w:lang w:val="ru-RU"/>
        </w:rPr>
        <w:t>.</w:t>
      </w:r>
    </w:p>
    <w:p w:rsidR="007D21DC" w:rsidRPr="00C17DEF" w:rsidRDefault="007D21DC" w:rsidP="003F50D3">
      <w:pPr>
        <w:pStyle w:val="Main"/>
        <w:ind w:firstLine="567"/>
        <w:rPr>
          <w:lang w:val="ru-RU"/>
        </w:rPr>
      </w:pPr>
    </w:p>
    <w:p w:rsidR="004F1B26" w:rsidRPr="00F55B9F" w:rsidRDefault="004F1B26" w:rsidP="00F55B9F">
      <w:pPr>
        <w:pStyle w:val="3"/>
        <w:keepNext w:val="0"/>
        <w:spacing w:before="0" w:after="0"/>
        <w:ind w:left="709" w:firstLine="0"/>
        <w:rPr>
          <w:sz w:val="20"/>
          <w:szCs w:val="20"/>
        </w:rPr>
      </w:pPr>
      <w:bookmarkStart w:id="70" w:name="_Toc515771030"/>
      <w:r w:rsidRPr="00F55B9F">
        <w:rPr>
          <w:sz w:val="20"/>
          <w:szCs w:val="20"/>
        </w:rPr>
        <w:t>Добавление звена в конец дека</w:t>
      </w:r>
      <w:bookmarkEnd w:id="70"/>
    </w:p>
    <w:p w:rsidR="00D93D60" w:rsidRPr="00C17DEF" w:rsidRDefault="004F1B26" w:rsidP="004F1B26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рассмотрим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алгоритм добавления звена в конец дека.</w:t>
      </w:r>
    </w:p>
    <w:p w:rsidR="004F1B26" w:rsidRPr="00C17DEF" w:rsidRDefault="004F1B26" w:rsidP="004F1B26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Алгоритм добавления звена в конец дека заключается в выделении памяти под новый элемент и включение его в конец дека:</w:t>
      </w:r>
    </w:p>
    <w:p w:rsidR="004F1B26" w:rsidRPr="00C17DEF" w:rsidRDefault="004F1B26" w:rsidP="004F1B26">
      <w:pPr>
        <w:pStyle w:val="Main"/>
        <w:ind w:firstLine="567"/>
        <w:rPr>
          <w:lang w:val="ru-RU"/>
        </w:rPr>
      </w:pPr>
    </w:p>
    <w:p w:rsidR="004F1B26" w:rsidRPr="00446A2E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q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(node);</w:t>
      </w:r>
    </w:p>
    <w:p w:rsidR="004F1B26" w:rsidRPr="00446A2E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(*q).elem =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Элем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;</w:t>
      </w:r>
    </w:p>
    <w:p w:rsidR="004F1B26" w:rsidRPr="00446A2E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(*q).sled = NULL;</w:t>
      </w:r>
    </w:p>
    <w:p w:rsidR="004F1B26" w:rsidRPr="00446A2E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(*q).pred = *kd;</w:t>
      </w:r>
    </w:p>
    <w:p w:rsidR="004F1B26" w:rsidRPr="00446A2E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(*kd).sled = q;</w:t>
      </w:r>
    </w:p>
    <w:p w:rsidR="004F1B26" w:rsidRPr="00446A2E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*kd = q;</w:t>
      </w:r>
    </w:p>
    <w:p w:rsidR="004F1B26" w:rsidRPr="00446A2E" w:rsidRDefault="004F1B26" w:rsidP="004F1B26">
      <w:pPr>
        <w:pStyle w:val="Main"/>
        <w:ind w:firstLine="0"/>
        <w:jc w:val="center"/>
        <w:rPr>
          <w:noProof/>
          <w:lang w:eastAsia="en-US"/>
        </w:rPr>
      </w:pPr>
    </w:p>
    <w:p w:rsidR="004F1B26" w:rsidRPr="00C17DEF" w:rsidRDefault="00A2003D" w:rsidP="004F1B26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324350" cy="2619375"/>
            <wp:effectExtent l="19050" t="0" r="0" b="0"/>
            <wp:docPr id="6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B26" w:rsidRPr="00C17DEF" w:rsidRDefault="004F1B26" w:rsidP="004F1B26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Рис.1. Вставка звена в конец дека</w:t>
      </w:r>
    </w:p>
    <w:p w:rsidR="004F1B26" w:rsidRPr="00C17DEF" w:rsidRDefault="004F1B26" w:rsidP="004F1B26">
      <w:pPr>
        <w:pStyle w:val="Main"/>
        <w:ind w:firstLine="0"/>
        <w:jc w:val="center"/>
        <w:rPr>
          <w:noProof/>
          <w:lang w:val="ru-RU" w:eastAsia="en-US"/>
        </w:rPr>
      </w:pPr>
    </w:p>
    <w:p w:rsidR="004F1B26" w:rsidRPr="00C17DEF" w:rsidRDefault="004F1B26" w:rsidP="004F1B26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Приведем текст функции:</w:t>
      </w:r>
    </w:p>
    <w:p w:rsidR="004F1B26" w:rsidRPr="00C17DEF" w:rsidRDefault="004F1B26" w:rsidP="004F1B26">
      <w:pPr>
        <w:pStyle w:val="Main"/>
        <w:ind w:firstLine="567"/>
        <w:rPr>
          <w:lang w:val="ru-RU"/>
        </w:rPr>
      </w:pPr>
    </w:p>
    <w:p w:rsidR="004F1B26" w:rsidRPr="00C17DEF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InsRight (node **nd, node **kd,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int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el)</w:t>
      </w:r>
    </w:p>
    <w:p w:rsidR="004F1B26" w:rsidRPr="00C17DEF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Добавление звена, содержащего элемент el, в дек справа.</w:t>
      </w:r>
    </w:p>
    <w:p w:rsidR="004F1B26" w:rsidRPr="00C17DEF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*nd - указатель на начало дека.</w:t>
      </w:r>
    </w:p>
    <w:p w:rsidR="004F1B26" w:rsidRPr="00C17DEF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*kd - указатель на конец дека.</w:t>
      </w:r>
    </w:p>
    <w:p w:rsidR="004F1B26" w:rsidRPr="00446A2E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4F1B26" w:rsidRPr="00446A2E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*q;</w:t>
      </w:r>
    </w:p>
    <w:p w:rsidR="004F1B26" w:rsidRPr="00446A2E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4F1B26" w:rsidRPr="00446A2E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q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(node);</w:t>
      </w:r>
    </w:p>
    <w:p w:rsidR="004F1B26" w:rsidRPr="00446A2E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(*q).elem = el;</w:t>
      </w:r>
    </w:p>
    <w:p w:rsidR="004F1B26" w:rsidRPr="00446A2E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(*kd==NULL)</w:t>
      </w:r>
    </w:p>
    <w:p w:rsidR="00D93D60" w:rsidRPr="005D5D7D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{</w:t>
      </w:r>
      <w:r w:rsidRPr="005D5D7D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//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Если</w:t>
      </w:r>
      <w:r w:rsidRPr="005D5D7D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дек</w:t>
      </w:r>
      <w:r w:rsidRPr="005D5D7D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пуст</w:t>
      </w:r>
      <w:r w:rsidRPr="005D5D7D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,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то</w:t>
      </w:r>
      <w:r w:rsidRPr="005D5D7D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...</w:t>
      </w:r>
    </w:p>
    <w:p w:rsidR="004F1B26" w:rsidRPr="005D5D7D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*nd = q; (*q).sled = (*q).pred = NULL; *kd = q;}</w:t>
      </w:r>
    </w:p>
    <w:p w:rsidR="004F1B26" w:rsidRPr="00446A2E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4F1B26" w:rsidRPr="00446A2E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 (*q).sled = NULL; (*q).pred = *kd; (**kd).sled = q; *kd = q;}</w:t>
      </w:r>
    </w:p>
    <w:p w:rsidR="004F1B26" w:rsidRPr="00C17DEF" w:rsidRDefault="004F1B26" w:rsidP="004F1B2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4F1B26" w:rsidRPr="00C17DEF" w:rsidRDefault="004F1B26" w:rsidP="004F1B26">
      <w:pPr>
        <w:pStyle w:val="Main"/>
        <w:ind w:firstLine="567"/>
        <w:rPr>
          <w:lang w:val="ru-RU"/>
        </w:rPr>
      </w:pPr>
    </w:p>
    <w:p w:rsidR="004F1B26" w:rsidRPr="00C17DEF" w:rsidRDefault="004F1B26" w:rsidP="004F1B26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Со следующего шага мы начнем рассматривать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алгоритмы удаления звена из дека</w:t>
      </w:r>
      <w:r w:rsidRPr="00C17DEF">
        <w:rPr>
          <w:lang w:val="ru-RU"/>
        </w:rPr>
        <w:t>.</w:t>
      </w:r>
    </w:p>
    <w:p w:rsidR="007D21DC" w:rsidRPr="00C17DEF" w:rsidRDefault="007D21DC" w:rsidP="003F50D3">
      <w:pPr>
        <w:pStyle w:val="Main"/>
        <w:ind w:firstLine="567"/>
        <w:rPr>
          <w:lang w:val="ru-RU"/>
        </w:rPr>
      </w:pPr>
    </w:p>
    <w:p w:rsidR="006F631A" w:rsidRPr="00F55B9F" w:rsidRDefault="006F631A" w:rsidP="00F55B9F">
      <w:pPr>
        <w:pStyle w:val="3"/>
        <w:keepNext w:val="0"/>
        <w:spacing w:before="0" w:after="0"/>
        <w:ind w:left="709" w:firstLine="0"/>
        <w:rPr>
          <w:sz w:val="20"/>
          <w:szCs w:val="20"/>
        </w:rPr>
      </w:pPr>
      <w:bookmarkStart w:id="71" w:name="_Toc515771031"/>
      <w:r w:rsidRPr="00F55B9F">
        <w:rPr>
          <w:sz w:val="20"/>
          <w:szCs w:val="20"/>
        </w:rPr>
        <w:t>Удаление звена из дека слева</w:t>
      </w:r>
      <w:bookmarkEnd w:id="71"/>
    </w:p>
    <w:p w:rsidR="00D93D60" w:rsidRPr="00C17DEF" w:rsidRDefault="006F631A" w:rsidP="006F631A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первый алгоритм удаления звена дека</w:t>
      </w:r>
      <w:r w:rsidRPr="00C17DEF">
        <w:rPr>
          <w:lang w:val="ru-RU"/>
        </w:rPr>
        <w:t>.</w:t>
      </w:r>
    </w:p>
    <w:p w:rsidR="006F631A" w:rsidRPr="00C17DEF" w:rsidRDefault="006F631A" w:rsidP="006F631A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алгоритм удаления звена слева</w:t>
      </w:r>
      <w:r w:rsidRPr="00C17DEF">
        <w:rPr>
          <w:lang w:val="ru-RU"/>
        </w:rPr>
        <w:t>.</w:t>
      </w:r>
    </w:p>
    <w:p w:rsidR="006F631A" w:rsidRPr="00C17DEF" w:rsidRDefault="006F631A" w:rsidP="006F631A">
      <w:pPr>
        <w:pStyle w:val="Main"/>
        <w:ind w:firstLine="567"/>
        <w:rPr>
          <w:lang w:val="ru-RU"/>
        </w:rPr>
      </w:pPr>
    </w:p>
    <w:p w:rsidR="006F631A" w:rsidRPr="00C17DEF" w:rsidRDefault="006F631A" w:rsidP="00F4244B">
      <w:pPr>
        <w:pStyle w:val="Main"/>
        <w:numPr>
          <w:ilvl w:val="0"/>
          <w:numId w:val="31"/>
        </w:numPr>
        <w:ind w:left="426"/>
        <w:rPr>
          <w:lang w:val="ru-RU"/>
        </w:rPr>
      </w:pPr>
      <w:r w:rsidRPr="00C17DEF">
        <w:rPr>
          <w:lang w:val="ru-RU"/>
        </w:rPr>
        <w:t>Пусть уже построен дек на базе двунаправленного списка без заглавного звена:</w:t>
      </w:r>
    </w:p>
    <w:p w:rsidR="006F631A" w:rsidRPr="00C17DEF" w:rsidRDefault="006F631A" w:rsidP="006F631A">
      <w:pPr>
        <w:pStyle w:val="Main"/>
        <w:ind w:firstLine="0"/>
        <w:jc w:val="center"/>
        <w:rPr>
          <w:noProof/>
          <w:lang w:val="ru-RU" w:eastAsia="en-US"/>
        </w:rPr>
      </w:pPr>
    </w:p>
    <w:p w:rsidR="006F631A" w:rsidRPr="00C17DEF" w:rsidRDefault="006F631A" w:rsidP="006F631A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4314825" cy="942975"/>
            <wp:effectExtent l="19050" t="0" r="9525" b="0"/>
            <wp:docPr id="284" name="Рисунок 284" descr="http://khpi-iip.mipk.kharkiv.edu/library/datastr/book_sod/kgsu/ris3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 descr="http://khpi-iip.mipk.kharkiv.edu/library/datastr/book_sod/kgsu/ris37_1.jpg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31A" w:rsidRPr="00C17DEF" w:rsidRDefault="006F631A" w:rsidP="006F631A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Рис.1. "Начальная" позиция</w:t>
      </w:r>
    </w:p>
    <w:p w:rsidR="006F631A" w:rsidRPr="00C17DEF" w:rsidRDefault="006F631A" w:rsidP="006F631A">
      <w:pPr>
        <w:pStyle w:val="Main"/>
        <w:ind w:firstLine="0"/>
        <w:jc w:val="center"/>
        <w:rPr>
          <w:noProof/>
          <w:lang w:val="ru-RU" w:eastAsia="en-US"/>
        </w:rPr>
      </w:pPr>
    </w:p>
    <w:p w:rsidR="006F631A" w:rsidRPr="00C17DEF" w:rsidRDefault="006F631A" w:rsidP="00F4244B">
      <w:pPr>
        <w:pStyle w:val="Main"/>
        <w:numPr>
          <w:ilvl w:val="0"/>
          <w:numId w:val="31"/>
        </w:numPr>
        <w:ind w:left="426"/>
        <w:rPr>
          <w:lang w:val="ru-RU"/>
        </w:rPr>
      </w:pPr>
      <w:r w:rsidRPr="00C17DEF">
        <w:rPr>
          <w:lang w:val="ru-RU"/>
        </w:rPr>
        <w:t>Сохраним адрес удаляемого элемента и "настроим" указатель начала дека:</w:t>
      </w:r>
    </w:p>
    <w:p w:rsidR="00B025DE" w:rsidRPr="00446A2E" w:rsidRDefault="00B025DE" w:rsidP="00B025D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q = nd;</w:t>
      </w:r>
    </w:p>
    <w:p w:rsidR="00B025DE" w:rsidRPr="00446A2E" w:rsidRDefault="00B025DE" w:rsidP="00B025D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nd = (*nd).sled;</w:t>
      </w:r>
    </w:p>
    <w:p w:rsidR="006F631A" w:rsidRPr="00446A2E" w:rsidRDefault="006F631A" w:rsidP="006F631A">
      <w:pPr>
        <w:pStyle w:val="Main"/>
        <w:ind w:firstLine="0"/>
        <w:jc w:val="center"/>
        <w:rPr>
          <w:noProof/>
          <w:lang w:eastAsia="en-US"/>
        </w:rPr>
      </w:pPr>
    </w:p>
    <w:p w:rsidR="006F631A" w:rsidRPr="00C17DEF" w:rsidRDefault="00A2003D" w:rsidP="006F631A">
      <w:pPr>
        <w:pStyle w:val="Main"/>
        <w:ind w:firstLine="0"/>
        <w:jc w:val="center"/>
        <w:rPr>
          <w:noProof/>
          <w:lang w:val="ru-RU" w:eastAsia="en-US"/>
        </w:rPr>
      </w:pPr>
      <w:bookmarkStart w:id="72" w:name="_GoBack"/>
      <w:r>
        <w:rPr>
          <w:noProof/>
          <w:lang w:val="ru-RU" w:eastAsia="ru-RU"/>
        </w:rPr>
        <w:drawing>
          <wp:inline distT="0" distB="0" distL="0" distR="0">
            <wp:extent cx="4581525" cy="1219200"/>
            <wp:effectExtent l="19050" t="0" r="9525" b="0"/>
            <wp:docPr id="6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 w:rsidR="006F631A" w:rsidRPr="00C17DEF" w:rsidRDefault="006F631A" w:rsidP="006F631A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Рис.2. "Настройка" указателей</w:t>
      </w:r>
    </w:p>
    <w:p w:rsidR="006F631A" w:rsidRPr="00C17DEF" w:rsidRDefault="006F631A" w:rsidP="006F631A">
      <w:pPr>
        <w:pStyle w:val="Main"/>
        <w:ind w:firstLine="0"/>
        <w:jc w:val="center"/>
        <w:rPr>
          <w:noProof/>
          <w:lang w:val="ru-RU" w:eastAsia="en-US"/>
        </w:rPr>
      </w:pPr>
    </w:p>
    <w:p w:rsidR="006F631A" w:rsidRPr="00C17DEF" w:rsidRDefault="006F631A" w:rsidP="00F4244B">
      <w:pPr>
        <w:pStyle w:val="Main"/>
        <w:numPr>
          <w:ilvl w:val="0"/>
          <w:numId w:val="31"/>
        </w:numPr>
        <w:ind w:left="426"/>
        <w:rPr>
          <w:lang w:val="ru-RU"/>
        </w:rPr>
      </w:pPr>
      <w:r w:rsidRPr="00C17DEF">
        <w:rPr>
          <w:lang w:val="ru-RU"/>
        </w:rPr>
        <w:t>Возвратим память в кучу:</w:t>
      </w:r>
    </w:p>
    <w:p w:rsidR="00B025DE" w:rsidRPr="00C17DEF" w:rsidRDefault="00B025DE" w:rsidP="00B025D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delete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q;</w:t>
      </w:r>
    </w:p>
    <w:p w:rsidR="006F631A" w:rsidRPr="00C17DEF" w:rsidRDefault="006F631A" w:rsidP="006F631A">
      <w:pPr>
        <w:pStyle w:val="Main"/>
        <w:ind w:firstLine="0"/>
        <w:jc w:val="center"/>
        <w:rPr>
          <w:noProof/>
          <w:lang w:val="ru-RU" w:eastAsia="en-US"/>
        </w:rPr>
      </w:pPr>
    </w:p>
    <w:p w:rsidR="006F631A" w:rsidRPr="00C17DEF" w:rsidRDefault="00A2003D" w:rsidP="006F631A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076700" cy="1085850"/>
            <wp:effectExtent l="19050" t="0" r="0" b="0"/>
            <wp:docPr id="6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31A" w:rsidRPr="00C17DEF" w:rsidRDefault="006F631A" w:rsidP="006F631A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Рис.3. Возврат памяти в кучу</w:t>
      </w:r>
    </w:p>
    <w:p w:rsidR="006F631A" w:rsidRPr="00C17DEF" w:rsidRDefault="006F631A" w:rsidP="006F631A">
      <w:pPr>
        <w:pStyle w:val="Main"/>
        <w:ind w:firstLine="0"/>
        <w:jc w:val="center"/>
        <w:rPr>
          <w:noProof/>
          <w:lang w:val="ru-RU" w:eastAsia="en-US"/>
        </w:rPr>
      </w:pPr>
    </w:p>
    <w:p w:rsidR="006F631A" w:rsidRPr="00C17DEF" w:rsidRDefault="006F631A" w:rsidP="00B025DE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Запишем по описанному алгоритму функцию на языке</w:t>
      </w:r>
      <w:r w:rsidR="005D5D7D">
        <w:rPr>
          <w:lang w:val="ru-RU"/>
        </w:rPr>
        <w:t xml:space="preserve"> </w:t>
      </w:r>
      <w:r w:rsidRPr="00C17DEF">
        <w:rPr>
          <w:lang w:val="ru-RU"/>
        </w:rPr>
        <w:t>C++:</w:t>
      </w:r>
    </w:p>
    <w:p w:rsidR="006F631A" w:rsidRPr="00C17DEF" w:rsidRDefault="006F631A" w:rsidP="00B025DE">
      <w:pPr>
        <w:pStyle w:val="Main"/>
        <w:ind w:firstLine="567"/>
        <w:rPr>
          <w:lang w:val="ru-RU"/>
        </w:rPr>
      </w:pPr>
    </w:p>
    <w:p w:rsidR="00B025DE" w:rsidRPr="00446A2E" w:rsidRDefault="00B025DE" w:rsidP="00B025D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DelLeft (node **nd, node **kd,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*el)</w:t>
      </w:r>
    </w:p>
    <w:p w:rsidR="00B025DE" w:rsidRPr="00C17DEF" w:rsidRDefault="00B025DE" w:rsidP="00B025D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Удаление звена из дека слева с помещением элемента</w:t>
      </w:r>
    </w:p>
    <w:p w:rsidR="00B025DE" w:rsidRPr="00C17DEF" w:rsidRDefault="00B025DE" w:rsidP="00B025D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 удаляемого звена в переменную el.</w:t>
      </w:r>
    </w:p>
    <w:p w:rsidR="00B025DE" w:rsidRPr="00C17DEF" w:rsidRDefault="00B025DE" w:rsidP="00B025D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*nd - указатель на начало дека.</w:t>
      </w:r>
    </w:p>
    <w:p w:rsidR="00B025DE" w:rsidRPr="00C17DEF" w:rsidRDefault="00B025DE" w:rsidP="00B025D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*kd - указатель на конец дека.</w:t>
      </w:r>
    </w:p>
    <w:p w:rsidR="00B025DE" w:rsidRPr="00446A2E" w:rsidRDefault="00B025DE" w:rsidP="00B025D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B025DE" w:rsidRPr="00446A2E" w:rsidRDefault="00B025DE" w:rsidP="00B025D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*q;</w:t>
      </w:r>
    </w:p>
    <w:p w:rsidR="00B025DE" w:rsidRPr="00446A2E" w:rsidRDefault="00B025DE" w:rsidP="00B025D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((**nd).sled!=NULL)</w:t>
      </w:r>
    </w:p>
    <w:p w:rsidR="00B025DE" w:rsidRPr="00446A2E" w:rsidRDefault="00B025DE" w:rsidP="00B025D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 q = *nd; *el =(*q).elem; *nd = (**nd).sled; (**nd).pred = NULL;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q;}</w:t>
      </w:r>
    </w:p>
    <w:p w:rsidR="00B025DE" w:rsidRPr="00C17DEF" w:rsidRDefault="00B025DE" w:rsidP="00B025DE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</w:p>
    <w:p w:rsidR="00B025DE" w:rsidRPr="00C17DEF" w:rsidRDefault="00B025DE" w:rsidP="00B025D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{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 деке находится один элемент.</w:t>
      </w:r>
    </w:p>
    <w:p w:rsidR="00D93D60" w:rsidRPr="00446A2E" w:rsidRDefault="00B025DE" w:rsidP="00B025DE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q = *nd; *el =(*q).elem; *nd = *kd = NULL;</w:t>
      </w:r>
    </w:p>
    <w:p w:rsidR="00B025DE" w:rsidRPr="00446A2E" w:rsidRDefault="00B025DE" w:rsidP="00B025D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 cout&lt;&lt;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Дек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пуст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!\n"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;}</w:t>
      </w:r>
    </w:p>
    <w:p w:rsidR="00B025DE" w:rsidRPr="00C17DEF" w:rsidRDefault="00B025DE" w:rsidP="00B025D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6F631A" w:rsidRPr="00C17DEF" w:rsidRDefault="006F631A" w:rsidP="00B025DE">
      <w:pPr>
        <w:pStyle w:val="Main"/>
        <w:ind w:firstLine="567"/>
        <w:rPr>
          <w:lang w:val="ru-RU"/>
        </w:rPr>
      </w:pPr>
    </w:p>
    <w:p w:rsidR="006F631A" w:rsidRPr="00C17DEF" w:rsidRDefault="006F631A" w:rsidP="00B025DE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следующем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алгоритм удаления дека справа</w:t>
      </w:r>
      <w:r w:rsidRPr="00C17DEF">
        <w:rPr>
          <w:lang w:val="ru-RU"/>
        </w:rPr>
        <w:t>.</w:t>
      </w:r>
    </w:p>
    <w:p w:rsidR="00965E3D" w:rsidRPr="00C17DEF" w:rsidRDefault="00965E3D" w:rsidP="003F50D3">
      <w:pPr>
        <w:pStyle w:val="Main"/>
        <w:ind w:firstLine="567"/>
        <w:rPr>
          <w:lang w:val="ru-RU"/>
        </w:rPr>
      </w:pPr>
    </w:p>
    <w:p w:rsidR="00CA2004" w:rsidRPr="00F55B9F" w:rsidRDefault="00CA2004" w:rsidP="00F55B9F">
      <w:pPr>
        <w:pStyle w:val="3"/>
        <w:keepNext w:val="0"/>
        <w:spacing w:before="0" w:after="0"/>
        <w:ind w:left="709" w:firstLine="0"/>
        <w:rPr>
          <w:sz w:val="20"/>
          <w:szCs w:val="20"/>
        </w:rPr>
      </w:pPr>
      <w:bookmarkStart w:id="73" w:name="_Toc515771032"/>
      <w:r w:rsidRPr="00F55B9F">
        <w:rPr>
          <w:sz w:val="20"/>
          <w:szCs w:val="20"/>
        </w:rPr>
        <w:t>Удаление звена из дека справа</w:t>
      </w:r>
      <w:bookmarkEnd w:id="73"/>
    </w:p>
    <w:p w:rsidR="00D93D60" w:rsidRPr="00C17DEF" w:rsidRDefault="00CA2004" w:rsidP="00CA2004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На этом шаге мы 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алгоритм удаления звена из дека справа</w:t>
      </w:r>
      <w:r w:rsidRPr="00C17DEF">
        <w:rPr>
          <w:lang w:val="ru-RU"/>
        </w:rPr>
        <w:t>.</w:t>
      </w:r>
    </w:p>
    <w:p w:rsidR="00CA2004" w:rsidRPr="00C17DEF" w:rsidRDefault="00CA2004" w:rsidP="00CA2004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Рассмотрим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алгоритм удаления звена справа</w:t>
      </w:r>
      <w:r w:rsidRPr="00C17DEF">
        <w:rPr>
          <w:lang w:val="ru-RU"/>
        </w:rPr>
        <w:t>. Пусть уже построен дек на базе двунаправленного списка без заглавного звена:</w:t>
      </w:r>
    </w:p>
    <w:p w:rsidR="00CA2004" w:rsidRPr="00C17DEF" w:rsidRDefault="00CA2004" w:rsidP="00CA2004">
      <w:pPr>
        <w:pStyle w:val="Main"/>
        <w:ind w:firstLine="0"/>
        <w:jc w:val="center"/>
        <w:rPr>
          <w:noProof/>
          <w:lang w:val="ru-RU" w:eastAsia="en-US"/>
        </w:rPr>
      </w:pPr>
    </w:p>
    <w:p w:rsidR="00CA2004" w:rsidRPr="00C17DEF" w:rsidRDefault="00CA2004" w:rsidP="00CA2004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ru-RU"/>
        </w:rPr>
        <w:lastRenderedPageBreak/>
        <w:drawing>
          <wp:inline distT="0" distB="0" distL="0" distR="0">
            <wp:extent cx="4314825" cy="942975"/>
            <wp:effectExtent l="19050" t="0" r="9525" b="0"/>
            <wp:docPr id="290" name="Рисунок 290" descr="http://khpi-iip.mipk.kharkiv.edu/library/datastr/book_sod/kgsu/ris3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http://khpi-iip.mipk.kharkiv.edu/library/datastr/book_sod/kgsu/ris37_1.jpg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004" w:rsidRPr="00C17DEF" w:rsidRDefault="00CA2004" w:rsidP="00CA2004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Рис.1. "Начальная" позиция</w:t>
      </w:r>
    </w:p>
    <w:p w:rsidR="00CA2004" w:rsidRPr="00C17DEF" w:rsidRDefault="00CA2004" w:rsidP="00CA2004">
      <w:pPr>
        <w:pStyle w:val="Main"/>
        <w:ind w:firstLine="0"/>
        <w:jc w:val="center"/>
        <w:rPr>
          <w:noProof/>
          <w:lang w:val="ru-RU" w:eastAsia="en-US"/>
        </w:rPr>
      </w:pPr>
    </w:p>
    <w:p w:rsidR="00CA2004" w:rsidRPr="00C17DEF" w:rsidRDefault="00CA2004" w:rsidP="00CA2004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Приступим к пошаговому выполнению алгоритма:</w:t>
      </w:r>
    </w:p>
    <w:p w:rsidR="00CA2004" w:rsidRPr="00C17DEF" w:rsidRDefault="00CA2004" w:rsidP="00CA2004">
      <w:pPr>
        <w:pStyle w:val="Main"/>
        <w:ind w:firstLine="567"/>
        <w:rPr>
          <w:lang w:val="ru-RU"/>
        </w:rPr>
      </w:pPr>
    </w:p>
    <w:p w:rsidR="00CA2004" w:rsidRPr="00C17DEF" w:rsidRDefault="00CA2004" w:rsidP="00F4244B">
      <w:pPr>
        <w:pStyle w:val="Main"/>
        <w:numPr>
          <w:ilvl w:val="0"/>
          <w:numId w:val="32"/>
        </w:numPr>
        <w:ind w:left="426"/>
        <w:rPr>
          <w:lang w:val="ru-RU"/>
        </w:rPr>
      </w:pPr>
      <w:r w:rsidRPr="00C17DEF">
        <w:rPr>
          <w:lang w:val="ru-RU"/>
        </w:rPr>
        <w:t>Сохраним адрес удаляемого элемента и "настроим" указатель конца дека:</w:t>
      </w:r>
    </w:p>
    <w:p w:rsidR="00D93D60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q = kd;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kd = (*kd).pred;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(*kd).sled = NULL;</w:t>
      </w:r>
    </w:p>
    <w:p w:rsidR="00CA2004" w:rsidRPr="00C17DEF" w:rsidRDefault="00CA2004" w:rsidP="00CA2004">
      <w:pPr>
        <w:pStyle w:val="Main"/>
        <w:ind w:firstLine="0"/>
        <w:jc w:val="center"/>
        <w:rPr>
          <w:noProof/>
          <w:lang w:val="ru-RU" w:eastAsia="en-US"/>
        </w:rPr>
      </w:pPr>
    </w:p>
    <w:p w:rsidR="00CA2004" w:rsidRPr="00C17DEF" w:rsidRDefault="00393C0A" w:rsidP="00CA2004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362450" cy="1207770"/>
            <wp:effectExtent l="19050" t="0" r="0" b="0"/>
            <wp:docPr id="27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004" w:rsidRPr="00C17DEF" w:rsidRDefault="00CA2004" w:rsidP="00CA2004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Рис.2. "Настройка" указателей</w:t>
      </w:r>
    </w:p>
    <w:p w:rsidR="00CA2004" w:rsidRPr="00C17DEF" w:rsidRDefault="00CA2004" w:rsidP="00CA2004">
      <w:pPr>
        <w:pStyle w:val="Main"/>
        <w:ind w:firstLine="0"/>
        <w:jc w:val="center"/>
        <w:rPr>
          <w:noProof/>
          <w:lang w:val="ru-RU" w:eastAsia="en-US"/>
        </w:rPr>
      </w:pPr>
    </w:p>
    <w:p w:rsidR="00CA2004" w:rsidRPr="00C17DEF" w:rsidRDefault="00CA2004" w:rsidP="00F4244B">
      <w:pPr>
        <w:pStyle w:val="Main"/>
        <w:numPr>
          <w:ilvl w:val="0"/>
          <w:numId w:val="32"/>
        </w:numPr>
        <w:ind w:left="426"/>
        <w:rPr>
          <w:lang w:val="ru-RU"/>
        </w:rPr>
      </w:pPr>
      <w:r w:rsidRPr="00C17DEF">
        <w:rPr>
          <w:lang w:val="ru-RU"/>
        </w:rPr>
        <w:t>Возвратим память в кучу: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delete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q;</w:t>
      </w:r>
    </w:p>
    <w:p w:rsidR="00CA2004" w:rsidRPr="00C17DEF" w:rsidRDefault="00CA2004" w:rsidP="00CA2004">
      <w:pPr>
        <w:pStyle w:val="Main"/>
        <w:ind w:firstLine="0"/>
        <w:jc w:val="center"/>
        <w:rPr>
          <w:noProof/>
          <w:lang w:val="ru-RU" w:eastAsia="en-US"/>
        </w:rPr>
      </w:pPr>
    </w:p>
    <w:p w:rsidR="00CA2004" w:rsidRPr="00C17DEF" w:rsidRDefault="00A97AF2" w:rsidP="00CA2004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314825" cy="1171575"/>
            <wp:effectExtent l="19050" t="0" r="9525" b="0"/>
            <wp:docPr id="25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004" w:rsidRPr="00C17DEF" w:rsidRDefault="00CA2004" w:rsidP="00CA2004">
      <w:pPr>
        <w:pStyle w:val="Main"/>
        <w:ind w:firstLine="0"/>
        <w:jc w:val="center"/>
        <w:rPr>
          <w:noProof/>
          <w:lang w:val="ru-RU" w:eastAsia="en-US"/>
        </w:rPr>
      </w:pPr>
      <w:r w:rsidRPr="00C17DEF">
        <w:rPr>
          <w:noProof/>
          <w:lang w:val="ru-RU" w:eastAsia="en-US"/>
        </w:rPr>
        <w:t>Рис.3. Возврат памяти в кучу</w:t>
      </w:r>
    </w:p>
    <w:p w:rsidR="00CA2004" w:rsidRPr="00C17DEF" w:rsidRDefault="00CA2004" w:rsidP="00CA2004">
      <w:pPr>
        <w:pStyle w:val="Main"/>
        <w:ind w:firstLine="0"/>
        <w:jc w:val="center"/>
        <w:rPr>
          <w:noProof/>
          <w:lang w:val="ru-RU" w:eastAsia="en-US"/>
        </w:rPr>
      </w:pPr>
    </w:p>
    <w:p w:rsidR="00CA2004" w:rsidRPr="00C17DEF" w:rsidRDefault="00CA2004" w:rsidP="00CA2004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Запишем функцию на языке C++, реализующую рассмотренный алгоритм:</w:t>
      </w:r>
    </w:p>
    <w:p w:rsidR="00CA2004" w:rsidRPr="00C17DEF" w:rsidRDefault="00CA2004" w:rsidP="00CA2004">
      <w:pPr>
        <w:pStyle w:val="Main"/>
        <w:ind w:firstLine="567"/>
        <w:rPr>
          <w:lang w:val="ru-RU"/>
        </w:rPr>
      </w:pP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DelRight (node **nd, node **kd,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*el)</w:t>
      </w:r>
    </w:p>
    <w:p w:rsidR="00D93D60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Удаление звена из дека справа с помещением элемента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  удаляемого звена в переменную el.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*nd - указатель на начало дека.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*kd - указатель на конец дека.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((**kd).pred!=NULL)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 q = *kd; *el =(*q).elem; *kd = (**kd).pred; (**kd).sled = NULL;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q;}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{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В деке находится один элемент.</w:t>
      </w:r>
    </w:p>
    <w:p w:rsidR="00D93D60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q = *kd; *el =(*q).elem; *nd = *kd = NULL;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 cout&lt;&lt;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Дек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пуст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!\n"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;}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CA2004" w:rsidRPr="00C17DEF" w:rsidRDefault="00CA2004" w:rsidP="00CA2004">
      <w:pPr>
        <w:pStyle w:val="Main"/>
        <w:ind w:firstLine="567"/>
        <w:rPr>
          <w:lang w:val="ru-RU"/>
        </w:rPr>
      </w:pPr>
    </w:p>
    <w:p w:rsidR="00CA2004" w:rsidRPr="00C17DEF" w:rsidRDefault="00CA2004" w:rsidP="00CA2004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Приведем обобщающий пример. Построение дека, вставка и удаление элементов из дека.</w:t>
      </w:r>
    </w:p>
    <w:p w:rsidR="00CA2004" w:rsidRPr="00C17DEF" w:rsidRDefault="00CA2004" w:rsidP="00CA2004">
      <w:pPr>
        <w:pStyle w:val="Main"/>
        <w:ind w:firstLine="567"/>
        <w:rPr>
          <w:lang w:val="ru-RU"/>
        </w:rPr>
      </w:pP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std;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node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elem;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*sled;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*pred;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class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private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: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node *nd;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//Указатель на начало дека.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node *kd;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//Указатель на конец  дека.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int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klad;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//Информационное поле удаленного элемента.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public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: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BuiltDeck ();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VyvodDeck ();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InsLeft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InsRight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DelLeft ();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DelRight ();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Get_Klad () {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klad;}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Ochistka();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main ()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setlocale(LC_ALL,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"Rus"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Spisok A;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A.BuiltDeck ();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A.VyvodDeck ();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"Введите элемент звена, вставляемого справа: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cin&gt;&gt;el; A.InsRight (el); A.VyvodDeck ();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"Введите элемент звена, вставляемого слева: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cin&gt;&gt;el; A.InsLeft (el); A.VyvodDeck ();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"Удалим звено справа: 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A.DelRight (); A.VyvodDeck ();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"Был удален элемент: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&lt;&lt;A.Get_Klad()&lt;&lt;endl;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"Удалим звено слева: 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A.DelLeft (); A.VyvodDeck ();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"Был удален элемент: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&lt;&lt;A.Get_Klad()&lt;&lt;endl;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A.Ochistka();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 &lt;&lt; 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system(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Spisok::BuiltDeck ()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Построение дека на базе двунаправленного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списка с заглавным звеном.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nd - указатель на начало дека,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*kd - указатель на конец дека.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*z;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el;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nd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(node);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z = nd;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(*nd).pred = (*nd).sled = NULL;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"Введите последовательность: \n"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cin&gt;&gt;el;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(el!=0)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{ (*z).sled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(node);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(*((*z).sled)).pred = z;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z = (*z).sled; (*z).sled = NULL;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(*z).elem = el; cin&gt;&gt;el;}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((*nd).sled!=NULL)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{ q = nd; nd = (*nd).sled; (*nd).pred = NULL;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kd = z;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 }</w:t>
      </w:r>
    </w:p>
    <w:p w:rsidR="00D93D60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{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nd; nd = kd = NULL; }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lastRenderedPageBreak/>
        <w:t>}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Spisok::VyvodDeck ()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Вывод содержимого дека.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nd - указатель на начало дека.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node *z;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z = nd; cout&lt;&lt;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"Содержимое дека: "</w:t>
      </w: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(z!=NULL)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(z!=NULL)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{ cout&lt;&lt;(*z).elem&lt;&lt;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 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 z = (*z).sled; }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он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пуст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!\n"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cout&lt;&lt;endl;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Spisok::InsLeft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el)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Добавление звена, содержащего элемент el, в дек слева.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nd - указатель на начало дека,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kd - указатель на конец дека.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q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(node);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(*q).elem = el;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(nd==NULL)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 nd = q; (*q).sled = (*q).pred = NULL; kd = q; }</w:t>
      </w:r>
    </w:p>
    <w:p w:rsidR="00CA2004" w:rsidRPr="005D5D7D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5D5D7D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{ (*q).sled = nd; (*q).pred = NULL;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(*nd).pred = q; nd = q; }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Spisok::InsRight (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el)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Добавление звена, содержащего элемент el, в дек справа.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nd - указатель на начало дека,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kd - указатель на конец дека.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q =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(node);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(*q).elem = el;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(kd==NULL)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 nd = q; (*q).sled = (*q).pred = NULL; kd = q; }</w:t>
      </w:r>
    </w:p>
    <w:p w:rsidR="00CA2004" w:rsidRPr="005D5D7D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5D5D7D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{ (*q).sled = NULL; (*q).pred = kd;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(*kd).sled = q; kd = q; }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Spisok::DelLeft ()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Удаление звена из дека слева с помещением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элемента удаляемого звена в переменную klad.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nd - указатель на начало дека,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kd - указатель на конец дека.</w:t>
      </w:r>
    </w:p>
    <w:p w:rsidR="00CA2004" w:rsidRPr="005D5D7D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CA2004" w:rsidRPr="005D5D7D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*q;</w:t>
      </w:r>
    </w:p>
    <w:p w:rsidR="00CA2004" w:rsidRPr="005D5D7D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((*nd).sled!=NULL)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 q = nd; klad =(*q).elem;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nd = (*nd).sled; (*nd).pred = NULL;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q;}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{ 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В деке находится один элемент.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q = nd; klad =(*q).elem;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nd = kd = NULL;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q;cout&lt;&lt;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Дек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пуст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!\n"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 }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Spisok::DelRight ()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Удаление звена из дека справа с помещением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элемента удаляемого звена в переменную klad.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lastRenderedPageBreak/>
        <w:t>// nd - указатель на начало дека,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kd - указатель на конец дека.</w:t>
      </w:r>
    </w:p>
    <w:p w:rsidR="00CA2004" w:rsidRPr="005D5D7D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CA2004" w:rsidRPr="005D5D7D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*q;</w:t>
      </w:r>
    </w:p>
    <w:p w:rsidR="00CA2004" w:rsidRPr="005D5D7D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5D5D7D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((*kd).pred!=NULL)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 q = kd; klad =(*q).elem;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kd = (*kd).pred; (*kd).sled = NULL;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 }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C17DEF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else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{</w:t>
      </w:r>
      <w:r w:rsidRPr="00C17DE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 В деке находится один элемент.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C17DE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q = kd; klad =(*q).elem;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nd = kd = NULL;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 cout&lt;&lt;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Дек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C17DEF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пуст</w:t>
      </w:r>
      <w:r w:rsidRPr="00446A2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!\n"</w:t>
      </w: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; }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Spisok::Ochistka()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node *q,*q1;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q = nd;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q1 = (*q).sled;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(q1!=NULL)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{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 q = q1; q1 = (*q).sled;}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Pr="00446A2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q;</w:t>
      </w:r>
    </w:p>
    <w:p w:rsidR="00CA2004" w:rsidRPr="00446A2E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446A2E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nd = kd = NULL;</w:t>
      </w:r>
    </w:p>
    <w:p w:rsidR="00CA2004" w:rsidRPr="00C17DEF" w:rsidRDefault="00CA2004" w:rsidP="00CA200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C17DE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CA2004" w:rsidRPr="00C17DEF" w:rsidRDefault="00CA2004" w:rsidP="00CA2004">
      <w:pPr>
        <w:pStyle w:val="Main"/>
        <w:ind w:firstLine="0"/>
        <w:jc w:val="center"/>
        <w:rPr>
          <w:lang w:val="ru-RU"/>
        </w:rPr>
      </w:pPr>
    </w:p>
    <w:p w:rsidR="00CA2004" w:rsidRPr="00C17DEF" w:rsidRDefault="00CA2004" w:rsidP="00CA2004">
      <w:pPr>
        <w:pStyle w:val="Main"/>
        <w:ind w:firstLine="0"/>
        <w:jc w:val="center"/>
        <w:rPr>
          <w:lang w:val="ru-RU"/>
        </w:rPr>
      </w:pPr>
      <w:r w:rsidRPr="00C17DEF">
        <w:rPr>
          <w:noProof/>
          <w:lang w:val="ru-RU" w:eastAsia="ru-RU"/>
        </w:rPr>
        <w:drawing>
          <wp:inline distT="0" distB="0" distL="0" distR="0">
            <wp:extent cx="3581400" cy="2562225"/>
            <wp:effectExtent l="19050" t="0" r="0" b="0"/>
            <wp:docPr id="299" name="Рисунок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004" w:rsidRPr="00C17DEF" w:rsidRDefault="00CA2004" w:rsidP="00CA2004">
      <w:pPr>
        <w:pStyle w:val="Main"/>
        <w:ind w:firstLine="0"/>
        <w:jc w:val="center"/>
        <w:rPr>
          <w:lang w:val="ru-RU"/>
        </w:rPr>
      </w:pPr>
    </w:p>
    <w:p w:rsidR="00CA2004" w:rsidRPr="00C17DEF" w:rsidRDefault="00CA2004" w:rsidP="00CA2004">
      <w:pPr>
        <w:pStyle w:val="Main"/>
        <w:ind w:firstLine="567"/>
        <w:rPr>
          <w:lang w:val="ru-RU"/>
        </w:rPr>
      </w:pPr>
      <w:r w:rsidRPr="00C17DEF">
        <w:rPr>
          <w:lang w:val="ru-RU"/>
        </w:rPr>
        <w:t>Со следующего шага мы начнем знакомиться с</w:t>
      </w:r>
      <w:r w:rsidR="005D5D7D">
        <w:rPr>
          <w:lang w:val="ru-RU"/>
        </w:rPr>
        <w:t xml:space="preserve"> </w:t>
      </w:r>
      <w:r w:rsidRPr="00C17DEF">
        <w:rPr>
          <w:b/>
          <w:lang w:val="ru-RU"/>
        </w:rPr>
        <w:t>бинарными деревьями</w:t>
      </w:r>
      <w:r w:rsidRPr="00C17DEF">
        <w:rPr>
          <w:lang w:val="ru-RU"/>
        </w:rPr>
        <w:t>.</w:t>
      </w:r>
    </w:p>
    <w:p w:rsidR="007D21DC" w:rsidRPr="00C17DEF" w:rsidRDefault="007D21DC" w:rsidP="003F50D3">
      <w:pPr>
        <w:pStyle w:val="Main"/>
        <w:ind w:firstLine="567"/>
        <w:rPr>
          <w:lang w:val="ru-RU"/>
        </w:rPr>
      </w:pPr>
    </w:p>
    <w:sectPr w:rsidR="007D21DC" w:rsidRPr="00C17DEF" w:rsidSect="00302DE4">
      <w:headerReference w:type="default" r:id="rId131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30782" w:rsidRDefault="00330782">
      <w:r>
        <w:separator/>
      </w:r>
    </w:p>
  </w:endnote>
  <w:endnote w:type="continuationSeparator" w:id="0">
    <w:p w:rsidR="00330782" w:rsidRDefault="0033078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30782" w:rsidRDefault="00330782">
      <w:r>
        <w:separator/>
      </w:r>
    </w:p>
  </w:footnote>
  <w:footnote w:type="continuationSeparator" w:id="0">
    <w:p w:rsidR="00330782" w:rsidRDefault="0033078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5BC2" w:rsidRPr="00690D63" w:rsidRDefault="005F5BC2" w:rsidP="00DA51AB">
    <w:pPr>
      <w:pStyle w:val="a6"/>
      <w:jc w:val="right"/>
      <w:rPr>
        <w:rFonts w:ascii="Arial" w:hAnsi="Arial" w:cs="Arial"/>
      </w:rPr>
    </w:pPr>
    <w:fldSimple w:instr=" FILENAME   \* MERGEFORMAT ">
      <w:r w:rsidRPr="009550BD">
        <w:rPr>
          <w:rFonts w:ascii="Arial" w:hAnsi="Arial" w:cs="Arial"/>
          <w:noProof/>
          <w:sz w:val="16"/>
          <w:szCs w:val="16"/>
        </w:rPr>
        <w:t>Документ1</w:t>
      </w:r>
    </w:fldSimple>
    <w:r w:rsidRPr="00690D63">
      <w:rPr>
        <w:rFonts w:ascii="Arial" w:hAnsi="Arial" w:cs="Arial"/>
        <w:sz w:val="16"/>
        <w:szCs w:val="16"/>
      </w:rPr>
      <w:t xml:space="preserve"> </w:t>
    </w:r>
    <w:r w:rsidRPr="00690D63">
      <w:rPr>
        <w:rFonts w:ascii="Arial" w:hAnsi="Arial" w:cs="Arial"/>
        <w:b/>
        <w:sz w:val="16"/>
        <w:szCs w:val="16"/>
        <w:lang w:val="en-US"/>
      </w:rPr>
      <w:fldChar w:fldCharType="begin"/>
    </w:r>
    <w:r w:rsidRPr="00690D63">
      <w:rPr>
        <w:rFonts w:ascii="Arial" w:hAnsi="Arial" w:cs="Arial"/>
        <w:b/>
        <w:sz w:val="16"/>
        <w:szCs w:val="16"/>
      </w:rPr>
      <w:instrText xml:space="preserve"> </w:instrText>
    </w:r>
    <w:r w:rsidRPr="00690D63">
      <w:rPr>
        <w:rFonts w:ascii="Arial" w:hAnsi="Arial" w:cs="Arial"/>
        <w:b/>
        <w:sz w:val="16"/>
        <w:szCs w:val="16"/>
        <w:lang w:val="en-US"/>
      </w:rPr>
      <w:instrText>PAGE</w:instrText>
    </w:r>
    <w:r w:rsidRPr="00690D63">
      <w:rPr>
        <w:rFonts w:ascii="Arial" w:hAnsi="Arial" w:cs="Arial"/>
        <w:b/>
        <w:sz w:val="16"/>
        <w:szCs w:val="16"/>
      </w:rPr>
      <w:instrText xml:space="preserve"> </w:instrText>
    </w:r>
    <w:r w:rsidRPr="00690D63">
      <w:rPr>
        <w:rFonts w:ascii="Arial" w:hAnsi="Arial" w:cs="Arial"/>
        <w:b/>
        <w:sz w:val="16"/>
        <w:szCs w:val="16"/>
        <w:lang w:val="en-US"/>
      </w:rPr>
      <w:fldChar w:fldCharType="separate"/>
    </w:r>
    <w:r w:rsidR="001A227E">
      <w:rPr>
        <w:rFonts w:ascii="Arial" w:hAnsi="Arial" w:cs="Arial"/>
        <w:b/>
        <w:noProof/>
        <w:sz w:val="16"/>
        <w:szCs w:val="16"/>
        <w:lang w:val="en-US"/>
      </w:rPr>
      <w:t>77</w:t>
    </w:r>
    <w:r w:rsidRPr="00690D63">
      <w:rPr>
        <w:rFonts w:ascii="Arial" w:hAnsi="Arial" w:cs="Arial"/>
        <w:b/>
        <w:sz w:val="16"/>
        <w:szCs w:val="16"/>
        <w:lang w:val="en-US"/>
      </w:rPr>
      <w:fldChar w:fldCharType="end"/>
    </w:r>
    <w:r w:rsidRPr="00690D63">
      <w:rPr>
        <w:rFonts w:ascii="Arial" w:hAnsi="Arial" w:cs="Arial"/>
        <w:sz w:val="16"/>
        <w:szCs w:val="16"/>
      </w:rPr>
      <w:t xml:space="preserve"> / </w:t>
    </w:r>
    <w:r w:rsidRPr="00690D63">
      <w:rPr>
        <w:rFonts w:ascii="Arial" w:hAnsi="Arial" w:cs="Arial"/>
        <w:sz w:val="12"/>
        <w:szCs w:val="12"/>
        <w:lang w:val="en-US"/>
      </w:rPr>
      <w:fldChar w:fldCharType="begin"/>
    </w:r>
    <w:r w:rsidRPr="00690D63">
      <w:rPr>
        <w:rFonts w:ascii="Arial" w:hAnsi="Arial" w:cs="Arial"/>
        <w:sz w:val="12"/>
        <w:szCs w:val="12"/>
      </w:rPr>
      <w:instrText xml:space="preserve"> </w:instrText>
    </w:r>
    <w:r w:rsidRPr="00690D63">
      <w:rPr>
        <w:rFonts w:ascii="Arial" w:hAnsi="Arial" w:cs="Arial"/>
        <w:sz w:val="12"/>
        <w:szCs w:val="12"/>
        <w:lang w:val="en-US"/>
      </w:rPr>
      <w:instrText>NUMPAGES</w:instrText>
    </w:r>
    <w:r w:rsidRPr="00690D63">
      <w:rPr>
        <w:rFonts w:ascii="Arial" w:hAnsi="Arial" w:cs="Arial"/>
        <w:sz w:val="12"/>
        <w:szCs w:val="12"/>
      </w:rPr>
      <w:instrText xml:space="preserve"> </w:instrText>
    </w:r>
    <w:r w:rsidRPr="00690D63">
      <w:rPr>
        <w:rFonts w:ascii="Arial" w:hAnsi="Arial" w:cs="Arial"/>
        <w:sz w:val="12"/>
        <w:szCs w:val="12"/>
        <w:lang w:val="en-US"/>
      </w:rPr>
      <w:fldChar w:fldCharType="separate"/>
    </w:r>
    <w:r w:rsidR="001A227E">
      <w:rPr>
        <w:rFonts w:ascii="Arial" w:hAnsi="Arial" w:cs="Arial"/>
        <w:noProof/>
        <w:sz w:val="12"/>
        <w:szCs w:val="12"/>
        <w:lang w:val="en-US"/>
      </w:rPr>
      <w:t>79</w:t>
    </w:r>
    <w:r w:rsidRPr="00690D63">
      <w:rPr>
        <w:rFonts w:ascii="Arial" w:hAnsi="Arial" w:cs="Arial"/>
        <w:sz w:val="12"/>
        <w:szCs w:val="12"/>
        <w:lang w:val="en-US"/>
      </w:rPr>
      <w:fldChar w:fldCharType="end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9251AC"/>
    <w:multiLevelType w:val="hybridMultilevel"/>
    <w:tmpl w:val="C4FC709A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AAD3821"/>
    <w:multiLevelType w:val="multilevel"/>
    <w:tmpl w:val="96A4A07E"/>
    <w:name w:val="Разбиение"/>
    <w:lvl w:ilvl="0">
      <w:start w:val="1"/>
      <w:numFmt w:val="decimal"/>
      <w:pStyle w:val="1"/>
      <w:suff w:val="space"/>
      <w:lvlText w:val="%1."/>
      <w:lvlJc w:val="right"/>
      <w:pPr>
        <w:ind w:left="432" w:hanging="14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>
    <w:nsid w:val="0B2F49D2"/>
    <w:multiLevelType w:val="hybridMultilevel"/>
    <w:tmpl w:val="F398CCC4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14884E1F"/>
    <w:multiLevelType w:val="hybridMultilevel"/>
    <w:tmpl w:val="601442A6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18F76A16"/>
    <w:multiLevelType w:val="hybridMultilevel"/>
    <w:tmpl w:val="4C04947C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191B4BF3"/>
    <w:multiLevelType w:val="hybridMultilevel"/>
    <w:tmpl w:val="1E52BB98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1B7D4DAD"/>
    <w:multiLevelType w:val="multilevel"/>
    <w:tmpl w:val="930EEAF4"/>
    <w:lvl w:ilvl="0">
      <w:start w:val="1"/>
      <w:numFmt w:val="decimal"/>
      <w:suff w:val="space"/>
      <w:lvlText w:val="%1."/>
      <w:lvlJc w:val="right"/>
      <w:pPr>
        <w:ind w:left="708" w:hanging="420"/>
      </w:pPr>
      <w:rPr>
        <w:rFonts w:ascii="Arial" w:hAnsi="Arial" w:cs="Times New Roman" w:hint="default"/>
        <w:b/>
        <w:i w:val="0"/>
        <w:sz w:val="24"/>
        <w:szCs w:val="24"/>
      </w:rPr>
    </w:lvl>
    <w:lvl w:ilvl="1">
      <w:start w:val="1"/>
      <w:numFmt w:val="decimal"/>
      <w:lvlRestart w:val="0"/>
      <w:pStyle w:val="2"/>
      <w:suff w:val="space"/>
      <w:lvlText w:val="%1.%2."/>
      <w:lvlJc w:val="right"/>
      <w:pPr>
        <w:ind w:left="1416" w:hanging="708"/>
      </w:pPr>
      <w:rPr>
        <w:rFonts w:ascii="Arial" w:hAnsi="Arial" w:cs="Times New Roman" w:hint="default"/>
        <w:b/>
        <w:i w:val="0"/>
        <w:sz w:val="20"/>
        <w:szCs w:val="20"/>
      </w:rPr>
    </w:lvl>
    <w:lvl w:ilvl="2">
      <w:start w:val="1"/>
      <w:numFmt w:val="decimal"/>
      <w:pStyle w:val="3"/>
      <w:suff w:val="space"/>
      <w:lvlText w:val="%1.%2.%3."/>
      <w:lvlJc w:val="right"/>
      <w:pPr>
        <w:ind w:left="2124" w:hanging="708"/>
      </w:pPr>
      <w:rPr>
        <w:rFonts w:ascii="Arial" w:hAnsi="Arial" w:cs="Times New Roman" w:hint="default"/>
        <w:b/>
        <w:i w:val="0"/>
        <w:sz w:val="20"/>
        <w:szCs w:val="20"/>
      </w:rPr>
    </w:lvl>
    <w:lvl w:ilvl="3">
      <w:start w:val="1"/>
      <w:numFmt w:val="decimal"/>
      <w:pStyle w:val="4"/>
      <w:suff w:val="space"/>
      <w:lvlText w:val="%1.%2.%3.%4."/>
      <w:lvlJc w:val="right"/>
      <w:pPr>
        <w:ind w:left="2832" w:hanging="708"/>
      </w:pPr>
      <w:rPr>
        <w:rFonts w:ascii="Arial" w:hAnsi="Arial" w:cs="Times New Roman" w:hint="default"/>
        <w:b/>
        <w:i w:val="0"/>
        <w:sz w:val="20"/>
        <w:szCs w:val="20"/>
      </w:rPr>
    </w:lvl>
    <w:lvl w:ilvl="4">
      <w:start w:val="1"/>
      <w:numFmt w:val="decimal"/>
      <w:suff w:val="space"/>
      <w:lvlText w:val="%1.%2.%3.%4.%5."/>
      <w:lvlJc w:val="right"/>
      <w:pPr>
        <w:ind w:left="3540" w:hanging="7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248" w:hanging="7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956" w:hanging="70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664" w:hanging="70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6372" w:hanging="708"/>
      </w:pPr>
      <w:rPr>
        <w:rFonts w:hint="default"/>
      </w:rPr>
    </w:lvl>
  </w:abstractNum>
  <w:abstractNum w:abstractNumId="7">
    <w:nsid w:val="1C3A1244"/>
    <w:multiLevelType w:val="hybridMultilevel"/>
    <w:tmpl w:val="E4B0B5F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1CF460B3"/>
    <w:multiLevelType w:val="hybridMultilevel"/>
    <w:tmpl w:val="FF2CD200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1EF96356"/>
    <w:multiLevelType w:val="hybridMultilevel"/>
    <w:tmpl w:val="3B989FF0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1F716BD5"/>
    <w:multiLevelType w:val="hybridMultilevel"/>
    <w:tmpl w:val="FDCE84C6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20D37A33"/>
    <w:multiLevelType w:val="hybridMultilevel"/>
    <w:tmpl w:val="A0C8B6A8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26720F38"/>
    <w:multiLevelType w:val="hybridMultilevel"/>
    <w:tmpl w:val="6FA48090"/>
    <w:lvl w:ilvl="0" w:tplc="731211E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29057251"/>
    <w:multiLevelType w:val="hybridMultilevel"/>
    <w:tmpl w:val="8C540616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2E38532B"/>
    <w:multiLevelType w:val="multilevel"/>
    <w:tmpl w:val="D6E8FE06"/>
    <w:lvl w:ilvl="0">
      <w:start w:val="1"/>
      <w:numFmt w:val="decimal"/>
      <w:pStyle w:val="10"/>
      <w:suff w:val="space"/>
      <w:lvlText w:val="%1."/>
      <w:lvlJc w:val="right"/>
      <w:pPr>
        <w:ind w:left="325" w:hanging="144"/>
      </w:pPr>
      <w:rPr>
        <w:rFonts w:ascii="Arial" w:hAnsi="Arial" w:hint="default"/>
        <w:b/>
        <w:i w:val="0"/>
        <w:sz w:val="24"/>
        <w:szCs w:val="24"/>
      </w:rPr>
    </w:lvl>
    <w:lvl w:ilvl="1">
      <w:start w:val="1"/>
      <w:numFmt w:val="decimal"/>
      <w:pStyle w:val="20"/>
      <w:suff w:val="space"/>
      <w:lvlText w:val="%1.%2."/>
      <w:lvlJc w:val="left"/>
      <w:pPr>
        <w:ind w:left="469" w:hanging="576"/>
      </w:pPr>
      <w:rPr>
        <w:rFonts w:ascii="Arial" w:hAnsi="Arial" w:hint="default"/>
        <w:b/>
        <w:i w:val="0"/>
        <w:sz w:val="20"/>
        <w:szCs w:val="20"/>
      </w:rPr>
    </w:lvl>
    <w:lvl w:ilvl="2">
      <w:start w:val="1"/>
      <w:numFmt w:val="decimal"/>
      <w:pStyle w:val="30"/>
      <w:suff w:val="space"/>
      <w:lvlText w:val="%1.%2.%3."/>
      <w:lvlJc w:val="left"/>
      <w:pPr>
        <w:ind w:left="613" w:hanging="720"/>
      </w:pPr>
      <w:rPr>
        <w:rFonts w:ascii="Arial" w:hAnsi="Arial" w:hint="default"/>
        <w:b/>
        <w:i w:val="0"/>
        <w:sz w:val="20"/>
        <w:szCs w:val="20"/>
      </w:rPr>
    </w:lvl>
    <w:lvl w:ilvl="3">
      <w:start w:val="1"/>
      <w:numFmt w:val="decimal"/>
      <w:pStyle w:val="40"/>
      <w:suff w:val="space"/>
      <w:lvlText w:val="%1.%2.%3.%4."/>
      <w:lvlJc w:val="left"/>
      <w:pPr>
        <w:ind w:left="757" w:hanging="864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901"/>
        </w:tabs>
        <w:ind w:left="901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45"/>
        </w:tabs>
        <w:ind w:left="1045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189"/>
        </w:tabs>
        <w:ind w:left="1189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333"/>
        </w:tabs>
        <w:ind w:left="133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77"/>
        </w:tabs>
        <w:ind w:left="1477" w:hanging="1584"/>
      </w:pPr>
      <w:rPr>
        <w:rFonts w:hint="default"/>
      </w:rPr>
    </w:lvl>
  </w:abstractNum>
  <w:abstractNum w:abstractNumId="15">
    <w:nsid w:val="31DE5326"/>
    <w:multiLevelType w:val="hybridMultilevel"/>
    <w:tmpl w:val="2FC28D1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337F3EFD"/>
    <w:multiLevelType w:val="hybridMultilevel"/>
    <w:tmpl w:val="C29EB634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3DFA5EC0"/>
    <w:multiLevelType w:val="hybridMultilevel"/>
    <w:tmpl w:val="3B989FF0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>
    <w:nsid w:val="404A1C61"/>
    <w:multiLevelType w:val="multilevel"/>
    <w:tmpl w:val="C876D3F6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9">
    <w:nsid w:val="416F0628"/>
    <w:multiLevelType w:val="hybridMultilevel"/>
    <w:tmpl w:val="6256015A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>
    <w:nsid w:val="4B5D65C6"/>
    <w:multiLevelType w:val="hybridMultilevel"/>
    <w:tmpl w:val="3AB466F0"/>
    <w:lvl w:ilvl="0" w:tplc="9A482488">
      <w:start w:val="1"/>
      <w:numFmt w:val="bullet"/>
      <w:pStyle w:val="a"/>
      <w:lvlText w:val=""/>
      <w:lvlJc w:val="left"/>
      <w:pPr>
        <w:tabs>
          <w:tab w:val="num" w:pos="1827"/>
        </w:tabs>
        <w:ind w:left="1827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21">
    <w:nsid w:val="55781968"/>
    <w:multiLevelType w:val="hybridMultilevel"/>
    <w:tmpl w:val="A0F6A51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56CF0BB8"/>
    <w:multiLevelType w:val="hybridMultilevel"/>
    <w:tmpl w:val="71F4159A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>
    <w:nsid w:val="570F2B00"/>
    <w:multiLevelType w:val="hybridMultilevel"/>
    <w:tmpl w:val="C4EC22F6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>
    <w:nsid w:val="5B342338"/>
    <w:multiLevelType w:val="hybridMultilevel"/>
    <w:tmpl w:val="9C620AC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5FAF00E7"/>
    <w:multiLevelType w:val="hybridMultilevel"/>
    <w:tmpl w:val="3FA4E28E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>
    <w:nsid w:val="608F141F"/>
    <w:multiLevelType w:val="hybridMultilevel"/>
    <w:tmpl w:val="438E19B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64DF78F2"/>
    <w:multiLevelType w:val="hybridMultilevel"/>
    <w:tmpl w:val="FDCE84C6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>
    <w:nsid w:val="658A26B1"/>
    <w:multiLevelType w:val="hybridMultilevel"/>
    <w:tmpl w:val="9AF88396"/>
    <w:lvl w:ilvl="0" w:tplc="58BEF01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>
    <w:nsid w:val="6C623D33"/>
    <w:multiLevelType w:val="hybridMultilevel"/>
    <w:tmpl w:val="1B22342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>
    <w:nsid w:val="724352C7"/>
    <w:multiLevelType w:val="hybridMultilevel"/>
    <w:tmpl w:val="C29EB634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>
    <w:nsid w:val="73CA54C2"/>
    <w:multiLevelType w:val="hybridMultilevel"/>
    <w:tmpl w:val="83609E46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>
    <w:nsid w:val="73CB1411"/>
    <w:multiLevelType w:val="multilevel"/>
    <w:tmpl w:val="66E864FE"/>
    <w:lvl w:ilvl="0">
      <w:start w:val="1"/>
      <w:numFmt w:val="decimal"/>
      <w:pStyle w:val="a0"/>
      <w:suff w:val="space"/>
      <w:lvlText w:val="%1."/>
      <w:lvlJc w:val="right"/>
      <w:pPr>
        <w:ind w:left="432" w:hanging="144"/>
      </w:pPr>
      <w:rPr>
        <w:rFonts w:ascii="Arial" w:hAnsi="Arial" w:hint="default"/>
        <w:b w:val="0"/>
        <w:i w:val="0"/>
        <w:sz w:val="20"/>
        <w:szCs w:val="20"/>
      </w:rPr>
    </w:lvl>
    <w:lvl w:ilvl="1">
      <w:start w:val="1"/>
      <w:numFmt w:val="decimal"/>
      <w:suff w:val="space"/>
      <w:lvlText w:val="%1.%2."/>
      <w:lvlJc w:val="left"/>
      <w:pPr>
        <w:ind w:left="576" w:hanging="576"/>
      </w:pPr>
      <w:rPr>
        <w:rFonts w:ascii="Arial" w:hAnsi="Arial" w:hint="default"/>
        <w:b/>
        <w:i w:val="0"/>
        <w:sz w:val="20"/>
        <w:szCs w:val="20"/>
      </w:rPr>
    </w:lvl>
    <w:lvl w:ilvl="2">
      <w:start w:val="1"/>
      <w:numFmt w:val="decimal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  <w:b w:val="0"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3">
    <w:nsid w:val="779740F8"/>
    <w:multiLevelType w:val="hybridMultilevel"/>
    <w:tmpl w:val="F398CCC4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>
    <w:nsid w:val="7D7A7BE9"/>
    <w:multiLevelType w:val="hybridMultilevel"/>
    <w:tmpl w:val="A06E2A66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"/>
  </w:num>
  <w:num w:numId="2">
    <w:abstractNumId w:val="14"/>
  </w:num>
  <w:num w:numId="3">
    <w:abstractNumId w:val="20"/>
  </w:num>
  <w:num w:numId="4">
    <w:abstractNumId w:val="32"/>
  </w:num>
  <w:num w:numId="5">
    <w:abstractNumId w:val="6"/>
  </w:num>
  <w:num w:numId="6">
    <w:abstractNumId w:val="6"/>
  </w:num>
  <w:num w:numId="7">
    <w:abstractNumId w:val="26"/>
  </w:num>
  <w:num w:numId="8">
    <w:abstractNumId w:val="18"/>
  </w:num>
  <w:num w:numId="9">
    <w:abstractNumId w:val="24"/>
  </w:num>
  <w:num w:numId="10">
    <w:abstractNumId w:val="28"/>
  </w:num>
  <w:num w:numId="11">
    <w:abstractNumId w:val="5"/>
  </w:num>
  <w:num w:numId="12">
    <w:abstractNumId w:val="4"/>
  </w:num>
  <w:num w:numId="13">
    <w:abstractNumId w:val="27"/>
  </w:num>
  <w:num w:numId="14">
    <w:abstractNumId w:val="15"/>
  </w:num>
  <w:num w:numId="15">
    <w:abstractNumId w:val="10"/>
  </w:num>
  <w:num w:numId="16">
    <w:abstractNumId w:val="22"/>
  </w:num>
  <w:num w:numId="17">
    <w:abstractNumId w:val="34"/>
  </w:num>
  <w:num w:numId="18">
    <w:abstractNumId w:val="0"/>
  </w:num>
  <w:num w:numId="19">
    <w:abstractNumId w:val="11"/>
  </w:num>
  <w:num w:numId="20">
    <w:abstractNumId w:val="25"/>
  </w:num>
  <w:num w:numId="21">
    <w:abstractNumId w:val="33"/>
  </w:num>
  <w:num w:numId="22">
    <w:abstractNumId w:val="2"/>
  </w:num>
  <w:num w:numId="23">
    <w:abstractNumId w:val="8"/>
  </w:num>
  <w:num w:numId="24">
    <w:abstractNumId w:val="30"/>
  </w:num>
  <w:num w:numId="25">
    <w:abstractNumId w:val="7"/>
  </w:num>
  <w:num w:numId="26">
    <w:abstractNumId w:val="16"/>
  </w:num>
  <w:num w:numId="27">
    <w:abstractNumId w:val="17"/>
  </w:num>
  <w:num w:numId="28">
    <w:abstractNumId w:val="9"/>
  </w:num>
  <w:num w:numId="29">
    <w:abstractNumId w:val="13"/>
  </w:num>
  <w:num w:numId="30">
    <w:abstractNumId w:val="31"/>
  </w:num>
  <w:num w:numId="31">
    <w:abstractNumId w:val="19"/>
  </w:num>
  <w:num w:numId="32">
    <w:abstractNumId w:val="3"/>
  </w:num>
  <w:num w:numId="33">
    <w:abstractNumId w:val="12"/>
  </w:num>
  <w:num w:numId="34">
    <w:abstractNumId w:val="23"/>
  </w:num>
  <w:num w:numId="35">
    <w:abstractNumId w:val="29"/>
  </w:num>
  <w:num w:numId="36">
    <w:abstractNumId w:val="21"/>
  </w:num>
  <w:numIdMacAtCleanup w:val="3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stylePaneFormatFilter w:val="3F01"/>
  <w:defaultTabStop w:val="708"/>
  <w:hyphenationZone w:val="141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97F89"/>
    <w:rsid w:val="00010228"/>
    <w:rsid w:val="00010BA7"/>
    <w:rsid w:val="00022F05"/>
    <w:rsid w:val="00037CB2"/>
    <w:rsid w:val="000426EF"/>
    <w:rsid w:val="00044C99"/>
    <w:rsid w:val="0005114A"/>
    <w:rsid w:val="00061A30"/>
    <w:rsid w:val="0006789E"/>
    <w:rsid w:val="00070AAD"/>
    <w:rsid w:val="00074AD6"/>
    <w:rsid w:val="000872B2"/>
    <w:rsid w:val="000B376F"/>
    <w:rsid w:val="000C26D7"/>
    <w:rsid w:val="000C798B"/>
    <w:rsid w:val="000D0B42"/>
    <w:rsid w:val="000E260F"/>
    <w:rsid w:val="001043FB"/>
    <w:rsid w:val="0012339A"/>
    <w:rsid w:val="001259E2"/>
    <w:rsid w:val="00126E13"/>
    <w:rsid w:val="00132367"/>
    <w:rsid w:val="00136F3C"/>
    <w:rsid w:val="00141ABD"/>
    <w:rsid w:val="00147A23"/>
    <w:rsid w:val="00157F1D"/>
    <w:rsid w:val="00160A0C"/>
    <w:rsid w:val="00160B23"/>
    <w:rsid w:val="001742F2"/>
    <w:rsid w:val="00174857"/>
    <w:rsid w:val="001A1C4F"/>
    <w:rsid w:val="001A227E"/>
    <w:rsid w:val="001B6689"/>
    <w:rsid w:val="001D134D"/>
    <w:rsid w:val="001D2093"/>
    <w:rsid w:val="001D5590"/>
    <w:rsid w:val="001E2547"/>
    <w:rsid w:val="001E3BC9"/>
    <w:rsid w:val="001F00D1"/>
    <w:rsid w:val="001F17EF"/>
    <w:rsid w:val="001F195E"/>
    <w:rsid w:val="002103E7"/>
    <w:rsid w:val="00211190"/>
    <w:rsid w:val="0021499F"/>
    <w:rsid w:val="002163C9"/>
    <w:rsid w:val="00225C93"/>
    <w:rsid w:val="0023245F"/>
    <w:rsid w:val="00232490"/>
    <w:rsid w:val="002475BE"/>
    <w:rsid w:val="002551F2"/>
    <w:rsid w:val="00263ABE"/>
    <w:rsid w:val="00266603"/>
    <w:rsid w:val="002731EF"/>
    <w:rsid w:val="002733A6"/>
    <w:rsid w:val="002768BB"/>
    <w:rsid w:val="00292A83"/>
    <w:rsid w:val="00293C23"/>
    <w:rsid w:val="00294546"/>
    <w:rsid w:val="002A051B"/>
    <w:rsid w:val="002B1E17"/>
    <w:rsid w:val="002B31AC"/>
    <w:rsid w:val="002C0991"/>
    <w:rsid w:val="002C6E7B"/>
    <w:rsid w:val="002E1213"/>
    <w:rsid w:val="002E1AF1"/>
    <w:rsid w:val="002E260B"/>
    <w:rsid w:val="002E2B77"/>
    <w:rsid w:val="00302DE4"/>
    <w:rsid w:val="00312053"/>
    <w:rsid w:val="00324682"/>
    <w:rsid w:val="0032551E"/>
    <w:rsid w:val="00330782"/>
    <w:rsid w:val="00334C62"/>
    <w:rsid w:val="003433F8"/>
    <w:rsid w:val="003701A0"/>
    <w:rsid w:val="0037348C"/>
    <w:rsid w:val="00392529"/>
    <w:rsid w:val="00393C0A"/>
    <w:rsid w:val="003A5009"/>
    <w:rsid w:val="003C12B1"/>
    <w:rsid w:val="003D0CC9"/>
    <w:rsid w:val="003D7CE6"/>
    <w:rsid w:val="003F50D3"/>
    <w:rsid w:val="004032A5"/>
    <w:rsid w:val="00404D7F"/>
    <w:rsid w:val="004106FD"/>
    <w:rsid w:val="00415691"/>
    <w:rsid w:val="00416616"/>
    <w:rsid w:val="00431784"/>
    <w:rsid w:val="00437192"/>
    <w:rsid w:val="00446A2E"/>
    <w:rsid w:val="0045129C"/>
    <w:rsid w:val="00473857"/>
    <w:rsid w:val="0049651B"/>
    <w:rsid w:val="00496CEA"/>
    <w:rsid w:val="004B4E8A"/>
    <w:rsid w:val="004F1B26"/>
    <w:rsid w:val="004F2D7F"/>
    <w:rsid w:val="004F5F32"/>
    <w:rsid w:val="005176CC"/>
    <w:rsid w:val="0052741A"/>
    <w:rsid w:val="0052749B"/>
    <w:rsid w:val="00540EB5"/>
    <w:rsid w:val="00546F66"/>
    <w:rsid w:val="005477F1"/>
    <w:rsid w:val="00553767"/>
    <w:rsid w:val="0056299C"/>
    <w:rsid w:val="0058648F"/>
    <w:rsid w:val="00593C22"/>
    <w:rsid w:val="005956E2"/>
    <w:rsid w:val="0059630E"/>
    <w:rsid w:val="005965F6"/>
    <w:rsid w:val="005A2DEE"/>
    <w:rsid w:val="005A36AB"/>
    <w:rsid w:val="005B1DDA"/>
    <w:rsid w:val="005C5B2B"/>
    <w:rsid w:val="005D5D41"/>
    <w:rsid w:val="005D5D7D"/>
    <w:rsid w:val="005D63DA"/>
    <w:rsid w:val="005F5BC2"/>
    <w:rsid w:val="00601DD4"/>
    <w:rsid w:val="00617AD5"/>
    <w:rsid w:val="006226D5"/>
    <w:rsid w:val="00623DB8"/>
    <w:rsid w:val="00633052"/>
    <w:rsid w:val="00653077"/>
    <w:rsid w:val="00664BF6"/>
    <w:rsid w:val="00682629"/>
    <w:rsid w:val="00682CEB"/>
    <w:rsid w:val="006839A7"/>
    <w:rsid w:val="006840D9"/>
    <w:rsid w:val="00684693"/>
    <w:rsid w:val="006A277C"/>
    <w:rsid w:val="006D1377"/>
    <w:rsid w:val="006D7D91"/>
    <w:rsid w:val="006E6564"/>
    <w:rsid w:val="006E71EA"/>
    <w:rsid w:val="006E74F7"/>
    <w:rsid w:val="006F51CA"/>
    <w:rsid w:val="006F5249"/>
    <w:rsid w:val="006F55FB"/>
    <w:rsid w:val="006F631A"/>
    <w:rsid w:val="006F7EF9"/>
    <w:rsid w:val="00700540"/>
    <w:rsid w:val="0070682F"/>
    <w:rsid w:val="00712238"/>
    <w:rsid w:val="00726DAF"/>
    <w:rsid w:val="00732FA7"/>
    <w:rsid w:val="00740802"/>
    <w:rsid w:val="00742E7C"/>
    <w:rsid w:val="007574EA"/>
    <w:rsid w:val="0076781D"/>
    <w:rsid w:val="00781B42"/>
    <w:rsid w:val="00797EEF"/>
    <w:rsid w:val="007A5F82"/>
    <w:rsid w:val="007B282A"/>
    <w:rsid w:val="007B2BC7"/>
    <w:rsid w:val="007D21DC"/>
    <w:rsid w:val="007D3A35"/>
    <w:rsid w:val="007F49BF"/>
    <w:rsid w:val="00805AC6"/>
    <w:rsid w:val="008115C6"/>
    <w:rsid w:val="008120AB"/>
    <w:rsid w:val="008150BC"/>
    <w:rsid w:val="00833550"/>
    <w:rsid w:val="00844B15"/>
    <w:rsid w:val="008657F8"/>
    <w:rsid w:val="00867A0B"/>
    <w:rsid w:val="008C337F"/>
    <w:rsid w:val="008C553F"/>
    <w:rsid w:val="008D2486"/>
    <w:rsid w:val="008D5C86"/>
    <w:rsid w:val="008E0DC2"/>
    <w:rsid w:val="008E65FD"/>
    <w:rsid w:val="008F3121"/>
    <w:rsid w:val="0090261D"/>
    <w:rsid w:val="0093643E"/>
    <w:rsid w:val="00940310"/>
    <w:rsid w:val="0094291F"/>
    <w:rsid w:val="009429CB"/>
    <w:rsid w:val="00945007"/>
    <w:rsid w:val="009550BD"/>
    <w:rsid w:val="009614D7"/>
    <w:rsid w:val="009632AD"/>
    <w:rsid w:val="00965E3D"/>
    <w:rsid w:val="00986386"/>
    <w:rsid w:val="009A0250"/>
    <w:rsid w:val="009A2A3B"/>
    <w:rsid w:val="009A477C"/>
    <w:rsid w:val="009C1D21"/>
    <w:rsid w:val="009C3262"/>
    <w:rsid w:val="009C4400"/>
    <w:rsid w:val="009D525E"/>
    <w:rsid w:val="009D5502"/>
    <w:rsid w:val="009D66D6"/>
    <w:rsid w:val="009D6CDC"/>
    <w:rsid w:val="009F1488"/>
    <w:rsid w:val="009F179B"/>
    <w:rsid w:val="009F31F3"/>
    <w:rsid w:val="00A01491"/>
    <w:rsid w:val="00A112CD"/>
    <w:rsid w:val="00A157C3"/>
    <w:rsid w:val="00A2003D"/>
    <w:rsid w:val="00A3346A"/>
    <w:rsid w:val="00A378C0"/>
    <w:rsid w:val="00A5587A"/>
    <w:rsid w:val="00A65B25"/>
    <w:rsid w:val="00A6627D"/>
    <w:rsid w:val="00A86334"/>
    <w:rsid w:val="00A905D5"/>
    <w:rsid w:val="00A9183B"/>
    <w:rsid w:val="00A97AF2"/>
    <w:rsid w:val="00AC6EC9"/>
    <w:rsid w:val="00AC7490"/>
    <w:rsid w:val="00AC7876"/>
    <w:rsid w:val="00AD331B"/>
    <w:rsid w:val="00AE1D37"/>
    <w:rsid w:val="00AE5EDE"/>
    <w:rsid w:val="00AF4624"/>
    <w:rsid w:val="00B025DE"/>
    <w:rsid w:val="00B36D18"/>
    <w:rsid w:val="00B5189D"/>
    <w:rsid w:val="00B52D86"/>
    <w:rsid w:val="00B71706"/>
    <w:rsid w:val="00BA3DDA"/>
    <w:rsid w:val="00BB7699"/>
    <w:rsid w:val="00BD08C5"/>
    <w:rsid w:val="00BD0F36"/>
    <w:rsid w:val="00BD4F9B"/>
    <w:rsid w:val="00BE00E4"/>
    <w:rsid w:val="00BE1720"/>
    <w:rsid w:val="00BE280C"/>
    <w:rsid w:val="00BE3BAA"/>
    <w:rsid w:val="00BF4AEC"/>
    <w:rsid w:val="00C07E42"/>
    <w:rsid w:val="00C1231B"/>
    <w:rsid w:val="00C15B86"/>
    <w:rsid w:val="00C17DEF"/>
    <w:rsid w:val="00C23551"/>
    <w:rsid w:val="00C333B5"/>
    <w:rsid w:val="00C4550E"/>
    <w:rsid w:val="00C47157"/>
    <w:rsid w:val="00C71672"/>
    <w:rsid w:val="00C736FF"/>
    <w:rsid w:val="00C7776A"/>
    <w:rsid w:val="00C83136"/>
    <w:rsid w:val="00C85855"/>
    <w:rsid w:val="00C8705E"/>
    <w:rsid w:val="00C92BF7"/>
    <w:rsid w:val="00C97E44"/>
    <w:rsid w:val="00CA2004"/>
    <w:rsid w:val="00CC44A1"/>
    <w:rsid w:val="00CD4E79"/>
    <w:rsid w:val="00CE0AA5"/>
    <w:rsid w:val="00D05062"/>
    <w:rsid w:val="00D1597D"/>
    <w:rsid w:val="00D20DB6"/>
    <w:rsid w:val="00D225F5"/>
    <w:rsid w:val="00D30525"/>
    <w:rsid w:val="00D45C55"/>
    <w:rsid w:val="00D55D78"/>
    <w:rsid w:val="00D76DC2"/>
    <w:rsid w:val="00D813E2"/>
    <w:rsid w:val="00D82633"/>
    <w:rsid w:val="00D90450"/>
    <w:rsid w:val="00D93D60"/>
    <w:rsid w:val="00D97F89"/>
    <w:rsid w:val="00DA51AB"/>
    <w:rsid w:val="00DB2F0C"/>
    <w:rsid w:val="00DB62E1"/>
    <w:rsid w:val="00DE113E"/>
    <w:rsid w:val="00DE7F4A"/>
    <w:rsid w:val="00E043EE"/>
    <w:rsid w:val="00E1268C"/>
    <w:rsid w:val="00E240F4"/>
    <w:rsid w:val="00E342F1"/>
    <w:rsid w:val="00E350BD"/>
    <w:rsid w:val="00E3671F"/>
    <w:rsid w:val="00E36D42"/>
    <w:rsid w:val="00E4266C"/>
    <w:rsid w:val="00E57FAF"/>
    <w:rsid w:val="00E6588A"/>
    <w:rsid w:val="00E94767"/>
    <w:rsid w:val="00EC3A80"/>
    <w:rsid w:val="00EC65DE"/>
    <w:rsid w:val="00EC6960"/>
    <w:rsid w:val="00ED43B3"/>
    <w:rsid w:val="00ED6671"/>
    <w:rsid w:val="00EE6B6F"/>
    <w:rsid w:val="00EF2215"/>
    <w:rsid w:val="00EF34AB"/>
    <w:rsid w:val="00F01010"/>
    <w:rsid w:val="00F07955"/>
    <w:rsid w:val="00F17479"/>
    <w:rsid w:val="00F227F8"/>
    <w:rsid w:val="00F3066D"/>
    <w:rsid w:val="00F4244B"/>
    <w:rsid w:val="00F55B9F"/>
    <w:rsid w:val="00F66721"/>
    <w:rsid w:val="00F80AB1"/>
    <w:rsid w:val="00FA2CE1"/>
    <w:rsid w:val="00FA7CB3"/>
    <w:rsid w:val="00FB08C2"/>
    <w:rsid w:val="00FC5EC7"/>
    <w:rsid w:val="00FE4954"/>
    <w:rsid w:val="00FE7A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32551E"/>
    <w:rPr>
      <w:sz w:val="24"/>
      <w:szCs w:val="24"/>
      <w:lang w:val="ru-RU" w:eastAsia="be-BY"/>
    </w:rPr>
  </w:style>
  <w:style w:type="paragraph" w:styleId="1">
    <w:name w:val="heading 1"/>
    <w:basedOn w:val="a1"/>
    <w:next w:val="a1"/>
    <w:qFormat/>
    <w:rsid w:val="009D6CDC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1"/>
    <w:next w:val="a1"/>
    <w:uiPriority w:val="9"/>
    <w:qFormat/>
    <w:rsid w:val="006F55FB"/>
    <w:pPr>
      <w:keepNext/>
      <w:widowControl w:val="0"/>
      <w:numPr>
        <w:ilvl w:val="1"/>
        <w:numId w:val="5"/>
      </w:numPr>
      <w:autoSpaceDE w:val="0"/>
      <w:autoSpaceDN w:val="0"/>
      <w:adjustRightInd w:val="0"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1"/>
    <w:next w:val="a1"/>
    <w:qFormat/>
    <w:rsid w:val="006F55FB"/>
    <w:pPr>
      <w:keepNext/>
      <w:widowControl w:val="0"/>
      <w:numPr>
        <w:ilvl w:val="2"/>
        <w:numId w:val="5"/>
      </w:numPr>
      <w:autoSpaceDE w:val="0"/>
      <w:autoSpaceDN w:val="0"/>
      <w:adjustRightInd w:val="0"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1"/>
    <w:next w:val="a1"/>
    <w:uiPriority w:val="9"/>
    <w:qFormat/>
    <w:rsid w:val="006F55FB"/>
    <w:pPr>
      <w:keepNext/>
      <w:widowControl w:val="0"/>
      <w:numPr>
        <w:ilvl w:val="3"/>
        <w:numId w:val="5"/>
      </w:numPr>
      <w:autoSpaceDE w:val="0"/>
      <w:autoSpaceDN w:val="0"/>
      <w:adjustRightInd w:val="0"/>
      <w:spacing w:before="240" w:after="60"/>
      <w:outlineLvl w:val="3"/>
    </w:pPr>
    <w:rPr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Вп1"/>
    <w:basedOn w:val="1"/>
    <w:rsid w:val="00061A30"/>
    <w:pPr>
      <w:keepNext w:val="0"/>
      <w:widowControl w:val="0"/>
    </w:pPr>
    <w:rPr>
      <w:sz w:val="24"/>
      <w:szCs w:val="24"/>
    </w:rPr>
  </w:style>
  <w:style w:type="paragraph" w:styleId="a5">
    <w:name w:val="Document Map"/>
    <w:basedOn w:val="a1"/>
    <w:semiHidden/>
    <w:rsid w:val="00C71672"/>
    <w:pPr>
      <w:shd w:val="clear" w:color="auto" w:fill="000080"/>
    </w:pPr>
    <w:rPr>
      <w:rFonts w:ascii="Tahoma" w:hAnsi="Tahoma" w:cs="Tahoma"/>
    </w:rPr>
  </w:style>
  <w:style w:type="paragraph" w:customStyle="1" w:styleId="Center">
    <w:name w:val="Center"/>
    <w:basedOn w:val="a1"/>
    <w:autoRedefine/>
    <w:rsid w:val="009C1D21"/>
    <w:pPr>
      <w:shd w:val="clear" w:color="auto" w:fill="FFFFFF"/>
      <w:autoSpaceDE w:val="0"/>
      <w:autoSpaceDN w:val="0"/>
      <w:adjustRightInd w:val="0"/>
      <w:jc w:val="center"/>
    </w:pPr>
    <w:rPr>
      <w:rFonts w:ascii="Arial" w:hAnsi="Arial" w:cs="Arial"/>
      <w:sz w:val="20"/>
      <w:szCs w:val="20"/>
    </w:rPr>
  </w:style>
  <w:style w:type="paragraph" w:customStyle="1" w:styleId="Main">
    <w:name w:val="Main"/>
    <w:basedOn w:val="a1"/>
    <w:rsid w:val="00D20DB6"/>
    <w:pPr>
      <w:shd w:val="clear" w:color="auto" w:fill="FFFFFF"/>
      <w:autoSpaceDE w:val="0"/>
      <w:autoSpaceDN w:val="0"/>
      <w:adjustRightInd w:val="0"/>
      <w:ind w:firstLine="540"/>
      <w:jc w:val="both"/>
    </w:pPr>
    <w:rPr>
      <w:rFonts w:ascii="Arial" w:hAnsi="Arial" w:cs="Arial"/>
      <w:sz w:val="20"/>
      <w:szCs w:val="20"/>
      <w:lang w:val="en-US"/>
    </w:rPr>
  </w:style>
  <w:style w:type="paragraph" w:styleId="a6">
    <w:name w:val="header"/>
    <w:basedOn w:val="a1"/>
    <w:rsid w:val="00DA51AB"/>
    <w:pPr>
      <w:tabs>
        <w:tab w:val="center" w:pos="4677"/>
        <w:tab w:val="right" w:pos="9355"/>
      </w:tabs>
    </w:pPr>
  </w:style>
  <w:style w:type="paragraph" w:styleId="a7">
    <w:name w:val="footer"/>
    <w:basedOn w:val="a1"/>
    <w:rsid w:val="00DA51AB"/>
    <w:pPr>
      <w:tabs>
        <w:tab w:val="center" w:pos="4677"/>
        <w:tab w:val="right" w:pos="9355"/>
      </w:tabs>
    </w:pPr>
  </w:style>
  <w:style w:type="paragraph" w:customStyle="1" w:styleId="Arial10pt">
    <w:name w:val="Стиль Arial 10 pt"/>
    <w:basedOn w:val="a1"/>
    <w:rsid w:val="00FE4954"/>
    <w:pPr>
      <w:shd w:val="clear" w:color="auto" w:fill="FFFFFF"/>
    </w:pPr>
    <w:rPr>
      <w:rFonts w:ascii="Arial" w:hAnsi="Arial"/>
      <w:sz w:val="20"/>
      <w:szCs w:val="20"/>
    </w:rPr>
  </w:style>
  <w:style w:type="paragraph" w:customStyle="1" w:styleId="Program">
    <w:name w:val="Program"/>
    <w:basedOn w:val="a1"/>
    <w:rsid w:val="00061A30"/>
    <w:pPr>
      <w:shd w:val="clear" w:color="auto" w:fill="FFFFFF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</w:tabs>
      <w:autoSpaceDE w:val="0"/>
      <w:autoSpaceDN w:val="0"/>
      <w:adjustRightInd w:val="0"/>
    </w:pPr>
    <w:rPr>
      <w:rFonts w:ascii="Arial" w:hAnsi="Arial"/>
      <w:sz w:val="20"/>
      <w:szCs w:val="20"/>
      <w:lang w:val="en-US"/>
    </w:rPr>
  </w:style>
  <w:style w:type="paragraph" w:customStyle="1" w:styleId="10">
    <w:name w:val="Перечень1"/>
    <w:basedOn w:val="a1"/>
    <w:rsid w:val="00BB7699"/>
    <w:pPr>
      <w:widowControl w:val="0"/>
      <w:numPr>
        <w:numId w:val="2"/>
      </w:numPr>
      <w:shd w:val="clear" w:color="auto" w:fill="FFFFFF"/>
      <w:autoSpaceDE w:val="0"/>
      <w:autoSpaceDN w:val="0"/>
      <w:adjustRightInd w:val="0"/>
      <w:ind w:left="180" w:firstLine="1"/>
    </w:pPr>
    <w:rPr>
      <w:rFonts w:ascii="Arial" w:hAnsi="Arial" w:cs="Arial"/>
      <w:b/>
      <w:color w:val="000000"/>
    </w:rPr>
  </w:style>
  <w:style w:type="paragraph" w:customStyle="1" w:styleId="20">
    <w:name w:val="Перечень2"/>
    <w:basedOn w:val="a1"/>
    <w:rsid w:val="00BB7699"/>
    <w:pPr>
      <w:widowControl w:val="0"/>
      <w:numPr>
        <w:ilvl w:val="1"/>
        <w:numId w:val="2"/>
      </w:numPr>
      <w:shd w:val="clear" w:color="auto" w:fill="FFFFFF"/>
      <w:autoSpaceDE w:val="0"/>
      <w:autoSpaceDN w:val="0"/>
      <w:adjustRightInd w:val="0"/>
      <w:ind w:left="360" w:hanging="360"/>
    </w:pPr>
    <w:rPr>
      <w:rFonts w:ascii="Arial" w:hAnsi="Arial" w:cs="Arial"/>
      <w:b/>
      <w:color w:val="000000"/>
      <w:sz w:val="20"/>
      <w:szCs w:val="20"/>
    </w:rPr>
  </w:style>
  <w:style w:type="paragraph" w:customStyle="1" w:styleId="30">
    <w:name w:val="Перечень3"/>
    <w:basedOn w:val="a1"/>
    <w:rsid w:val="00BB7699"/>
    <w:pPr>
      <w:widowControl w:val="0"/>
      <w:numPr>
        <w:ilvl w:val="2"/>
        <w:numId w:val="2"/>
      </w:numPr>
      <w:shd w:val="clear" w:color="auto" w:fill="FFFFFF"/>
      <w:autoSpaceDE w:val="0"/>
      <w:autoSpaceDN w:val="0"/>
      <w:adjustRightInd w:val="0"/>
      <w:ind w:left="720" w:hanging="540"/>
    </w:pPr>
    <w:rPr>
      <w:rFonts w:ascii="Arial" w:hAnsi="Arial" w:cs="Arial"/>
      <w:b/>
      <w:color w:val="000000"/>
      <w:sz w:val="20"/>
      <w:szCs w:val="20"/>
    </w:rPr>
  </w:style>
  <w:style w:type="paragraph" w:customStyle="1" w:styleId="40">
    <w:name w:val="Перечень4"/>
    <w:basedOn w:val="a1"/>
    <w:rsid w:val="002B1E17"/>
    <w:pPr>
      <w:widowControl w:val="0"/>
      <w:numPr>
        <w:ilvl w:val="3"/>
        <w:numId w:val="2"/>
      </w:numPr>
      <w:shd w:val="clear" w:color="auto" w:fill="FFFFFF"/>
      <w:autoSpaceDE w:val="0"/>
      <w:autoSpaceDN w:val="0"/>
      <w:adjustRightInd w:val="0"/>
      <w:ind w:left="1260" w:hanging="720"/>
    </w:pPr>
    <w:rPr>
      <w:rFonts w:ascii="Arial" w:hAnsi="Arial" w:cs="Arial"/>
      <w:b/>
      <w:sz w:val="20"/>
      <w:szCs w:val="20"/>
    </w:rPr>
  </w:style>
  <w:style w:type="paragraph" w:customStyle="1" w:styleId="21">
    <w:name w:val="Вп2"/>
    <w:basedOn w:val="2"/>
    <w:rsid w:val="008120AB"/>
    <w:pPr>
      <w:keepNext w:val="0"/>
    </w:pPr>
    <w:rPr>
      <w:i w:val="0"/>
      <w:sz w:val="20"/>
      <w:szCs w:val="20"/>
    </w:rPr>
  </w:style>
  <w:style w:type="paragraph" w:customStyle="1" w:styleId="31">
    <w:name w:val="Вп3"/>
    <w:basedOn w:val="3"/>
    <w:rsid w:val="008120AB"/>
    <w:pPr>
      <w:keepNext w:val="0"/>
      <w:ind w:left="720" w:firstLine="0"/>
    </w:pPr>
    <w:rPr>
      <w:sz w:val="20"/>
      <w:szCs w:val="20"/>
    </w:rPr>
  </w:style>
  <w:style w:type="paragraph" w:customStyle="1" w:styleId="41">
    <w:name w:val="Вп4"/>
    <w:basedOn w:val="4"/>
    <w:rsid w:val="008120AB"/>
    <w:pPr>
      <w:keepNext w:val="0"/>
    </w:pPr>
    <w:rPr>
      <w:rFonts w:ascii="Arial" w:hAnsi="Arial" w:cs="Arial"/>
      <w:sz w:val="20"/>
      <w:szCs w:val="20"/>
    </w:rPr>
  </w:style>
  <w:style w:type="paragraph" w:customStyle="1" w:styleId="a">
    <w:name w:val="СписПункт"/>
    <w:basedOn w:val="a1"/>
    <w:rsid w:val="00FE4954"/>
    <w:pPr>
      <w:numPr>
        <w:numId w:val="3"/>
      </w:numPr>
      <w:shd w:val="clear" w:color="auto" w:fill="FFFFFF"/>
      <w:tabs>
        <w:tab w:val="clear" w:pos="1827"/>
        <w:tab w:val="num" w:pos="360"/>
      </w:tabs>
      <w:autoSpaceDE w:val="0"/>
      <w:autoSpaceDN w:val="0"/>
      <w:adjustRightInd w:val="0"/>
      <w:ind w:left="360" w:hanging="180"/>
    </w:pPr>
    <w:rPr>
      <w:rFonts w:ascii="Arial" w:hAnsi="Arial" w:cs="Arial"/>
      <w:sz w:val="20"/>
      <w:szCs w:val="20"/>
    </w:rPr>
  </w:style>
  <w:style w:type="paragraph" w:customStyle="1" w:styleId="a0">
    <w:name w:val="СписЧисло"/>
    <w:basedOn w:val="a1"/>
    <w:rsid w:val="00FE4954"/>
    <w:pPr>
      <w:numPr>
        <w:numId w:val="4"/>
      </w:numPr>
      <w:shd w:val="clear" w:color="auto" w:fill="FFFFFF"/>
      <w:autoSpaceDE w:val="0"/>
      <w:autoSpaceDN w:val="0"/>
      <w:adjustRightInd w:val="0"/>
      <w:ind w:left="360" w:firstLine="0"/>
    </w:pPr>
    <w:rPr>
      <w:rFonts w:ascii="Arial" w:hAnsi="Arial" w:cs="Arial"/>
      <w:sz w:val="20"/>
      <w:szCs w:val="20"/>
    </w:rPr>
  </w:style>
  <w:style w:type="character" w:styleId="a8">
    <w:name w:val="Hyperlink"/>
    <w:basedOn w:val="a2"/>
    <w:uiPriority w:val="99"/>
    <w:unhideWhenUsed/>
    <w:rsid w:val="00044C99"/>
    <w:rPr>
      <w:color w:val="0000FF"/>
      <w:u w:val="single"/>
    </w:rPr>
  </w:style>
  <w:style w:type="paragraph" w:styleId="12">
    <w:name w:val="toc 1"/>
    <w:basedOn w:val="a1"/>
    <w:next w:val="a1"/>
    <w:autoRedefine/>
    <w:uiPriority w:val="39"/>
    <w:unhideWhenUsed/>
    <w:rsid w:val="00044C99"/>
    <w:rPr>
      <w:rFonts w:ascii="Arial" w:hAnsi="Arial"/>
      <w:b/>
    </w:rPr>
  </w:style>
  <w:style w:type="paragraph" w:styleId="22">
    <w:name w:val="toc 2"/>
    <w:basedOn w:val="a1"/>
    <w:next w:val="a1"/>
    <w:autoRedefine/>
    <w:uiPriority w:val="39"/>
    <w:unhideWhenUsed/>
    <w:rsid w:val="00044C99"/>
    <w:pPr>
      <w:ind w:left="240"/>
    </w:pPr>
    <w:rPr>
      <w:rFonts w:ascii="Arial" w:hAnsi="Arial"/>
      <w:b/>
      <w:sz w:val="20"/>
    </w:rPr>
  </w:style>
  <w:style w:type="paragraph" w:styleId="32">
    <w:name w:val="toc 3"/>
    <w:basedOn w:val="a1"/>
    <w:next w:val="a1"/>
    <w:autoRedefine/>
    <w:uiPriority w:val="39"/>
    <w:unhideWhenUsed/>
    <w:rsid w:val="00044C99"/>
    <w:pPr>
      <w:ind w:left="480"/>
    </w:pPr>
    <w:rPr>
      <w:rFonts w:ascii="Arial" w:hAnsi="Arial"/>
      <w:b/>
      <w:sz w:val="20"/>
    </w:rPr>
  </w:style>
  <w:style w:type="paragraph" w:styleId="42">
    <w:name w:val="toc 4"/>
    <w:basedOn w:val="a1"/>
    <w:next w:val="a1"/>
    <w:autoRedefine/>
    <w:uiPriority w:val="39"/>
    <w:unhideWhenUsed/>
    <w:rsid w:val="00044C99"/>
    <w:pPr>
      <w:ind w:left="720"/>
    </w:pPr>
    <w:rPr>
      <w:rFonts w:ascii="Arial" w:hAnsi="Arial"/>
      <w:b/>
      <w:sz w:val="20"/>
    </w:rPr>
  </w:style>
  <w:style w:type="paragraph" w:styleId="5">
    <w:name w:val="toc 5"/>
    <w:basedOn w:val="a1"/>
    <w:next w:val="a1"/>
    <w:autoRedefine/>
    <w:uiPriority w:val="39"/>
    <w:semiHidden/>
    <w:unhideWhenUsed/>
    <w:rsid w:val="00044C99"/>
    <w:pPr>
      <w:ind w:left="960"/>
    </w:pPr>
    <w:rPr>
      <w:rFonts w:ascii="Arial" w:hAnsi="Arial"/>
      <w:b/>
      <w:sz w:val="20"/>
    </w:rPr>
  </w:style>
  <w:style w:type="paragraph" w:styleId="a9">
    <w:name w:val="Normal (Web)"/>
    <w:basedOn w:val="a1"/>
    <w:uiPriority w:val="99"/>
    <w:semiHidden/>
    <w:unhideWhenUsed/>
    <w:rsid w:val="004F5F32"/>
    <w:pPr>
      <w:spacing w:before="100" w:beforeAutospacing="1" w:after="100" w:afterAutospacing="1"/>
    </w:pPr>
    <w:rPr>
      <w:lang w:val="en-US" w:eastAsia="en-US"/>
    </w:rPr>
  </w:style>
  <w:style w:type="paragraph" w:styleId="HTML">
    <w:name w:val="HTML Preformatted"/>
    <w:basedOn w:val="a1"/>
    <w:link w:val="HTML0"/>
    <w:uiPriority w:val="99"/>
    <w:semiHidden/>
    <w:unhideWhenUsed/>
    <w:rsid w:val="004F5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4F5F32"/>
    <w:rPr>
      <w:rFonts w:ascii="Courier New" w:hAnsi="Courier New" w:cs="Courier New"/>
    </w:rPr>
  </w:style>
  <w:style w:type="character" w:customStyle="1" w:styleId="tpoop">
    <w:name w:val="tp_oop"/>
    <w:basedOn w:val="a2"/>
    <w:rsid w:val="004F5F32"/>
  </w:style>
  <w:style w:type="character" w:customStyle="1" w:styleId="commoop">
    <w:name w:val="comm_oop"/>
    <w:basedOn w:val="a2"/>
    <w:rsid w:val="004F5F32"/>
  </w:style>
  <w:style w:type="character" w:customStyle="1" w:styleId="slsloop">
    <w:name w:val="sl_sl_oop"/>
    <w:basedOn w:val="a2"/>
    <w:rsid w:val="004F5F32"/>
  </w:style>
  <w:style w:type="paragraph" w:styleId="aa">
    <w:name w:val="Balloon Text"/>
    <w:basedOn w:val="a1"/>
    <w:link w:val="ab"/>
    <w:uiPriority w:val="99"/>
    <w:semiHidden/>
    <w:unhideWhenUsed/>
    <w:rsid w:val="004F5F32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4F5F32"/>
    <w:rPr>
      <w:rFonts w:ascii="Tahoma" w:hAnsi="Tahoma" w:cs="Tahoma"/>
      <w:sz w:val="16"/>
      <w:szCs w:val="16"/>
      <w:lang w:val="ru-RU" w:eastAsia="be-BY"/>
    </w:rPr>
  </w:style>
  <w:style w:type="paragraph" w:styleId="ac">
    <w:name w:val="List Paragraph"/>
    <w:basedOn w:val="a1"/>
    <w:uiPriority w:val="34"/>
    <w:qFormat/>
    <w:rsid w:val="009D550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0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78333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265619293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1347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9108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1343512489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11533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20093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1401100847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10868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1537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1721245591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21419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21932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349335023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17074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89294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163210738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</w:divsChild>
    </w:div>
    <w:div w:id="2784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58945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901790574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5935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22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77091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215776242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935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4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97721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313533126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1152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58988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1757021602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19542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9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14087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1629823816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2280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8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08101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2116359577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21129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6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70778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1299996142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16029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7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5284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1668361447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</w:divsChild>
    </w:div>
    <w:div w:id="6872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13089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1425953382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6603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3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844484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739405729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3464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5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439752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606811688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</w:divsChild>
    </w:div>
    <w:div w:id="77405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2838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1345131773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17998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85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5612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1511604647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1040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62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76106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1768193498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</w:divsChild>
    </w:div>
    <w:div w:id="89562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47565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114761251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8795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0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743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2003388559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6998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3091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1778594661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18767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46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026623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1508902637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</w:divsChild>
    </w:div>
    <w:div w:id="11385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0641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2103452032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14860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7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633624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11500157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</w:divsChild>
    </w:div>
    <w:div w:id="12537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5073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1177963984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15559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4721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996307077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9148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90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935965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885029041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5957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4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0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44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93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1178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1596090718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13432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4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1735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1206256746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8719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0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52683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313805234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</w:divsChild>
    </w:div>
    <w:div w:id="163397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62784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596791724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7554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6954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1535727341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</w:divsChild>
    </w:div>
    <w:div w:id="172602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922365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1778596704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6835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9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03788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1911771211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13604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8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88863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1613172983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17444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57376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1716201421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</w:divsChild>
    </w:div>
    <w:div w:id="18255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757248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1918249586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6772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26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4417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2025861553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10000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0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80152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672420145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</w:divsChild>
    </w:div>
    <w:div w:id="189446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7504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883637922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14721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5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59647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1192376016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</w:divsChild>
    </w:div>
    <w:div w:id="190074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8334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118186280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17010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51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0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76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2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5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1724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1595623142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</w:divsChild>
    </w:div>
    <w:div w:id="19593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6158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4332439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8150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7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1228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2141530912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2222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8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4298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1275483202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338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49080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964776358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9247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870117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1486513516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</w:divsChild>
    </w:div>
    <w:div w:id="20647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4308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296493378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8194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03263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</w:div>
        <w:div w:id="2056345599">
          <w:marLeft w:val="0"/>
          <w:marRight w:val="0"/>
          <w:marTop w:val="0"/>
          <w:marBottom w:val="0"/>
          <w:divBdr>
            <w:top w:val="threeDEmboss" w:sz="6" w:space="0" w:color="auto"/>
            <w:left w:val="threeDEmboss" w:sz="6" w:space="4" w:color="auto"/>
            <w:bottom w:val="threeDEmboss" w:sz="6" w:space="0" w:color="auto"/>
            <w:right w:val="threeDEmboss" w:sz="6" w:space="4" w:color="auto"/>
          </w:divBdr>
          <w:divsChild>
            <w:div w:id="12578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jpeg"/><Relationship Id="rId89" Type="http://schemas.openxmlformats.org/officeDocument/2006/relationships/image" Target="media/image82.png"/><Relationship Id="rId112" Type="http://schemas.openxmlformats.org/officeDocument/2006/relationships/image" Target="media/image104.png"/><Relationship Id="rId133" Type="http://schemas.openxmlformats.org/officeDocument/2006/relationships/theme" Target="theme/theme1.xml"/><Relationship Id="rId16" Type="http://schemas.openxmlformats.org/officeDocument/2006/relationships/image" Target="media/image9.jpe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jpeg"/><Relationship Id="rId79" Type="http://schemas.openxmlformats.org/officeDocument/2006/relationships/image" Target="media/image72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7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jpeg"/><Relationship Id="rId77" Type="http://schemas.openxmlformats.org/officeDocument/2006/relationships/image" Target="media/image70.jpe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26" Type="http://schemas.openxmlformats.org/officeDocument/2006/relationships/image" Target="media/image118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jpeg"/><Relationship Id="rId80" Type="http://schemas.openxmlformats.org/officeDocument/2006/relationships/image" Target="media/image73.jpeg"/><Relationship Id="rId85" Type="http://schemas.openxmlformats.org/officeDocument/2006/relationships/image" Target="media/image78.png"/><Relationship Id="rId93" Type="http://schemas.openxmlformats.org/officeDocument/2006/relationships/image" Target="media/image85.jpe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image" Target="media/image52.png"/><Relationship Id="rId67" Type="http://schemas.openxmlformats.org/officeDocument/2006/relationships/image" Target="media/image60.jpe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8.jpe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jpe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jpeg"/><Relationship Id="rId88" Type="http://schemas.openxmlformats.org/officeDocument/2006/relationships/image" Target="media/image81.png"/><Relationship Id="rId91" Type="http://schemas.openxmlformats.org/officeDocument/2006/relationships/hyperlink" Target="http://khpi-iip.mipk.kharkiv.edu/library/datastr/book_sod/kgsu/din_0027.html" TargetMode="External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3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127" Type="http://schemas.openxmlformats.org/officeDocument/2006/relationships/image" Target="media/image11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jpeg"/><Relationship Id="rId65" Type="http://schemas.openxmlformats.org/officeDocument/2006/relationships/image" Target="media/image58.pn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6.png"/><Relationship Id="rId99" Type="http://schemas.openxmlformats.org/officeDocument/2006/relationships/image" Target="media/image91.jpe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30" Type="http://schemas.openxmlformats.org/officeDocument/2006/relationships/image" Target="media/image1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76" Type="http://schemas.openxmlformats.org/officeDocument/2006/relationships/image" Target="media/image69.png"/><Relationship Id="rId97" Type="http://schemas.openxmlformats.org/officeDocument/2006/relationships/image" Target="media/image89.jpe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jpe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jpeg"/><Relationship Id="rId87" Type="http://schemas.openxmlformats.org/officeDocument/2006/relationships/image" Target="media/image80.jpe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header" Target="header1.xml"/><Relationship Id="rId61" Type="http://schemas.openxmlformats.org/officeDocument/2006/relationships/image" Target="media/image54.jpe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UBJECTS\_Lectur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FE29C5-D7CC-4F17-8BE5-2F94DF0EC6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_Lecture.dotx</Template>
  <TotalTime>1517</TotalTime>
  <Pages>79</Pages>
  <Words>15694</Words>
  <Characters>89456</Characters>
  <Application>Microsoft Office Word</Application>
  <DocSecurity>0</DocSecurity>
  <Lines>745</Lines>
  <Paragraphs>209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БГАТУ</Company>
  <LinksUpToDate>false</LinksUpToDate>
  <CharactersWithSpaces>104941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Windows User</dc:creator>
  <cp:lastModifiedBy>Windows User</cp:lastModifiedBy>
  <cp:revision>105</cp:revision>
  <dcterms:created xsi:type="dcterms:W3CDTF">2018-01-26T08:38:00Z</dcterms:created>
  <dcterms:modified xsi:type="dcterms:W3CDTF">2019-03-26T18:56:00Z</dcterms:modified>
</cp:coreProperties>
</file>